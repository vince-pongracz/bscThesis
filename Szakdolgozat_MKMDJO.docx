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8D1934" w:rsidRDefault="00816BCB" w:rsidP="00816BCB">
      <w:pPr>
        <w:pStyle w:val="Nyilatkozatcm"/>
      </w:pPr>
      <w:r w:rsidRPr="008D1934">
        <w:t>FELADATKIÍRÁS</w:t>
      </w:r>
    </w:p>
    <w:p w14:paraId="1A511E34" w14:textId="77777777" w:rsidR="00816BCB" w:rsidRPr="008D1934" w:rsidRDefault="00350AEC" w:rsidP="003A4CDB">
      <w:r w:rsidRPr="008D1934">
        <w:t xml:space="preserve">A feladatkiírást a </w:t>
      </w:r>
      <w:r w:rsidRPr="008D1934">
        <w:rPr>
          <w:rStyle w:val="Fett"/>
        </w:rPr>
        <w:t>tanszék saját előírása szerint</w:t>
      </w:r>
      <w:r w:rsidRPr="008D1934">
        <w:t xml:space="preserve"> vagy </w:t>
      </w:r>
      <w:r w:rsidR="008E7228" w:rsidRPr="008D1934">
        <w:t xml:space="preserve">a </w:t>
      </w:r>
      <w:r w:rsidRPr="008D1934">
        <w:t>tanszéki adminisztrációban lehet átvenni, és a tanszéki pecséttel ellátott, a tanszékvezető által aláírt lapot kell belefűzni a leadott munkába, vagy a tanszékvezető által elektronikusan jóváhagyott feladatkiírást kell a Diplomaterv Portálról 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8D1934" w:rsidRDefault="00816BCB" w:rsidP="00D429F2">
      <w:pPr>
        <w:pStyle w:val="Cmlaplog"/>
      </w:pPr>
      <w:r w:rsidRPr="008D1934">
        <w:br w:type="page"/>
      </w:r>
      <w:r w:rsidR="00760739" w:rsidRPr="008D1934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8D1934" w:rsidRDefault="004851C7" w:rsidP="00D429F2">
      <w:pPr>
        <w:pStyle w:val="Cmlapegyetem"/>
      </w:pPr>
      <w:r w:rsidRPr="008D1934">
        <w:t>Budapesti Műszaki és Gazdaságtudományi Egyetem</w:t>
      </w:r>
    </w:p>
    <w:p w14:paraId="699810F9" w14:textId="77777777" w:rsidR="004851C7" w:rsidRPr="008D1934" w:rsidRDefault="004851C7" w:rsidP="00D429F2">
      <w:pPr>
        <w:pStyle w:val="Cmlapkarstanszk"/>
      </w:pPr>
      <w:r w:rsidRPr="008D1934">
        <w:t>Villamosmérnöki és Informatikai Kar</w:t>
      </w:r>
    </w:p>
    <w:p w14:paraId="09D00D2E" w14:textId="36F908D5" w:rsidR="004851C7" w:rsidRPr="008D1934" w:rsidRDefault="0068407B" w:rsidP="00D429F2">
      <w:pPr>
        <w:pStyle w:val="Cmlapkarstanszk"/>
      </w:pPr>
      <w:r w:rsidRPr="008D1934">
        <w:t xml:space="preserve">Automatizálási és </w:t>
      </w:r>
      <w:fldSimple w:instr=" DOCPROPERTY  Company  \* MERGEFORMAT ">
        <w:r w:rsidRPr="008D1934">
          <w:t>Alkalmazott Informatikai</w:t>
        </w:r>
        <w:r w:rsidR="005202C0" w:rsidRPr="008D1934">
          <w:t xml:space="preserve"> Tanszék</w:t>
        </w:r>
      </w:fldSimple>
    </w:p>
    <w:p w14:paraId="0D9666B2" w14:textId="77777777" w:rsidR="004851C7" w:rsidRPr="008D1934" w:rsidRDefault="004851C7"/>
    <w:p w14:paraId="5DEE6AFE" w14:textId="77777777" w:rsidR="004851C7" w:rsidRPr="008D1934" w:rsidRDefault="004851C7"/>
    <w:p w14:paraId="1E8B722F" w14:textId="77777777" w:rsidR="004851C7" w:rsidRPr="008D1934" w:rsidRDefault="004851C7"/>
    <w:p w14:paraId="66A83BBB" w14:textId="77777777" w:rsidR="004851C7" w:rsidRPr="008D1934" w:rsidRDefault="004851C7"/>
    <w:p w14:paraId="5F0859C9" w14:textId="77777777" w:rsidR="004851C7" w:rsidRPr="008D1934" w:rsidRDefault="004851C7"/>
    <w:p w14:paraId="5E696097" w14:textId="77777777" w:rsidR="004851C7" w:rsidRPr="008D1934" w:rsidRDefault="004851C7"/>
    <w:p w14:paraId="0BAB6244" w14:textId="77777777" w:rsidR="004851C7" w:rsidRPr="008D1934" w:rsidRDefault="004851C7"/>
    <w:p w14:paraId="48E58346" w14:textId="7E23EF3D" w:rsidR="0063585C" w:rsidRPr="008D1934" w:rsidRDefault="00000000" w:rsidP="00171054">
      <w:pPr>
        <w:pStyle w:val="Cmlapszerz"/>
        <w:rPr>
          <w:noProof w:val="0"/>
        </w:rPr>
      </w:pPr>
      <w:r w:rsidRPr="008D1934">
        <w:rPr>
          <w:noProof w:val="0"/>
        </w:rPr>
        <w:fldChar w:fldCharType="begin"/>
      </w:r>
      <w:r w:rsidRPr="008D1934">
        <w:rPr>
          <w:noProof w:val="0"/>
        </w:rPr>
        <w:instrText xml:space="preserve"> AUTHOR  \* MERGEFORMAT </w:instrText>
      </w:r>
      <w:r w:rsidRPr="008D1934">
        <w:rPr>
          <w:noProof w:val="0"/>
        </w:rPr>
        <w:fldChar w:fldCharType="separate"/>
      </w:r>
      <w:r w:rsidR="0068407B" w:rsidRPr="008D1934">
        <w:rPr>
          <w:noProof w:val="0"/>
        </w:rPr>
        <w:t>Pongrácz Vince Balázs</w:t>
      </w:r>
      <w:r w:rsidRPr="008D1934">
        <w:rPr>
          <w:noProof w:val="0"/>
        </w:rPr>
        <w:fldChar w:fldCharType="end"/>
      </w:r>
    </w:p>
    <w:p w14:paraId="27E9F397" w14:textId="4472588C" w:rsidR="0063585C" w:rsidRPr="008D1934" w:rsidRDefault="00000000">
      <w:pPr>
        <w:pStyle w:val="Titel"/>
        <w:rPr>
          <w:rFonts w:cs="Times New Roman"/>
        </w:rPr>
      </w:pPr>
      <w:r w:rsidRPr="008D1934">
        <w:rPr>
          <w:rFonts w:cs="Times New Roman"/>
        </w:rPr>
        <w:fldChar w:fldCharType="begin"/>
      </w:r>
      <w:r w:rsidRPr="008D1934">
        <w:rPr>
          <w:rFonts w:cs="Times New Roman"/>
        </w:rPr>
        <w:instrText xml:space="preserve"> TITLE  \* MERGEFORMAT </w:instrText>
      </w:r>
      <w:r w:rsidRPr="008D1934">
        <w:rPr>
          <w:rFonts w:cs="Times New Roman"/>
        </w:rPr>
        <w:fldChar w:fldCharType="separate"/>
      </w:r>
      <w:r w:rsidR="0068407B" w:rsidRPr="008D1934">
        <w:rPr>
          <w:rFonts w:cs="Times New Roman"/>
        </w:rPr>
        <w:t>Képfeldolgozási Algoritmusok Alkalmazása és Vizsgálata</w:t>
      </w:r>
      <w:r w:rsidRPr="008D1934">
        <w:rPr>
          <w:rFonts w:cs="Times New Roman"/>
        </w:rPr>
        <w:fldChar w:fldCharType="end"/>
      </w:r>
    </w:p>
    <w:p w14:paraId="5532B58E" w14:textId="2E71750C" w:rsidR="0063585C" w:rsidRPr="008D1934" w:rsidRDefault="0023063C" w:rsidP="000214DA">
      <w:pPr>
        <w:pStyle w:val="Untertitel"/>
        <w:rPr>
          <w:rFonts w:cs="Times New Roman"/>
        </w:rPr>
      </w:pPr>
      <w:r>
        <w:rPr>
          <w:rFonts w:cs="Times New Roman"/>
        </w:rPr>
        <w:t>Neurális hálókkal</w:t>
      </w:r>
    </w:p>
    <w:p w14:paraId="156BF04A" w14:textId="2BA7B0D2" w:rsidR="0063585C" w:rsidRPr="008D1934" w:rsidRDefault="00000000" w:rsidP="000214DA">
      <w:pPr>
        <w:pStyle w:val="Untertitel"/>
        <w:rPr>
          <w:rFonts w:cs="Times New Roman"/>
        </w:rPr>
      </w:pPr>
      <w:r w:rsidRPr="008D1934">
        <w:rPr>
          <w:rFonts w:cs="Times New Roman"/>
        </w:rPr>
        <w:pict w14:anchorId="3645B7C4">
          <v:shapetype id="_x0000_t202" coordsize="21600,21600" o:spt="202" path="m,l,21600r21600,l21600,xe">
            <v:stroke joinstyle="miter"/>
            <v:path gradientshapeok="t" o:connecttype="rect"/>
          </v:shapetype>
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<v:textbox>
              <w:txbxContent>
                <w:p w14:paraId="32720409" w14:textId="77777777" w:rsidR="0063585C" w:rsidRDefault="0063585C" w:rsidP="00171054">
                  <w:pPr>
                    <w:keepLines/>
                    <w:spacing w:after="0"/>
                    <w:ind w:firstLine="0"/>
                    <w:jc w:val="center"/>
                    <w:rPr>
                      <w:smallCaps/>
                    </w:rPr>
                  </w:pPr>
                  <w:r>
                    <w:rPr>
                      <w:smallCaps/>
                    </w:rPr>
                    <w:t>Konzulens</w:t>
                  </w:r>
                </w:p>
                <w:p w14:paraId="5B11A3E3" w14:textId="79EF77D9" w:rsidR="0063585C" w:rsidRDefault="00000000" w:rsidP="00171054">
                  <w:pPr>
                    <w:pStyle w:val="Cmlapszerz"/>
                  </w:pPr>
                  <w:fldSimple w:instr=" DOCPROPERTY &quot;Manager&quot;  \* MERGEFORMAT ">
                    <w:r w:rsidR="006A1B7F">
                      <w:t xml:space="preserve">Dr. </w:t>
                    </w:r>
                    <w:r w:rsidR="000870BF">
                      <w:t>Ekler Péter</w:t>
                    </w:r>
                  </w:fldSimple>
                </w:p>
                <w:p w14:paraId="4EC91467" w14:textId="3A4C1B92" w:rsidR="0063585C" w:rsidRDefault="0063585C" w:rsidP="009C1C93">
                  <w:pPr>
                    <w:spacing w:after="0"/>
                    <w:ind w:firstLine="0"/>
                    <w:jc w:val="center"/>
                  </w:pPr>
                  <w:r>
                    <w:t xml:space="preserve">BUDAPEST, </w:t>
                  </w:r>
                  <w:r>
                    <w:fldChar w:fldCharType="begin"/>
                  </w:r>
                  <w:r>
                    <w:instrText xml:space="preserve"> DATE \@ "yyyy" \* MERGEFORMAT </w:instrText>
                  </w:r>
                  <w:r>
                    <w:fldChar w:fldCharType="separate"/>
                  </w:r>
                  <w:r w:rsidR="00D11CD5">
                    <w:rPr>
                      <w:noProof/>
                    </w:rPr>
                    <w:t>2022</w:t>
                  </w:r>
                  <w:r>
                    <w:fldChar w:fldCharType="end"/>
                  </w:r>
                </w:p>
              </w:txbxContent>
            </v:textbox>
            <w10:wrap anchorx="page"/>
          </v:shape>
        </w:pict>
      </w:r>
    </w:p>
    <w:p w14:paraId="704D338D" w14:textId="77777777" w:rsidR="005E52E5" w:rsidRDefault="0063585C" w:rsidP="00627173">
      <w:pPr>
        <w:pStyle w:val="Fejezetcmtartalomjegyzknlkl"/>
      </w:pPr>
      <w:r w:rsidRPr="008D1934">
        <w:rPr>
          <w:rFonts w:cs="Times New Roman"/>
        </w:rPr>
        <w:lastRenderedPageBreak/>
        <w:t>Tartalomjegyzék</w:t>
      </w:r>
      <w:r w:rsidR="00627173">
        <w:rPr>
          <w:rFonts w:cs="Times New Roman"/>
        </w:rPr>
        <w:fldChar w:fldCharType="begin"/>
      </w:r>
      <w:r w:rsidR="00627173">
        <w:rPr>
          <w:rFonts w:cs="Times New Roman"/>
        </w:rPr>
        <w:instrText xml:space="preserve"> TOC \o "1-4" \h \z \u </w:instrText>
      </w:r>
      <w:r w:rsidR="00627173">
        <w:rPr>
          <w:rFonts w:cs="Times New Roman"/>
        </w:rPr>
        <w:fldChar w:fldCharType="separate"/>
      </w:r>
    </w:p>
    <w:p w14:paraId="5CBF9D56" w14:textId="2C27D4D1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43" w:history="1">
        <w:r w:rsidRPr="005A52D3">
          <w:rPr>
            <w:rStyle w:val="Hyperlink"/>
            <w:noProof/>
          </w:rPr>
          <w:t>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03C27C" w14:textId="77DBE02E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44" w:history="1">
        <w:r w:rsidRPr="005A52D3">
          <w:rPr>
            <w:rStyle w:val="Hyperlink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48EB82" w14:textId="74FC0441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45" w:history="1">
        <w:r w:rsidRPr="005A52D3">
          <w:rPr>
            <w:rStyle w:val="Hyperlink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7FB99C" w14:textId="57F56BE6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46" w:history="1">
        <w:r w:rsidRPr="005A52D3">
          <w:rPr>
            <w:rStyle w:val="Hyperlink"/>
            <w:noProof/>
          </w:rPr>
          <w:t>1.1 Témaválasztás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007848" w14:textId="19FA5D2A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47" w:history="1">
        <w:r w:rsidRPr="005A52D3">
          <w:rPr>
            <w:rStyle w:val="Hyperlink"/>
            <w:noProof/>
          </w:rPr>
          <w:t>1.2 Témaválasztási szempontok, személyes motiváció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131721" w14:textId="7A7EA235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48" w:history="1">
        <w:r w:rsidRPr="005A52D3">
          <w:rPr>
            <w:rStyle w:val="Hyperlink"/>
            <w:noProof/>
          </w:rPr>
          <w:t>1.3 A szakdolgozat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6B36EF" w14:textId="520B6AB5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49" w:history="1">
        <w:r w:rsidRPr="005A52D3">
          <w:rPr>
            <w:rStyle w:val="Hyperlink"/>
            <w:noProof/>
          </w:rPr>
          <w:t>2 Mesterséges intelligencia, gépi tanulás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2768E2" w14:textId="5C59B3C8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0" w:history="1">
        <w:r w:rsidRPr="005A52D3">
          <w:rPr>
            <w:rStyle w:val="Hyperlink"/>
            <w:noProof/>
          </w:rPr>
          <w:t>2.1 Gépi tanulás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EF7BE4" w14:textId="4815C8EA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1" w:history="1">
        <w:r w:rsidRPr="005A52D3">
          <w:rPr>
            <w:rStyle w:val="Hyperlink"/>
            <w:noProof/>
          </w:rPr>
          <w:t>2.2 Neurális hálók és mély tanulás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70D934" w14:textId="17262C3D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2" w:history="1">
        <w:r w:rsidRPr="005A52D3">
          <w:rPr>
            <w:rStyle w:val="Hyperlink"/>
            <w:noProof/>
          </w:rPr>
          <w:t>2.3 Konvolúciós neurális hálók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8499801" w14:textId="57C0E11C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3" w:history="1">
        <w:r w:rsidRPr="005A52D3">
          <w:rPr>
            <w:rStyle w:val="Hyperlink"/>
            <w:noProof/>
          </w:rPr>
          <w:t>2.3.1 Konvolúciós réteg (convolutional layer)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59186F" w14:textId="5CF8158B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4" w:history="1">
        <w:r w:rsidRPr="005A52D3">
          <w:rPr>
            <w:rStyle w:val="Hyperlink"/>
            <w:noProof/>
          </w:rPr>
          <w:t>2.3.2 Összevonó réteg (pooling layer)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0B2B66" w14:textId="4C2F8604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5" w:history="1">
        <w:r w:rsidRPr="005A52D3">
          <w:rPr>
            <w:rStyle w:val="Hyperlink"/>
            <w:noProof/>
          </w:rPr>
          <w:t>2.3.3 Residual connections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28CB010" w14:textId="0416E400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56" w:history="1">
        <w:r w:rsidRPr="005A52D3">
          <w:rPr>
            <w:rStyle w:val="Hyperlink"/>
            <w:noProof/>
          </w:rPr>
          <w:t>3 Az alkalmazás és modellek követelményei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A4B1EA5" w14:textId="71495D2D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57" w:history="1">
        <w:r w:rsidRPr="005A52D3">
          <w:rPr>
            <w:rStyle w:val="Hyperlink"/>
            <w:noProof/>
          </w:rPr>
          <w:t>4 Felhasznált technológiák,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EE368B3" w14:textId="09D27D7D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58" w:history="1">
        <w:r w:rsidRPr="005A52D3">
          <w:rPr>
            <w:rStyle w:val="Hyperlink"/>
            <w:noProof/>
          </w:rPr>
          <w:t>5 Az alkalmazás 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345CD1" w14:textId="27C931BA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59" w:history="1">
        <w:r w:rsidRPr="005A52D3">
          <w:rPr>
            <w:rStyle w:val="Hyperlink"/>
            <w:noProof/>
          </w:rPr>
          <w:t>5.1 Adatok előfeldolgozása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4D983D6" w14:textId="76B162E8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0" w:history="1">
        <w:r w:rsidRPr="005A52D3">
          <w:rPr>
            <w:rStyle w:val="Hyperlink"/>
            <w:noProof/>
          </w:rPr>
          <w:t>5.2 A nyers fájlformátumok (.NEF, .CR2, .ARW)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A36E46" w14:textId="721A3A15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1" w:history="1">
        <w:r w:rsidRPr="005A52D3">
          <w:rPr>
            <w:rStyle w:val="Hyperlink"/>
            <w:noProof/>
          </w:rPr>
          <w:t>5.3 Az XMP fájlformátum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3CA62D9" w14:textId="4B7374D5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2" w:history="1">
        <w:r w:rsidRPr="005A52D3">
          <w:rPr>
            <w:rStyle w:val="Hyperlink"/>
            <w:noProof/>
          </w:rPr>
          <w:t>5.4 Feldolgozás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63EFC92" w14:textId="4CE05F0E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3" w:history="1">
        <w:r w:rsidRPr="005A52D3">
          <w:rPr>
            <w:rStyle w:val="Hyperlink"/>
            <w:noProof/>
          </w:rPr>
          <w:t>5.5 Neurális hálók implementálása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6C296F" w14:textId="48144A6A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4" w:history="1">
        <w:r w:rsidRPr="005A52D3">
          <w:rPr>
            <w:rStyle w:val="Hyperlink"/>
            <w:noProof/>
            <w:lang w:eastAsia="hu-HU"/>
          </w:rPr>
          <w:t>5.6 Modellek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57E4A3D" w14:textId="47CFF643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5" w:history="1">
        <w:r w:rsidRPr="005A52D3">
          <w:rPr>
            <w:rStyle w:val="Hyperlink"/>
            <w:noProof/>
            <w:lang w:eastAsia="hu-HU"/>
          </w:rPr>
          <w:t>5.7 Transfer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8F2C181" w14:textId="54B124C9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6" w:history="1">
        <w:r w:rsidRPr="005A52D3">
          <w:rPr>
            <w:rStyle w:val="Hyperlink"/>
            <w:noProof/>
            <w:lang w:eastAsia="hu-HU"/>
          </w:rPr>
          <w:t>5.8 Modellek specifikálása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3F64650" w14:textId="0161935F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7" w:history="1">
        <w:r w:rsidRPr="005A52D3">
          <w:rPr>
            <w:rStyle w:val="Hyperlink"/>
            <w:noProof/>
          </w:rPr>
          <w:t>5.8.1 Aktivációs függvények (activation functions)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9F41360" w14:textId="4111A238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8" w:history="1">
        <w:r w:rsidRPr="005A52D3">
          <w:rPr>
            <w:rStyle w:val="Hyperlink"/>
            <w:noProof/>
          </w:rPr>
          <w:t>5.8.2 Hibafüggvények (loss functions)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3981913" w14:textId="759CF553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69" w:history="1">
        <w:r w:rsidRPr="005A52D3">
          <w:rPr>
            <w:rStyle w:val="Hyperlink"/>
            <w:noProof/>
            <w:lang w:eastAsia="hu-HU"/>
          </w:rPr>
          <w:t>5.8.3 Optimalizálók (Optimizers)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D06C784" w14:textId="7EF814B6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70" w:history="1">
        <w:r w:rsidRPr="005A52D3">
          <w:rPr>
            <w:rStyle w:val="Hyperlink"/>
            <w:noProof/>
          </w:rPr>
          <w:t>6 Modellek leírása, eredményeik elemzése, modellválasztás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4820F615" w14:textId="61B1D224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1" w:history="1">
        <w:r w:rsidRPr="005A52D3">
          <w:rPr>
            <w:rStyle w:val="Hyperlink"/>
            <w:noProof/>
          </w:rPr>
          <w:t>6.1 Overfitting, underfitting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38D6962" w14:textId="01C0C19C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2" w:history="1">
        <w:r w:rsidRPr="005A52D3">
          <w:rPr>
            <w:rStyle w:val="Hyperlink"/>
            <w:noProof/>
          </w:rPr>
          <w:t>6.2 Adathalmazok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310A1B4" w14:textId="2AD9F67E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3" w:history="1">
        <w:r w:rsidRPr="005A52D3">
          <w:rPr>
            <w:rStyle w:val="Hyperlink"/>
            <w:noProof/>
          </w:rPr>
          <w:t>6.3 Modellválasztás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0184CB5" w14:textId="771708A5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4" w:history="1">
        <w:r w:rsidRPr="005A52D3">
          <w:rPr>
            <w:rStyle w:val="Hyperlink"/>
            <w:noProof/>
          </w:rPr>
          <w:t>6.3.1 Szekvenciális konvolúciós modellek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F439F2E" w14:textId="5AFC59F4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5" w:history="1">
        <w:r w:rsidRPr="005A52D3">
          <w:rPr>
            <w:rStyle w:val="Hyperlink"/>
            <w:noProof/>
          </w:rPr>
          <w:t>6.3.2 Visszacsatolt háló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03EA956" w14:textId="63F50FEE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6" w:history="1">
        <w:r w:rsidRPr="005A52D3">
          <w:rPr>
            <w:rStyle w:val="Hyperlink"/>
            <w:noProof/>
          </w:rPr>
          <w:t>6.3.3 Transfer learning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EF32B5F" w14:textId="732E2F8F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7" w:history="1">
        <w:r w:rsidRPr="005A52D3">
          <w:rPr>
            <w:rStyle w:val="Hyperlink"/>
            <w:noProof/>
          </w:rPr>
          <w:t>6.3.3.1 InceptionV3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1D3C144" w14:textId="52140C80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8" w:history="1">
        <w:r w:rsidRPr="005A52D3">
          <w:rPr>
            <w:rStyle w:val="Hyperlink"/>
            <w:noProof/>
          </w:rPr>
          <w:t>6.3.3.2 MobileNetV2 transfer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3AA1ACE" w14:textId="21DC05A3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79" w:history="1">
        <w:r w:rsidRPr="005A52D3">
          <w:rPr>
            <w:rStyle w:val="Hyperlink"/>
            <w:noProof/>
          </w:rPr>
          <w:t>6.3.4 Összefoglaló a modellek hibaértékeiről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4FD32727" w14:textId="38EDAAD4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0" w:history="1">
        <w:r w:rsidRPr="005A52D3">
          <w:rPr>
            <w:rStyle w:val="Hyperlink"/>
            <w:noProof/>
          </w:rPr>
          <w:t>6.3.5 Még egy visszacsatolt konvolúciós háló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291E698" w14:textId="31856A4D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1" w:history="1">
        <w:r w:rsidRPr="005A52D3">
          <w:rPr>
            <w:rStyle w:val="Hyperlink"/>
            <w:noProof/>
          </w:rPr>
          <w:t>6.3.6 Összehasonlítás különböző adathalmazokon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624856D8" w14:textId="093536D4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2" w:history="1">
        <w:r w:rsidRPr="005A52D3">
          <w:rPr>
            <w:rStyle w:val="Hyperlink"/>
            <w:noProof/>
          </w:rPr>
          <w:t>6.3.7 Különböző modellparaméterezések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0C387F9A" w14:textId="614D99CC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3" w:history="1">
        <w:r w:rsidRPr="005A52D3">
          <w:rPr>
            <w:rStyle w:val="Hyperlink"/>
            <w:noProof/>
          </w:rPr>
          <w:t>6.3.7.1 Hibafüggvények: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E83F655" w14:textId="33D6BE5D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4" w:history="1">
        <w:r w:rsidRPr="005A52D3">
          <w:rPr>
            <w:rStyle w:val="Hyperlink"/>
            <w:noProof/>
          </w:rPr>
          <w:t>6.3.7.2 Optimalizálók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578E0E58" w14:textId="5DD4FEBA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5" w:history="1">
        <w:r w:rsidRPr="005A52D3">
          <w:rPr>
            <w:rStyle w:val="Hyperlink"/>
            <w:noProof/>
          </w:rPr>
          <w:t>6.3.7.3 Batch méretek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FC91C5C" w14:textId="67597468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6" w:history="1">
        <w:r w:rsidRPr="005A52D3">
          <w:rPr>
            <w:rStyle w:val="Hyperlink"/>
            <w:noProof/>
          </w:rPr>
          <w:t>6.3.8 Végleges hálók a tulajdonságok prediktálására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151DFD1" w14:textId="0FCB956F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7" w:history="1">
        <w:r w:rsidRPr="005A52D3">
          <w:rPr>
            <w:rStyle w:val="Hyperlink"/>
            <w:noProof/>
          </w:rPr>
          <w:t>6.4 Betanult modellek mentése, betöltése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D04526F" w14:textId="237BE778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8" w:history="1">
        <w:r w:rsidRPr="005A52D3">
          <w:rPr>
            <w:rStyle w:val="Hyperlink"/>
            <w:noProof/>
          </w:rPr>
          <w:t>6.5 Alkalmazás előtti konfigurációk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9DB2951" w14:textId="118E4A6A" w:rsidR="005E52E5" w:rsidRDefault="005E52E5">
      <w:pPr>
        <w:pStyle w:val="Verzeichnis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89" w:history="1">
        <w:r w:rsidRPr="005A52D3">
          <w:rPr>
            <w:rStyle w:val="Hyperlink"/>
            <w:noProof/>
          </w:rPr>
          <w:t>6.6 Jellemzők prediktálása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7CCDCB8" w14:textId="13B70E5F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90" w:history="1">
        <w:r w:rsidRPr="005A52D3">
          <w:rPr>
            <w:rStyle w:val="Hyperlink"/>
            <w:noProof/>
          </w:rPr>
          <w:t>6.6.1 Kötelező paraméter(ek):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93C65F3" w14:textId="4030B828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91" w:history="1">
        <w:r w:rsidRPr="005A52D3">
          <w:rPr>
            <w:rStyle w:val="Hyperlink"/>
            <w:noProof/>
          </w:rPr>
          <w:t>6.6.2 Opcionális paraméterek: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D1FCC5A" w14:textId="64023B3B" w:rsidR="005E52E5" w:rsidRDefault="005E52E5">
      <w:pPr>
        <w:pStyle w:val="Verzeichnis4"/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21176692" w:history="1">
        <w:r w:rsidRPr="005A52D3">
          <w:rPr>
            <w:rStyle w:val="Hyperlink"/>
            <w:noProof/>
          </w:rPr>
          <w:t>6.6.3 Az alkalmazás futása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7EF97EC" w14:textId="2CD5D2D6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93" w:history="1">
        <w:r w:rsidRPr="005A52D3">
          <w:rPr>
            <w:rStyle w:val="Hyperlink"/>
            <w:noProof/>
          </w:rPr>
          <w:t>7 Munka értékelése,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DA4230F" w14:textId="68C1EEA8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94" w:history="1">
        <w:r w:rsidRPr="005A52D3">
          <w:rPr>
            <w:rStyle w:val="Hyperlink"/>
            <w:noProof/>
          </w:rPr>
          <w:t>8 Köszönetnyilvánítás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5CE1C6B2" w14:textId="04BB6CE9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95" w:history="1">
        <w:r w:rsidRPr="005A52D3">
          <w:rPr>
            <w:rStyle w:val="Hyperlink"/>
            <w:noProof/>
          </w:rPr>
          <w:t>9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C90891B" w14:textId="3DEF6240" w:rsidR="005E52E5" w:rsidRDefault="005E52E5">
      <w:pPr>
        <w:pStyle w:val="Verzeichnis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21176696" w:history="1">
        <w:r w:rsidRPr="005A52D3">
          <w:rPr>
            <w:rStyle w:val="Hyperlink"/>
            <w:noProof/>
          </w:rPr>
          <w:t>10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_Toc121176696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586A9F47" w14:textId="58921B37" w:rsidR="00681E99" w:rsidRPr="008D1934" w:rsidRDefault="00627173" w:rsidP="005E52E5">
      <w:pPr>
        <w:pStyle w:val="Fejezetcmtartalomjegyzknlkl"/>
        <w:rPr>
          <w:rFonts w:cs="Times New Roman"/>
        </w:rPr>
      </w:pPr>
      <w:r>
        <w:rPr>
          <w:rFonts w:cs="Times New Roman"/>
        </w:rPr>
        <w:lastRenderedPageBreak/>
        <w:fldChar w:fldCharType="end"/>
      </w:r>
      <w:r w:rsidR="00681E99" w:rsidRPr="008D1934">
        <w:rPr>
          <w:rFonts w:cs="Times New Roman"/>
        </w:rPr>
        <w:t>Hallgatói nyilatkozat</w:t>
      </w:r>
    </w:p>
    <w:p w14:paraId="0D6D4F2C" w14:textId="52868AF4" w:rsidR="00681E99" w:rsidRPr="008D1934" w:rsidRDefault="00681E99" w:rsidP="005E01E0">
      <w:pPr>
        <w:pStyle w:val="Nyilatkozatszveg"/>
      </w:pPr>
      <w:r w:rsidRPr="008D1934">
        <w:t xml:space="preserve">Alulírott </w:t>
      </w:r>
      <w:r w:rsidRPr="008D1934">
        <w:rPr>
          <w:b/>
          <w:bCs/>
        </w:rPr>
        <w:fldChar w:fldCharType="begin"/>
      </w:r>
      <w:r w:rsidRPr="008D1934">
        <w:rPr>
          <w:b/>
          <w:bCs/>
        </w:rPr>
        <w:instrText xml:space="preserve"> AUTHOR  \* MERGEFORMAT </w:instrText>
      </w:r>
      <w:r w:rsidRPr="008D1934">
        <w:rPr>
          <w:b/>
          <w:bCs/>
        </w:rPr>
        <w:fldChar w:fldCharType="separate"/>
      </w:r>
      <w:r w:rsidR="000870BF" w:rsidRPr="008D1934">
        <w:rPr>
          <w:b/>
          <w:bCs/>
        </w:rPr>
        <w:t>Pongrácz Vince Balázs</w:t>
      </w:r>
      <w:r w:rsidRPr="008D1934">
        <w:rPr>
          <w:b/>
          <w:bCs/>
        </w:rPr>
        <w:fldChar w:fldCharType="end"/>
      </w:r>
      <w:r w:rsidRPr="008D1934">
        <w:t>, szigorló hallgató kijelentem, hogy ezt a szakdolgozatot 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3582FF6F" w14:textId="77777777" w:rsidR="00681E99" w:rsidRPr="008D1934" w:rsidRDefault="00681E99" w:rsidP="005E01E0">
      <w:pPr>
        <w:pStyle w:val="Nyilatkozatszveg"/>
      </w:pPr>
      <w:r w:rsidRPr="008D1934">
        <w:t xml:space="preserve">Hozzájárulok, hogy a jelen munkám alapadatait (szerző(k), cím, angol és magyar nyelvű tartalmi kivonat, készítés éve, konzulens(ek) neve) a BME VIK nyilvánosan hozzáférhető elektronikus formában, a munka teljes szövegét pedig az egyetem belső hálózatán keresztül (vagy </w:t>
      </w:r>
      <w:r w:rsidR="00730B3C" w:rsidRPr="008D1934">
        <w:t>hitelesített</w:t>
      </w:r>
      <w:r w:rsidRPr="008D1934">
        <w:t xml:space="preserve"> felhasználók számára) </w:t>
      </w:r>
      <w:proofErr w:type="spellStart"/>
      <w:r w:rsidRPr="008D1934">
        <w:t>közzétegye</w:t>
      </w:r>
      <w:proofErr w:type="spellEnd"/>
      <w:r w:rsidRPr="008D1934">
        <w:t xml:space="preserve">. Kijelentem, hogy a benyújtott munka és annak elektronikus verziója megegyezik. Dékáni engedéllyel titkosított diplomatervek esetén a dolgozat szövege csak 3 év </w:t>
      </w:r>
      <w:r w:rsidR="002D7DA9" w:rsidRPr="008D1934">
        <w:t>eltelte után</w:t>
      </w:r>
      <w:r w:rsidRPr="008D1934">
        <w:t xml:space="preserve"> válik hozzáférhetővé.</w:t>
      </w:r>
    </w:p>
    <w:p w14:paraId="7D8E24DB" w14:textId="18C00A34" w:rsidR="00681E99" w:rsidRPr="008D1934" w:rsidRDefault="00681E99" w:rsidP="00681E99">
      <w:pPr>
        <w:pStyle w:val="Nyilatkozatkeltezs"/>
      </w:pPr>
      <w:r w:rsidRPr="008D1934">
        <w:t xml:space="preserve">Kelt: Budapest, </w:t>
      </w:r>
      <w:r w:rsidRPr="008D1934">
        <w:fldChar w:fldCharType="begin"/>
      </w:r>
      <w:r w:rsidRPr="008D1934">
        <w:instrText xml:space="preserve"> DATE \@ "yyyy. MM. dd." \* MERGEFORMAT </w:instrText>
      </w:r>
      <w:r w:rsidRPr="008D1934">
        <w:fldChar w:fldCharType="separate"/>
      </w:r>
      <w:r w:rsidR="00D11CD5" w:rsidRPr="008D1934">
        <w:rPr>
          <w:noProof/>
        </w:rPr>
        <w:t>2022. 11. 30.</w:t>
      </w:r>
      <w:r w:rsidRPr="008D1934">
        <w:fldChar w:fldCharType="end"/>
      </w:r>
    </w:p>
    <w:p w14:paraId="5128D61A" w14:textId="77777777" w:rsidR="00681E99" w:rsidRPr="008D1934" w:rsidRDefault="005E01E0" w:rsidP="00854BDC">
      <w:pPr>
        <w:pStyle w:val="Nyilatkozatalrs"/>
        <w:rPr>
          <w:noProof w:val="0"/>
        </w:rPr>
      </w:pPr>
      <w:r w:rsidRPr="008D1934">
        <w:rPr>
          <w:noProof w:val="0"/>
        </w:rPr>
        <w:tab/>
      </w:r>
      <w:r w:rsidR="00854BDC" w:rsidRPr="008D1934">
        <w:rPr>
          <w:noProof w:val="0"/>
        </w:rPr>
        <w:t>...</w:t>
      </w:r>
      <w:r w:rsidRPr="008D1934">
        <w:rPr>
          <w:noProof w:val="0"/>
        </w:rPr>
        <w:t>…………………………………………….</w:t>
      </w:r>
    </w:p>
    <w:p w14:paraId="26AA76B1" w14:textId="59715543" w:rsidR="005E01E0" w:rsidRPr="008D1934" w:rsidRDefault="005E01E0" w:rsidP="00854BDC">
      <w:pPr>
        <w:pStyle w:val="Nyilatkozatalrs"/>
        <w:rPr>
          <w:noProof w:val="0"/>
        </w:rPr>
      </w:pPr>
      <w:r w:rsidRPr="008D1934">
        <w:rPr>
          <w:noProof w:val="0"/>
        </w:rPr>
        <w:tab/>
      </w:r>
      <w:r w:rsidRPr="008D1934">
        <w:rPr>
          <w:noProof w:val="0"/>
        </w:rPr>
        <w:fldChar w:fldCharType="begin"/>
      </w:r>
      <w:r w:rsidRPr="008D1934">
        <w:rPr>
          <w:noProof w:val="0"/>
        </w:rPr>
        <w:instrText xml:space="preserve"> AUTHOR   \* MERGEFORMAT </w:instrText>
      </w:r>
      <w:r w:rsidRPr="008D1934">
        <w:rPr>
          <w:noProof w:val="0"/>
        </w:rPr>
        <w:fldChar w:fldCharType="separate"/>
      </w:r>
      <w:r w:rsidR="005E52E5" w:rsidRPr="008D1934">
        <w:rPr>
          <w:noProof w:val="0"/>
        </w:rPr>
        <w:t>Pongrácz</w:t>
      </w:r>
      <w:r w:rsidR="000870BF" w:rsidRPr="008D1934">
        <w:rPr>
          <w:noProof w:val="0"/>
        </w:rPr>
        <w:t xml:space="preserve"> Vince</w:t>
      </w:r>
      <w:r w:rsidRPr="008D1934">
        <w:rPr>
          <w:noProof w:val="0"/>
        </w:rPr>
        <w:fldChar w:fldCharType="end"/>
      </w:r>
    </w:p>
    <w:p w14:paraId="74983692" w14:textId="77777777" w:rsidR="00854BDC" w:rsidRPr="008D1934" w:rsidRDefault="00854BDC" w:rsidP="00854BDC">
      <w:pPr>
        <w:pStyle w:val="Nyilatkozatszveg"/>
      </w:pPr>
    </w:p>
    <w:p w14:paraId="0E7269D1" w14:textId="77777777" w:rsidR="00681E99" w:rsidRPr="008D1934" w:rsidRDefault="00681E99" w:rsidP="00267677">
      <w:pPr>
        <w:sectPr w:rsidR="00681E99" w:rsidRPr="008D1934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Pr="008D1934" w:rsidRDefault="0063585C" w:rsidP="00827D03">
      <w:pPr>
        <w:pStyle w:val="Fejezetcimszmozsnlkl"/>
        <w:rPr>
          <w:rFonts w:cs="Times New Roman"/>
        </w:rPr>
      </w:pPr>
      <w:bookmarkStart w:id="0" w:name="_Toc59896130"/>
      <w:bookmarkStart w:id="1" w:name="_Toc121176643"/>
      <w:r w:rsidRPr="008D1934">
        <w:rPr>
          <w:rFonts w:cs="Times New Roman"/>
        </w:rPr>
        <w:lastRenderedPageBreak/>
        <w:t>Összefoglaló</w:t>
      </w:r>
      <w:bookmarkEnd w:id="0"/>
      <w:bookmarkEnd w:id="1"/>
    </w:p>
    <w:p w14:paraId="3823C171" w14:textId="2132E735" w:rsidR="0027769E" w:rsidRPr="008D1934" w:rsidRDefault="002917A6" w:rsidP="0027769E">
      <w:r w:rsidRPr="008D1934">
        <w:t xml:space="preserve">Napjainkban </w:t>
      </w:r>
      <w:r w:rsidR="0027769E" w:rsidRPr="008D1934">
        <w:t xml:space="preserve">szinte </w:t>
      </w:r>
      <w:r w:rsidRPr="008D1934">
        <w:t>minden a mesterséges intelligenciáról</w:t>
      </w:r>
      <w:r w:rsidR="00E43200" w:rsidRPr="008D1934">
        <w:t xml:space="preserve"> és a mély tanulásról</w:t>
      </w:r>
      <w:r w:rsidRPr="008D1934">
        <w:t xml:space="preserve"> szól. Elég a Google és facebook féle ajánlórendszerekre, </w:t>
      </w:r>
      <w:r w:rsidR="0027769E" w:rsidRPr="008D1934">
        <w:t xml:space="preserve">az Alexa, Google vagy Siri </w:t>
      </w:r>
      <w:r w:rsidRPr="008D1934">
        <w:t xml:space="preserve">asszisztensek beszédfelismerésére vagy az arcfelismerőkre gondolni. Ahol lehetséges, </w:t>
      </w:r>
      <w:r w:rsidR="00E43200" w:rsidRPr="008D1934">
        <w:t>meg</w:t>
      </w:r>
      <w:r w:rsidRPr="008D1934">
        <w:t>próbálj</w:t>
      </w:r>
      <w:r w:rsidR="00E64ABB" w:rsidRPr="008D1934">
        <w:t>ák</w:t>
      </w:r>
      <w:r w:rsidRPr="008D1934">
        <w:t xml:space="preserve"> kihasználni a</w:t>
      </w:r>
      <w:r w:rsidR="00EE1E03" w:rsidRPr="008D1934">
        <w:t xml:space="preserve">z óriási </w:t>
      </w:r>
      <w:r w:rsidRPr="008D1934">
        <w:t>adat</w:t>
      </w:r>
      <w:r w:rsidR="0027769E" w:rsidRPr="008D1934">
        <w:t>mennyiség</w:t>
      </w:r>
      <w:r w:rsidRPr="008D1934">
        <w:t xml:space="preserve"> és a gépi tanulás erősségeit. </w:t>
      </w:r>
    </w:p>
    <w:p w14:paraId="6DBEA7DD" w14:textId="69D72D7D" w:rsidR="00B70629" w:rsidRPr="008D1934" w:rsidRDefault="002917A6" w:rsidP="0027769E">
      <w:r w:rsidRPr="008D1934">
        <w:t>Szakdolgozatom</w:t>
      </w:r>
      <w:r w:rsidR="0027769E" w:rsidRPr="008D1934">
        <w:t>ban egy retusálást segítő</w:t>
      </w:r>
      <w:r w:rsidRPr="008D1934">
        <w:t xml:space="preserve"> alkalmazás</w:t>
      </w:r>
      <w:r w:rsidR="0027769E" w:rsidRPr="008D1934">
        <w:t xml:space="preserve"> létrehozása a cél</w:t>
      </w:r>
      <w:r w:rsidRPr="008D1934">
        <w:t>, ami</w:t>
      </w:r>
      <w:r w:rsidR="0027769E" w:rsidRPr="008D1934">
        <w:t xml:space="preserve"> </w:t>
      </w:r>
      <w:r w:rsidRPr="008D1934">
        <w:t>fotósokat segít bizonyos képtulajdonságok pr</w:t>
      </w:r>
      <w:r w:rsidR="00EE1E03" w:rsidRPr="008D1934">
        <w:t>e</w:t>
      </w:r>
      <w:r w:rsidRPr="008D1934">
        <w:t>diktálásával</w:t>
      </w:r>
      <w:r w:rsidR="00E64ABB" w:rsidRPr="008D1934">
        <w:t>. A</w:t>
      </w:r>
      <w:r w:rsidR="00EE1E03" w:rsidRPr="008D1934">
        <w:t xml:space="preserve"> probléma megoldásához </w:t>
      </w:r>
      <w:r w:rsidR="00B70629" w:rsidRPr="008D1934">
        <w:t xml:space="preserve">pedig konvolúciós </w:t>
      </w:r>
      <w:r w:rsidRPr="008D1934">
        <w:t xml:space="preserve">neurális hálókat </w:t>
      </w:r>
      <w:r w:rsidR="00B70629" w:rsidRPr="008D1934">
        <w:t xml:space="preserve">(convolutional neural networks, CNN) </w:t>
      </w:r>
      <w:r w:rsidRPr="008D1934">
        <w:t>használok.</w:t>
      </w:r>
      <w:r w:rsidR="0027769E" w:rsidRPr="008D1934">
        <w:t xml:space="preserve"> </w:t>
      </w:r>
    </w:p>
    <w:p w14:paraId="061368C8" w14:textId="0FCAAF95" w:rsidR="009964E9" w:rsidRPr="008D1934" w:rsidRDefault="005B2F46" w:rsidP="0027769E">
      <w:r w:rsidRPr="008D1934">
        <w:t xml:space="preserve">A profi fotózásban a </w:t>
      </w:r>
      <w:r w:rsidR="0027769E" w:rsidRPr="008D1934">
        <w:t xml:space="preserve">legtöbb esetben </w:t>
      </w:r>
      <w:r w:rsidRPr="008D1934">
        <w:t>nyersképek kész</w:t>
      </w:r>
      <w:r w:rsidR="0027769E" w:rsidRPr="008D1934">
        <w:t>ülnek</w:t>
      </w:r>
      <w:r w:rsidRPr="008D1934">
        <w:t>, ez egy kamera és gyártóspecifikus formátum, ami a</w:t>
      </w:r>
      <w:r w:rsidR="00E43200" w:rsidRPr="008D1934">
        <w:t xml:space="preserve"> </w:t>
      </w:r>
      <w:r w:rsidR="0051501F" w:rsidRPr="008D1934">
        <w:t>szenzorról</w:t>
      </w:r>
      <w:r w:rsidRPr="008D1934">
        <w:t xml:space="preserve"> kiolvasott nyers információ</w:t>
      </w:r>
      <w:r w:rsidR="00EE1E03" w:rsidRPr="008D1934">
        <w:t>t</w:t>
      </w:r>
      <w:r w:rsidRPr="008D1934">
        <w:t xml:space="preserve"> tárol</w:t>
      </w:r>
      <w:r w:rsidR="00EE1E03" w:rsidRPr="008D1934">
        <w:t>ja</w:t>
      </w:r>
      <w:r w:rsidRPr="008D1934">
        <w:t xml:space="preserve">. Ez </w:t>
      </w:r>
      <w:r w:rsidR="00EE1E03" w:rsidRPr="008D1934">
        <w:t>e</w:t>
      </w:r>
      <w:r w:rsidRPr="008D1934">
        <w:t>lőnyös</w:t>
      </w:r>
      <w:r w:rsidR="009964E9" w:rsidRPr="008D1934">
        <w:t>, mert így a kép</w:t>
      </w:r>
      <w:r w:rsidR="00EE1E03" w:rsidRPr="008D1934">
        <w:t xml:space="preserve">jellemzők széles skáláján </w:t>
      </w:r>
      <w:r w:rsidR="009964E9" w:rsidRPr="008D1934">
        <w:t>lehet</w:t>
      </w:r>
      <w:r w:rsidR="00E43200" w:rsidRPr="008D1934">
        <w:t xml:space="preserve"> utólag </w:t>
      </w:r>
      <w:r w:rsidR="009964E9" w:rsidRPr="008D1934">
        <w:t xml:space="preserve">változtatni, hiszen a </w:t>
      </w:r>
      <w:r w:rsidR="00E43200" w:rsidRPr="008D1934">
        <w:t xml:space="preserve">feldolgozatlan </w:t>
      </w:r>
      <w:r w:rsidR="009964E9" w:rsidRPr="008D1934">
        <w:t xml:space="preserve">adat </w:t>
      </w:r>
      <w:r w:rsidR="00EE1E03" w:rsidRPr="008D1934">
        <w:t>áll rendelkezésre</w:t>
      </w:r>
      <w:r w:rsidR="009964E9" w:rsidRPr="008D1934">
        <w:t xml:space="preserve">, míg a legtöbb képkódolási formátum vagy veszteséges, </w:t>
      </w:r>
      <w:r w:rsidR="00E43200" w:rsidRPr="008D1934">
        <w:t>és/</w:t>
      </w:r>
      <w:r w:rsidR="009964E9" w:rsidRPr="008D1934">
        <w:t>vagy bizonyos tulajdonságait</w:t>
      </w:r>
      <w:r w:rsidR="006E0305" w:rsidRPr="008D1934">
        <w:t xml:space="preserve"> (például fehéregyensúly)</w:t>
      </w:r>
      <w:r w:rsidR="009964E9" w:rsidRPr="008D1934">
        <w:t xml:space="preserve"> a képnek beégeti, </w:t>
      </w:r>
      <w:r w:rsidR="006E0305" w:rsidRPr="008D1934">
        <w:t xml:space="preserve">ezáltal </w:t>
      </w:r>
      <w:r w:rsidR="009964E9" w:rsidRPr="008D1934">
        <w:t>nem módosítható.</w:t>
      </w:r>
      <w:r w:rsidR="0027769E" w:rsidRPr="008D1934">
        <w:t xml:space="preserve"> </w:t>
      </w:r>
      <w:r w:rsidR="00EE1E03" w:rsidRPr="008D1934">
        <w:t>A l</w:t>
      </w:r>
      <w:r w:rsidR="009964E9" w:rsidRPr="008D1934">
        <w:t>egtöbb esetben a fehéregyensúly (white balance) és a lila-zöld (tint) azok a tulajdonságok, amiket a kamera nem feltétlenül tud helyesen beállítani, e mögött a fénymérés tökéletlensége áll. Ezen kívül a kép fényesség</w:t>
      </w:r>
      <w:r w:rsidR="0027769E" w:rsidRPr="008D1934">
        <w:t>ének</w:t>
      </w:r>
      <w:r w:rsidR="009964E9" w:rsidRPr="008D1934">
        <w:t xml:space="preserve"> (exposure), kontrasztj</w:t>
      </w:r>
      <w:r w:rsidR="0027769E" w:rsidRPr="008D1934">
        <w:t>ának</w:t>
      </w:r>
      <w:r w:rsidR="009964E9" w:rsidRPr="008D1934">
        <w:t xml:space="preserve"> (contrast), illetve </w:t>
      </w:r>
      <w:r w:rsidR="002C3C54" w:rsidRPr="008D1934">
        <w:t>vibrálá</w:t>
      </w:r>
      <w:r w:rsidR="0027769E" w:rsidRPr="008D1934">
        <w:t>sának</w:t>
      </w:r>
      <w:r w:rsidR="009964E9" w:rsidRPr="008D1934">
        <w:t xml:space="preserve"> (vibrance</w:t>
      </w:r>
      <w:r w:rsidR="002C3C54" w:rsidRPr="008D1934">
        <w:t xml:space="preserve"> – ez a szaturáció egy enyhébb formája</w:t>
      </w:r>
      <w:r w:rsidR="009964E9" w:rsidRPr="008D1934">
        <w:t xml:space="preserve">) </w:t>
      </w:r>
      <w:r w:rsidR="0027769E" w:rsidRPr="008D1934">
        <w:t xml:space="preserve">prediktálása </w:t>
      </w:r>
      <w:r w:rsidR="00097065" w:rsidRPr="008D1934">
        <w:t xml:space="preserve">is </w:t>
      </w:r>
      <w:r w:rsidR="0027769E" w:rsidRPr="008D1934">
        <w:t>cél</w:t>
      </w:r>
      <w:r w:rsidR="00097065" w:rsidRPr="008D1934">
        <w:t>, tisztán kényelmi szempontokból.</w:t>
      </w:r>
    </w:p>
    <w:p w14:paraId="27684769" w14:textId="2038063C" w:rsidR="003C52FD" w:rsidRPr="008D1934" w:rsidRDefault="0027769E" w:rsidP="00EE1E03">
      <w:r w:rsidRPr="008D1934">
        <w:t>Dolgozatomban</w:t>
      </w:r>
      <w:r w:rsidR="00A40D4B" w:rsidRPr="008D1934">
        <w:t xml:space="preserve"> a</w:t>
      </w:r>
      <w:r w:rsidR="00EE1E03" w:rsidRPr="008D1934">
        <w:t xml:space="preserve"> képek</w:t>
      </w:r>
      <w:r w:rsidR="00A40D4B" w:rsidRPr="008D1934">
        <w:t xml:space="preserve"> előzetes feldolgozás</w:t>
      </w:r>
      <w:r w:rsidR="00EE1E03" w:rsidRPr="008D1934">
        <w:t>á</w:t>
      </w:r>
      <w:r w:rsidR="00A40D4B" w:rsidRPr="008D1934">
        <w:t>ról,</w:t>
      </w:r>
      <w:r w:rsidRPr="008D1934">
        <w:t xml:space="preserve"> </w:t>
      </w:r>
      <w:r w:rsidR="00A40D4B" w:rsidRPr="008D1934">
        <w:t>a képfeldolgozásban felhasznált neurális hálókról</w:t>
      </w:r>
      <w:r w:rsidR="00EE1E03" w:rsidRPr="008D1934">
        <w:t>, és ezek építőelemeiről adok áttekintést. Ismertetem a hálók létrehozásához szükséges főbb könyvtárakat, mint a tensorflow és keras. Ezután bemutatásra kerül a kész szoftver, amely a nyersképek retusálását gyorsítja azáltal, hogy a korábban felsorolt képtulajdonságokat a nyersképek alapján megtanulja, majd ezt a tudást még ismeretlen, de hasonló képekre alkalmazza. A szakdolgozatot a megoldás során kipróbált és betanított neurális hálók elemzése zárja.</w:t>
      </w:r>
    </w:p>
    <w:p w14:paraId="18F0F7B7" w14:textId="3E18DE5E" w:rsidR="0063585C" w:rsidRPr="008D1934" w:rsidRDefault="0063585C" w:rsidP="00827D03">
      <w:pPr>
        <w:pStyle w:val="Fejezetcimszmozsnlkl"/>
        <w:rPr>
          <w:rFonts w:cs="Times New Roman"/>
          <w:lang w:val="en-US"/>
        </w:rPr>
      </w:pPr>
      <w:bookmarkStart w:id="2" w:name="_Toc59896131"/>
      <w:bookmarkStart w:id="3" w:name="_Toc121176644"/>
      <w:proofErr w:type="spellStart"/>
      <w:r w:rsidRPr="008D1934">
        <w:rPr>
          <w:rFonts w:cs="Times New Roman"/>
        </w:rPr>
        <w:lastRenderedPageBreak/>
        <w:t>Abstract</w:t>
      </w:r>
      <w:bookmarkEnd w:id="2"/>
      <w:bookmarkEnd w:id="3"/>
      <w:proofErr w:type="spellEnd"/>
    </w:p>
    <w:p w14:paraId="2A6E1FE8" w14:textId="77777777" w:rsidR="00FC18E2" w:rsidRPr="008D1934" w:rsidRDefault="00FC18E2" w:rsidP="00FC18E2">
      <w:r w:rsidRPr="008D1934">
        <w:t xml:space="preserve">Almost </w:t>
      </w:r>
      <w:proofErr w:type="spellStart"/>
      <w:r w:rsidRPr="008D1934">
        <w:t>everything</w:t>
      </w:r>
      <w:proofErr w:type="spellEnd"/>
      <w:r w:rsidRPr="008D1934">
        <w:t xml:space="preserve"> </w:t>
      </w:r>
      <w:proofErr w:type="spellStart"/>
      <w:r w:rsidRPr="008D1934">
        <w:t>these</w:t>
      </w:r>
      <w:proofErr w:type="spellEnd"/>
      <w:r w:rsidRPr="008D1934">
        <w:t xml:space="preserve"> </w:t>
      </w:r>
      <w:proofErr w:type="spellStart"/>
      <w:r w:rsidRPr="008D1934">
        <w:t>days</w:t>
      </w:r>
      <w:proofErr w:type="spellEnd"/>
      <w:r w:rsidRPr="008D1934">
        <w:t xml:space="preserve"> is </w:t>
      </w:r>
      <w:proofErr w:type="spellStart"/>
      <w:r w:rsidRPr="008D1934">
        <w:t>about</w:t>
      </w:r>
      <w:proofErr w:type="spellEnd"/>
      <w:r w:rsidRPr="008D1934">
        <w:t xml:space="preserve"> </w:t>
      </w:r>
      <w:proofErr w:type="spellStart"/>
      <w:r w:rsidRPr="008D1934">
        <w:t>artificial</w:t>
      </w:r>
      <w:proofErr w:type="spellEnd"/>
      <w:r w:rsidRPr="008D1934">
        <w:t xml:space="preserve"> </w:t>
      </w:r>
      <w:proofErr w:type="spellStart"/>
      <w:r w:rsidRPr="008D1934">
        <w:t>intelligence</w:t>
      </w:r>
      <w:proofErr w:type="spellEnd"/>
      <w:r w:rsidRPr="008D1934">
        <w:t xml:space="preserve"> (AI) and deep learning. </w:t>
      </w:r>
      <w:proofErr w:type="spellStart"/>
      <w:r w:rsidRPr="008D1934">
        <w:t>It</w:t>
      </w:r>
      <w:proofErr w:type="spellEnd"/>
      <w:r w:rsidRPr="008D1934">
        <w:t xml:space="preserve"> is </w:t>
      </w:r>
      <w:proofErr w:type="spellStart"/>
      <w:r w:rsidRPr="008D1934">
        <w:t>enough</w:t>
      </w:r>
      <w:proofErr w:type="spellEnd"/>
      <w:r w:rsidRPr="008D1934">
        <w:t xml:space="preserve">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think</w:t>
      </w:r>
      <w:proofErr w:type="spellEnd"/>
      <w:r w:rsidRPr="008D1934">
        <w:t xml:space="preserve"> of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recommendation</w:t>
      </w:r>
      <w:proofErr w:type="spellEnd"/>
      <w:r w:rsidRPr="008D1934">
        <w:t xml:space="preserve"> </w:t>
      </w:r>
      <w:proofErr w:type="spellStart"/>
      <w:r w:rsidRPr="008D1934">
        <w:t>systems</w:t>
      </w:r>
      <w:proofErr w:type="spellEnd"/>
      <w:r w:rsidRPr="008D1934">
        <w:t xml:space="preserve"> of Google and Facebook,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speech</w:t>
      </w:r>
      <w:proofErr w:type="spellEnd"/>
      <w:r w:rsidRPr="008D1934">
        <w:t xml:space="preserve"> </w:t>
      </w:r>
      <w:proofErr w:type="spellStart"/>
      <w:r w:rsidRPr="008D1934">
        <w:t>recognition</w:t>
      </w:r>
      <w:proofErr w:type="spellEnd"/>
      <w:r w:rsidRPr="008D1934">
        <w:t xml:space="preserve"> in </w:t>
      </w:r>
      <w:proofErr w:type="spellStart"/>
      <w:r w:rsidRPr="008D1934">
        <w:t>assistants</w:t>
      </w:r>
      <w:proofErr w:type="spellEnd"/>
      <w:r w:rsidRPr="008D1934">
        <w:t xml:space="preserve"> like Alexa, Google and Siri </w:t>
      </w:r>
      <w:proofErr w:type="spellStart"/>
      <w:r w:rsidRPr="008D1934">
        <w:t>or</w:t>
      </w:r>
      <w:proofErr w:type="spellEnd"/>
      <w:r w:rsidRPr="008D1934">
        <w:t xml:space="preserve"> </w:t>
      </w:r>
      <w:proofErr w:type="spellStart"/>
      <w:r w:rsidRPr="008D1934">
        <w:t>facial</w:t>
      </w:r>
      <w:proofErr w:type="spellEnd"/>
      <w:r w:rsidRPr="008D1934">
        <w:t xml:space="preserve"> </w:t>
      </w:r>
      <w:proofErr w:type="spellStart"/>
      <w:r w:rsidRPr="008D1934">
        <w:t>recognition</w:t>
      </w:r>
      <w:proofErr w:type="spellEnd"/>
      <w:r w:rsidRPr="008D1934">
        <w:t xml:space="preserve"> </w:t>
      </w:r>
      <w:proofErr w:type="spellStart"/>
      <w:r w:rsidRPr="008D1934">
        <w:t>systems</w:t>
      </w:r>
      <w:proofErr w:type="spellEnd"/>
      <w:r w:rsidRPr="008D1934">
        <w:t xml:space="preserve">. </w:t>
      </w:r>
      <w:proofErr w:type="spellStart"/>
      <w:r w:rsidRPr="008D1934">
        <w:t>When</w:t>
      </w:r>
      <w:proofErr w:type="spellEnd"/>
      <w:r w:rsidRPr="008D1934">
        <w:t xml:space="preserve"> </w:t>
      </w:r>
      <w:proofErr w:type="spellStart"/>
      <w:r w:rsidRPr="008D1934">
        <w:t>it</w:t>
      </w:r>
      <w:proofErr w:type="spellEnd"/>
      <w:r w:rsidRPr="008D1934">
        <w:t xml:space="preserve"> is </w:t>
      </w:r>
      <w:proofErr w:type="spellStart"/>
      <w:r w:rsidRPr="008D1934">
        <w:t>possible</w:t>
      </w:r>
      <w:proofErr w:type="spellEnd"/>
      <w:r w:rsidRPr="008D1934">
        <w:t xml:space="preserve">, </w:t>
      </w:r>
      <w:proofErr w:type="spellStart"/>
      <w:r w:rsidRPr="008D1934">
        <w:t>it</w:t>
      </w:r>
      <w:proofErr w:type="spellEnd"/>
      <w:r w:rsidRPr="008D1934">
        <w:t xml:space="preserve"> is </w:t>
      </w:r>
      <w:proofErr w:type="spellStart"/>
      <w:r w:rsidRPr="008D1934">
        <w:t>tried</w:t>
      </w:r>
      <w:proofErr w:type="spellEnd"/>
      <w:r w:rsidRPr="008D1934">
        <w:t xml:space="preserve">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leverage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strengths</w:t>
      </w:r>
      <w:proofErr w:type="spellEnd"/>
      <w:r w:rsidRPr="008D1934">
        <w:t xml:space="preserve"> of </w:t>
      </w:r>
      <w:proofErr w:type="spellStart"/>
      <w:r w:rsidRPr="008D1934">
        <w:t>huge</w:t>
      </w:r>
      <w:proofErr w:type="spellEnd"/>
      <w:r w:rsidRPr="008D1934">
        <w:t xml:space="preserve"> </w:t>
      </w:r>
      <w:proofErr w:type="spellStart"/>
      <w:r w:rsidRPr="008D1934">
        <w:t>amount</w:t>
      </w:r>
      <w:proofErr w:type="spellEnd"/>
      <w:r w:rsidRPr="008D1934">
        <w:t xml:space="preserve"> of data and machine learning.</w:t>
      </w:r>
    </w:p>
    <w:p w14:paraId="62B6349C" w14:textId="77777777" w:rsidR="00FC18E2" w:rsidRPr="008D1934" w:rsidRDefault="00FC18E2" w:rsidP="00FC18E2">
      <w:r w:rsidRPr="008D1934">
        <w:t xml:space="preserve">In </w:t>
      </w:r>
      <w:proofErr w:type="spellStart"/>
      <w:r w:rsidRPr="008D1934">
        <w:t>my</w:t>
      </w:r>
      <w:proofErr w:type="spellEnd"/>
      <w:r w:rsidRPr="008D1934">
        <w:t xml:space="preserve"> </w:t>
      </w:r>
      <w:proofErr w:type="spellStart"/>
      <w:r w:rsidRPr="008D1934">
        <w:t>thesis</w:t>
      </w:r>
      <w:proofErr w:type="spellEnd"/>
      <w:r w:rsidRPr="008D1934">
        <w:t xml:space="preserve">,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goal</w:t>
      </w:r>
      <w:proofErr w:type="spellEnd"/>
      <w:r w:rsidRPr="008D1934">
        <w:t xml:space="preserve"> </w:t>
      </w:r>
      <w:proofErr w:type="spellStart"/>
      <w:r w:rsidRPr="008D1934">
        <w:t>was</w:t>
      </w:r>
      <w:proofErr w:type="spellEnd"/>
      <w:r w:rsidRPr="008D1934">
        <w:t xml:space="preserve">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create</w:t>
      </w:r>
      <w:proofErr w:type="spellEnd"/>
      <w:r w:rsidRPr="008D1934">
        <w:t xml:space="preserve"> an </w:t>
      </w:r>
      <w:proofErr w:type="spellStart"/>
      <w:r w:rsidRPr="008D1934">
        <w:t>application</w:t>
      </w:r>
      <w:proofErr w:type="spellEnd"/>
      <w:r w:rsidRPr="008D1934">
        <w:t xml:space="preserve"> </w:t>
      </w:r>
      <w:proofErr w:type="spellStart"/>
      <w:r w:rsidRPr="008D1934">
        <w:t>that</w:t>
      </w:r>
      <w:proofErr w:type="spellEnd"/>
      <w:r w:rsidRPr="008D1934">
        <w:t xml:space="preserve"> </w:t>
      </w:r>
      <w:proofErr w:type="spellStart"/>
      <w:r w:rsidRPr="008D1934">
        <w:t>helps</w:t>
      </w:r>
      <w:proofErr w:type="spellEnd"/>
      <w:r w:rsidRPr="008D1934">
        <w:t xml:space="preserve"> image </w:t>
      </w:r>
      <w:proofErr w:type="spellStart"/>
      <w:r w:rsidRPr="008D1934">
        <w:t>retouching</w:t>
      </w:r>
      <w:proofErr w:type="spellEnd"/>
      <w:r w:rsidRPr="008D1934">
        <w:t xml:space="preserve">, </w:t>
      </w:r>
      <w:proofErr w:type="spellStart"/>
      <w:r w:rsidRPr="008D1934">
        <w:t>which</w:t>
      </w:r>
      <w:proofErr w:type="spellEnd"/>
      <w:r w:rsidRPr="008D1934">
        <w:t xml:space="preserve"> </w:t>
      </w:r>
      <w:proofErr w:type="spellStart"/>
      <w:r w:rsidRPr="008D1934">
        <w:t>helps</w:t>
      </w:r>
      <w:proofErr w:type="spellEnd"/>
      <w:r w:rsidRPr="008D1934">
        <w:t xml:space="preserve"> </w:t>
      </w:r>
      <w:proofErr w:type="spellStart"/>
      <w:r w:rsidRPr="008D1934">
        <w:t>photographers</w:t>
      </w:r>
      <w:proofErr w:type="spellEnd"/>
      <w:r w:rsidRPr="008D1934">
        <w:t xml:space="preserve"> </w:t>
      </w:r>
      <w:proofErr w:type="spellStart"/>
      <w:r w:rsidRPr="008D1934">
        <w:t>by</w:t>
      </w:r>
      <w:proofErr w:type="spellEnd"/>
      <w:r w:rsidRPr="008D1934">
        <w:t xml:space="preserve"> </w:t>
      </w:r>
      <w:proofErr w:type="spellStart"/>
      <w:r w:rsidRPr="008D1934">
        <w:t>predicting</w:t>
      </w:r>
      <w:proofErr w:type="spellEnd"/>
      <w:r w:rsidRPr="008D1934">
        <w:t xml:space="preserve"> </w:t>
      </w:r>
      <w:proofErr w:type="spellStart"/>
      <w:r w:rsidRPr="008D1934">
        <w:t>certain</w:t>
      </w:r>
      <w:proofErr w:type="spellEnd"/>
      <w:r w:rsidRPr="008D1934">
        <w:t xml:space="preserve"> image </w:t>
      </w:r>
      <w:proofErr w:type="spellStart"/>
      <w:r w:rsidRPr="008D1934">
        <w:t>properties</w:t>
      </w:r>
      <w:proofErr w:type="spellEnd"/>
      <w:r w:rsidRPr="008D1934">
        <w:t xml:space="preserve">. I </w:t>
      </w:r>
      <w:proofErr w:type="spellStart"/>
      <w:r w:rsidRPr="008D1934">
        <w:t>use</w:t>
      </w:r>
      <w:proofErr w:type="spellEnd"/>
      <w:r w:rsidRPr="008D1934">
        <w:t xml:space="preserve"> convolutional neural networks (CNN)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solve</w:t>
      </w:r>
      <w:proofErr w:type="spellEnd"/>
      <w:r w:rsidRPr="008D1934">
        <w:t xml:space="preserve"> </w:t>
      </w:r>
      <w:proofErr w:type="spellStart"/>
      <w:r w:rsidRPr="008D1934">
        <w:t>this</w:t>
      </w:r>
      <w:proofErr w:type="spellEnd"/>
      <w:r w:rsidRPr="008D1934">
        <w:t xml:space="preserve"> </w:t>
      </w:r>
      <w:proofErr w:type="spellStart"/>
      <w:r w:rsidRPr="008D1934">
        <w:t>problem</w:t>
      </w:r>
      <w:proofErr w:type="spellEnd"/>
      <w:r w:rsidRPr="008D1934">
        <w:t xml:space="preserve">. </w:t>
      </w:r>
    </w:p>
    <w:p w14:paraId="19759817" w14:textId="77777777" w:rsidR="00FC18E2" w:rsidRPr="008D1934" w:rsidRDefault="00FC18E2" w:rsidP="00FC18E2">
      <w:r w:rsidRPr="008D1934">
        <w:t xml:space="preserve">In most </w:t>
      </w:r>
      <w:proofErr w:type="spellStart"/>
      <w:r w:rsidRPr="008D1934">
        <w:t>cases</w:t>
      </w:r>
      <w:proofErr w:type="spellEnd"/>
      <w:r w:rsidRPr="008D1934">
        <w:t xml:space="preserve"> in </w:t>
      </w:r>
      <w:proofErr w:type="spellStart"/>
      <w:r w:rsidRPr="008D1934">
        <w:t>professional</w:t>
      </w:r>
      <w:proofErr w:type="spellEnd"/>
      <w:r w:rsidRPr="008D1934">
        <w:t xml:space="preserve"> </w:t>
      </w:r>
      <w:proofErr w:type="spellStart"/>
      <w:r w:rsidRPr="008D1934">
        <w:t>photography</w:t>
      </w:r>
      <w:proofErr w:type="spellEnd"/>
      <w:r w:rsidRPr="008D1934">
        <w:t xml:space="preserve">, </w:t>
      </w:r>
      <w:proofErr w:type="spellStart"/>
      <w:r w:rsidRPr="008D1934">
        <w:t>raw</w:t>
      </w:r>
      <w:proofErr w:type="spellEnd"/>
      <w:r w:rsidRPr="008D1934">
        <w:t xml:space="preserve"> </w:t>
      </w:r>
      <w:proofErr w:type="spellStart"/>
      <w:r w:rsidRPr="008D1934">
        <w:t>images</w:t>
      </w:r>
      <w:proofErr w:type="spellEnd"/>
      <w:r w:rsidRPr="008D1934">
        <w:t xml:space="preserve"> </w:t>
      </w:r>
      <w:proofErr w:type="spellStart"/>
      <w:r w:rsidRPr="008D1934">
        <w:t>are</w:t>
      </w:r>
      <w:proofErr w:type="spellEnd"/>
      <w:r w:rsidRPr="008D1934">
        <w:t xml:space="preserve"> </w:t>
      </w:r>
      <w:proofErr w:type="spellStart"/>
      <w:r w:rsidRPr="008D1934">
        <w:t>taken</w:t>
      </w:r>
      <w:proofErr w:type="spellEnd"/>
      <w:r w:rsidRPr="008D1934">
        <w:t xml:space="preserve">, </w:t>
      </w:r>
      <w:proofErr w:type="spellStart"/>
      <w:r w:rsidRPr="008D1934">
        <w:t>this</w:t>
      </w:r>
      <w:proofErr w:type="spellEnd"/>
      <w:r w:rsidRPr="008D1934">
        <w:t xml:space="preserve"> is a camera and </w:t>
      </w:r>
      <w:proofErr w:type="spellStart"/>
      <w:r w:rsidRPr="008D1934">
        <w:t>manufacturer-specific</w:t>
      </w:r>
      <w:proofErr w:type="spellEnd"/>
      <w:r w:rsidRPr="008D1934">
        <w:t xml:space="preserve"> </w:t>
      </w:r>
      <w:proofErr w:type="spellStart"/>
      <w:r w:rsidRPr="008D1934">
        <w:t>format</w:t>
      </w:r>
      <w:proofErr w:type="spellEnd"/>
      <w:r w:rsidRPr="008D1934">
        <w:t xml:space="preserve"> </w:t>
      </w:r>
      <w:proofErr w:type="spellStart"/>
      <w:r w:rsidRPr="008D1934">
        <w:t>that</w:t>
      </w:r>
      <w:proofErr w:type="spellEnd"/>
      <w:r w:rsidRPr="008D1934">
        <w:t xml:space="preserve"> </w:t>
      </w:r>
      <w:proofErr w:type="spellStart"/>
      <w:r w:rsidRPr="008D1934">
        <w:t>stores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information</w:t>
      </w:r>
      <w:proofErr w:type="spellEnd"/>
      <w:r w:rsidRPr="008D1934">
        <w:t xml:space="preserve"> </w:t>
      </w:r>
      <w:proofErr w:type="spellStart"/>
      <w:r w:rsidRPr="008D1934">
        <w:t>read</w:t>
      </w:r>
      <w:proofErr w:type="spellEnd"/>
      <w:r w:rsidRPr="008D1934">
        <w:t xml:space="preserve"> </w:t>
      </w:r>
      <w:proofErr w:type="spellStart"/>
      <w:r w:rsidRPr="008D1934">
        <w:t>from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sensor</w:t>
      </w:r>
      <w:proofErr w:type="spellEnd"/>
      <w:r w:rsidRPr="008D1934">
        <w:t xml:space="preserve">. The </w:t>
      </w:r>
      <w:proofErr w:type="spellStart"/>
      <w:r w:rsidRPr="008D1934">
        <w:t>advantage</w:t>
      </w:r>
      <w:proofErr w:type="spellEnd"/>
      <w:r w:rsidRPr="008D1934">
        <w:t xml:space="preserve"> of </w:t>
      </w:r>
      <w:proofErr w:type="spellStart"/>
      <w:r w:rsidRPr="008D1934">
        <w:t>this</w:t>
      </w:r>
      <w:proofErr w:type="spellEnd"/>
      <w:r w:rsidRPr="008D1934">
        <w:t xml:space="preserve">, </w:t>
      </w:r>
      <w:proofErr w:type="spellStart"/>
      <w:r w:rsidRPr="008D1934">
        <w:t>that</w:t>
      </w:r>
      <w:proofErr w:type="spellEnd"/>
      <w:r w:rsidRPr="008D1934">
        <w:t xml:space="preserve"> a </w:t>
      </w:r>
      <w:proofErr w:type="spellStart"/>
      <w:r w:rsidRPr="008D1934">
        <w:t>broad</w:t>
      </w:r>
      <w:proofErr w:type="spellEnd"/>
      <w:r w:rsidRPr="008D1934">
        <w:t xml:space="preserve"> </w:t>
      </w:r>
      <w:proofErr w:type="spellStart"/>
      <w:r w:rsidRPr="008D1934">
        <w:t>scale</w:t>
      </w:r>
      <w:proofErr w:type="spellEnd"/>
      <w:r w:rsidRPr="008D1934">
        <w:t xml:space="preserve"> of </w:t>
      </w:r>
      <w:proofErr w:type="spellStart"/>
      <w:r w:rsidRPr="008D1934">
        <w:t>the</w:t>
      </w:r>
      <w:proofErr w:type="spellEnd"/>
      <w:r w:rsidRPr="008D1934">
        <w:t xml:space="preserve"> image </w:t>
      </w:r>
      <w:proofErr w:type="spellStart"/>
      <w:r w:rsidRPr="008D1934">
        <w:t>characteristics</w:t>
      </w:r>
      <w:proofErr w:type="spellEnd"/>
      <w:r w:rsidRPr="008D1934">
        <w:t xml:space="preserve"> </w:t>
      </w:r>
      <w:proofErr w:type="spellStart"/>
      <w:r w:rsidRPr="008D1934">
        <w:t>could</w:t>
      </w:r>
      <w:proofErr w:type="spellEnd"/>
      <w:r w:rsidRPr="008D1934">
        <w:t xml:space="preserve"> be </w:t>
      </w:r>
      <w:proofErr w:type="spellStart"/>
      <w:r w:rsidRPr="008D1934">
        <w:t>changed</w:t>
      </w:r>
      <w:proofErr w:type="spellEnd"/>
      <w:r w:rsidRPr="008D1934">
        <w:t xml:space="preserve"> </w:t>
      </w:r>
      <w:proofErr w:type="spellStart"/>
      <w:r w:rsidRPr="008D1934">
        <w:t>afterwards</w:t>
      </w:r>
      <w:proofErr w:type="spellEnd"/>
      <w:r w:rsidRPr="008D1934">
        <w:t xml:space="preserve">, </w:t>
      </w:r>
      <w:proofErr w:type="spellStart"/>
      <w:r w:rsidRPr="008D1934">
        <w:t>since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unprocessed</w:t>
      </w:r>
      <w:proofErr w:type="spellEnd"/>
      <w:r w:rsidRPr="008D1934">
        <w:t xml:space="preserve"> data is </w:t>
      </w:r>
      <w:proofErr w:type="spellStart"/>
      <w:r w:rsidRPr="008D1934">
        <w:t>available</w:t>
      </w:r>
      <w:proofErr w:type="spellEnd"/>
      <w:r w:rsidRPr="008D1934">
        <w:t xml:space="preserve">, </w:t>
      </w:r>
      <w:proofErr w:type="spellStart"/>
      <w:r w:rsidRPr="008D1934">
        <w:t>while</w:t>
      </w:r>
      <w:proofErr w:type="spellEnd"/>
      <w:r w:rsidRPr="008D1934">
        <w:t xml:space="preserve"> most image </w:t>
      </w:r>
      <w:proofErr w:type="spellStart"/>
      <w:r w:rsidRPr="008D1934">
        <w:t>codecs</w:t>
      </w:r>
      <w:proofErr w:type="spellEnd"/>
      <w:r w:rsidRPr="008D1934">
        <w:t xml:space="preserve"> </w:t>
      </w:r>
      <w:proofErr w:type="spellStart"/>
      <w:r w:rsidRPr="008D1934">
        <w:t>either</w:t>
      </w:r>
      <w:proofErr w:type="spellEnd"/>
      <w:r w:rsidRPr="008D1934">
        <w:t xml:space="preserve"> </w:t>
      </w:r>
      <w:proofErr w:type="spellStart"/>
      <w:r w:rsidRPr="008D1934">
        <w:t>lose</w:t>
      </w:r>
      <w:proofErr w:type="spellEnd"/>
      <w:r w:rsidRPr="008D1934">
        <w:t xml:space="preserve"> and/</w:t>
      </w:r>
      <w:proofErr w:type="spellStart"/>
      <w:r w:rsidRPr="008D1934">
        <w:t>or</w:t>
      </w:r>
      <w:proofErr w:type="spellEnd"/>
      <w:r w:rsidRPr="008D1934">
        <w:t xml:space="preserve"> </w:t>
      </w:r>
      <w:proofErr w:type="spellStart"/>
      <w:r w:rsidRPr="008D1934">
        <w:t>burn</w:t>
      </w:r>
      <w:proofErr w:type="spellEnd"/>
      <w:r w:rsidRPr="008D1934">
        <w:t xml:space="preserve"> </w:t>
      </w:r>
      <w:proofErr w:type="spellStart"/>
      <w:r w:rsidRPr="008D1934">
        <w:t>certain</w:t>
      </w:r>
      <w:proofErr w:type="spellEnd"/>
      <w:r w:rsidRPr="008D1934">
        <w:t xml:space="preserve"> </w:t>
      </w:r>
      <w:proofErr w:type="spellStart"/>
      <w:r w:rsidRPr="008D1934">
        <w:t>properties</w:t>
      </w:r>
      <w:proofErr w:type="spellEnd"/>
      <w:r w:rsidRPr="008D1934">
        <w:t xml:space="preserve"> (</w:t>
      </w:r>
      <w:proofErr w:type="spellStart"/>
      <w:r w:rsidRPr="008D1934">
        <w:t>e.g</w:t>
      </w:r>
      <w:proofErr w:type="spellEnd"/>
      <w:r w:rsidRPr="008D1934">
        <w:t xml:space="preserve">. white balance) </w:t>
      </w:r>
      <w:proofErr w:type="spellStart"/>
      <w:r w:rsidRPr="008D1934">
        <w:t>into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image, </w:t>
      </w:r>
      <w:proofErr w:type="spellStart"/>
      <w:r w:rsidRPr="008D1934">
        <w:t>so</w:t>
      </w:r>
      <w:proofErr w:type="spellEnd"/>
      <w:r w:rsidRPr="008D1934">
        <w:t xml:space="preserve"> </w:t>
      </w:r>
      <w:proofErr w:type="spellStart"/>
      <w:r w:rsidRPr="008D1934">
        <w:t>it</w:t>
      </w:r>
      <w:proofErr w:type="spellEnd"/>
      <w:r w:rsidRPr="008D1934">
        <w:t xml:space="preserve"> </w:t>
      </w:r>
      <w:proofErr w:type="spellStart"/>
      <w:r w:rsidRPr="008D1934">
        <w:t>cannot</w:t>
      </w:r>
      <w:proofErr w:type="spellEnd"/>
      <w:r w:rsidRPr="008D1934">
        <w:t xml:space="preserve"> be </w:t>
      </w:r>
      <w:proofErr w:type="spellStart"/>
      <w:r w:rsidRPr="008D1934">
        <w:t>modified</w:t>
      </w:r>
      <w:proofErr w:type="spellEnd"/>
      <w:r w:rsidRPr="008D1934">
        <w:t xml:space="preserve">. In most </w:t>
      </w:r>
      <w:proofErr w:type="spellStart"/>
      <w:r w:rsidRPr="008D1934">
        <w:t>cases</w:t>
      </w:r>
      <w:proofErr w:type="spellEnd"/>
      <w:r w:rsidRPr="008D1934">
        <w:t xml:space="preserve">, white balance and tint </w:t>
      </w:r>
      <w:proofErr w:type="spellStart"/>
      <w:r w:rsidRPr="008D1934">
        <w:t>are</w:t>
      </w:r>
      <w:proofErr w:type="spellEnd"/>
      <w:r w:rsidRPr="008D1934">
        <w:t xml:space="preserve"> </w:t>
      </w:r>
      <w:proofErr w:type="spellStart"/>
      <w:r w:rsidRPr="008D1934">
        <w:t>such</w:t>
      </w:r>
      <w:proofErr w:type="spellEnd"/>
      <w:r w:rsidRPr="008D1934">
        <w:t xml:space="preserve"> </w:t>
      </w:r>
      <w:proofErr w:type="spellStart"/>
      <w:r w:rsidRPr="008D1934">
        <w:t>properties</w:t>
      </w:r>
      <w:proofErr w:type="spellEnd"/>
      <w:r w:rsidRPr="008D1934">
        <w:t xml:space="preserve"> </w:t>
      </w:r>
      <w:proofErr w:type="spellStart"/>
      <w:r w:rsidRPr="008D1934">
        <w:t>that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camera </w:t>
      </w:r>
      <w:proofErr w:type="spellStart"/>
      <w:r w:rsidRPr="008D1934">
        <w:t>could</w:t>
      </w:r>
      <w:proofErr w:type="spellEnd"/>
      <w:r w:rsidRPr="008D1934">
        <w:t xml:space="preserve"> </w:t>
      </w:r>
      <w:proofErr w:type="spellStart"/>
      <w:r w:rsidRPr="008D1934">
        <w:t>not</w:t>
      </w:r>
      <w:proofErr w:type="spellEnd"/>
      <w:r w:rsidRPr="008D1934">
        <w:t xml:space="preserve"> set </w:t>
      </w:r>
      <w:proofErr w:type="spellStart"/>
      <w:r w:rsidRPr="008D1934">
        <w:t>correctly</w:t>
      </w:r>
      <w:proofErr w:type="spellEnd"/>
      <w:r w:rsidRPr="008D1934">
        <w:t xml:space="preserve">,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cause</w:t>
      </w:r>
      <w:proofErr w:type="spellEnd"/>
      <w:r w:rsidRPr="008D1934">
        <w:t xml:space="preserve"> </w:t>
      </w:r>
      <w:proofErr w:type="spellStart"/>
      <w:r w:rsidRPr="008D1934">
        <w:t>behind</w:t>
      </w:r>
      <w:proofErr w:type="spellEnd"/>
      <w:r w:rsidRPr="008D1934">
        <w:t xml:space="preserve"> </w:t>
      </w:r>
      <w:proofErr w:type="spellStart"/>
      <w:r w:rsidRPr="008D1934">
        <w:t>this</w:t>
      </w:r>
      <w:proofErr w:type="spellEnd"/>
      <w:r w:rsidRPr="008D1934">
        <w:t xml:space="preserve"> is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imperfection</w:t>
      </w:r>
      <w:proofErr w:type="spellEnd"/>
      <w:r w:rsidRPr="008D1934">
        <w:t xml:space="preserve"> of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light</w:t>
      </w:r>
      <w:proofErr w:type="spellEnd"/>
      <w:r w:rsidRPr="008D1934">
        <w:t xml:space="preserve"> </w:t>
      </w:r>
      <w:proofErr w:type="spellStart"/>
      <w:r w:rsidRPr="008D1934">
        <w:t>metering</w:t>
      </w:r>
      <w:proofErr w:type="spellEnd"/>
      <w:r w:rsidRPr="008D1934">
        <w:t xml:space="preserve">. In </w:t>
      </w:r>
      <w:proofErr w:type="spellStart"/>
      <w:r w:rsidRPr="008D1934">
        <w:t>addition</w:t>
      </w:r>
      <w:proofErr w:type="spellEnd"/>
      <w:r w:rsidRPr="008D1934">
        <w:t xml:space="preserve">,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goal</w:t>
      </w:r>
      <w:proofErr w:type="spellEnd"/>
      <w:r w:rsidRPr="008D1934">
        <w:t xml:space="preserve"> is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predict</w:t>
      </w:r>
      <w:proofErr w:type="spellEnd"/>
      <w:r w:rsidRPr="008D1934">
        <w:t xml:space="preserve"> </w:t>
      </w:r>
      <w:proofErr w:type="spellStart"/>
      <w:r w:rsidRPr="008D1934">
        <w:t>brightness</w:t>
      </w:r>
      <w:proofErr w:type="spellEnd"/>
      <w:r w:rsidRPr="008D1934">
        <w:t xml:space="preserve"> (exposure), contrast, and vibrance of </w:t>
      </w:r>
      <w:proofErr w:type="spellStart"/>
      <w:r w:rsidRPr="008D1934">
        <w:t>the</w:t>
      </w:r>
      <w:proofErr w:type="spellEnd"/>
      <w:r w:rsidRPr="008D1934">
        <w:t xml:space="preserve"> image (</w:t>
      </w:r>
      <w:proofErr w:type="spellStart"/>
      <w:r w:rsidRPr="008D1934">
        <w:t>this</w:t>
      </w:r>
      <w:proofErr w:type="spellEnd"/>
      <w:r w:rsidRPr="008D1934">
        <w:t xml:space="preserve"> is a </w:t>
      </w:r>
      <w:proofErr w:type="spellStart"/>
      <w:r w:rsidRPr="008D1934">
        <w:t>milder</w:t>
      </w:r>
      <w:proofErr w:type="spellEnd"/>
      <w:r w:rsidRPr="008D1934">
        <w:t xml:space="preserve"> </w:t>
      </w:r>
      <w:proofErr w:type="spellStart"/>
      <w:r w:rsidRPr="008D1934">
        <w:t>form</w:t>
      </w:r>
      <w:proofErr w:type="spellEnd"/>
      <w:r w:rsidRPr="008D1934">
        <w:t xml:space="preserve"> of saturation), </w:t>
      </w:r>
      <w:proofErr w:type="spellStart"/>
      <w:r w:rsidRPr="008D1934">
        <w:t>purely</w:t>
      </w:r>
      <w:proofErr w:type="spellEnd"/>
      <w:r w:rsidRPr="008D1934">
        <w:t xml:space="preserve"> </w:t>
      </w:r>
      <w:proofErr w:type="spellStart"/>
      <w:r w:rsidRPr="008D1934">
        <w:t>for</w:t>
      </w:r>
      <w:proofErr w:type="spellEnd"/>
      <w:r w:rsidRPr="008D1934">
        <w:t xml:space="preserve"> </w:t>
      </w:r>
      <w:proofErr w:type="spellStart"/>
      <w:r w:rsidRPr="008D1934">
        <w:t>convenience</w:t>
      </w:r>
      <w:proofErr w:type="spellEnd"/>
      <w:r w:rsidRPr="008D1934">
        <w:t>.</w:t>
      </w:r>
    </w:p>
    <w:p w14:paraId="674ADE5C" w14:textId="3E4159BF" w:rsidR="00465D96" w:rsidRPr="008D1934" w:rsidRDefault="00FC18E2" w:rsidP="00465D96">
      <w:r w:rsidRPr="008D1934">
        <w:t xml:space="preserve">In </w:t>
      </w:r>
      <w:proofErr w:type="spellStart"/>
      <w:r w:rsidRPr="008D1934">
        <w:t>my</w:t>
      </w:r>
      <w:proofErr w:type="spellEnd"/>
      <w:r w:rsidRPr="008D1934">
        <w:t xml:space="preserve"> </w:t>
      </w:r>
      <w:proofErr w:type="spellStart"/>
      <w:r w:rsidRPr="008D1934">
        <w:t>thesis</w:t>
      </w:r>
      <w:proofErr w:type="spellEnd"/>
      <w:r w:rsidRPr="008D1934">
        <w:t xml:space="preserve">, I </w:t>
      </w:r>
      <w:proofErr w:type="spellStart"/>
      <w:r w:rsidRPr="008D1934">
        <w:t>give</w:t>
      </w:r>
      <w:proofErr w:type="spellEnd"/>
      <w:r w:rsidRPr="008D1934">
        <w:t xml:space="preserve"> an </w:t>
      </w:r>
      <w:proofErr w:type="spellStart"/>
      <w:r w:rsidRPr="008D1934">
        <w:t>overview</w:t>
      </w:r>
      <w:proofErr w:type="spellEnd"/>
      <w:r w:rsidRPr="008D1934">
        <w:t xml:space="preserve"> </w:t>
      </w:r>
      <w:proofErr w:type="spellStart"/>
      <w:r w:rsidRPr="008D1934">
        <w:t>about</w:t>
      </w:r>
      <w:proofErr w:type="spellEnd"/>
      <w:r w:rsidRPr="008D1934">
        <w:t xml:space="preserve"> image </w:t>
      </w:r>
      <w:proofErr w:type="spellStart"/>
      <w:proofErr w:type="gramStart"/>
      <w:r w:rsidRPr="008D1934">
        <w:t>pre-processing</w:t>
      </w:r>
      <w:proofErr w:type="spellEnd"/>
      <w:proofErr w:type="gramEnd"/>
      <w:r w:rsidRPr="008D1934">
        <w:t xml:space="preserve">, </w:t>
      </w:r>
      <w:proofErr w:type="spellStart"/>
      <w:r w:rsidRPr="008D1934">
        <w:t>about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neural networks </w:t>
      </w:r>
      <w:proofErr w:type="spellStart"/>
      <w:r w:rsidRPr="008D1934">
        <w:t>used</w:t>
      </w:r>
      <w:proofErr w:type="spellEnd"/>
      <w:r w:rsidRPr="008D1934">
        <w:t xml:space="preserve"> in image </w:t>
      </w:r>
      <w:proofErr w:type="spellStart"/>
      <w:r w:rsidRPr="008D1934">
        <w:t>processing</w:t>
      </w:r>
      <w:proofErr w:type="spellEnd"/>
      <w:r w:rsidRPr="008D1934">
        <w:t xml:space="preserve">, and </w:t>
      </w:r>
      <w:proofErr w:type="spellStart"/>
      <w:r w:rsidRPr="008D1934">
        <w:t>their</w:t>
      </w:r>
      <w:proofErr w:type="spellEnd"/>
      <w:r w:rsidRPr="008D1934">
        <w:t xml:space="preserve"> building </w:t>
      </w:r>
      <w:proofErr w:type="spellStart"/>
      <w:r w:rsidRPr="008D1934">
        <w:t>blocks</w:t>
      </w:r>
      <w:proofErr w:type="spellEnd"/>
      <w:r w:rsidRPr="008D1934">
        <w:t xml:space="preserve">. I </w:t>
      </w:r>
      <w:proofErr w:type="spellStart"/>
      <w:r w:rsidRPr="008D1934">
        <w:t>describe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main </w:t>
      </w:r>
      <w:proofErr w:type="spellStart"/>
      <w:r w:rsidRPr="008D1934">
        <w:t>libraries</w:t>
      </w:r>
      <w:proofErr w:type="spellEnd"/>
      <w:r w:rsidRPr="008D1934">
        <w:t xml:space="preserve"> </w:t>
      </w:r>
      <w:proofErr w:type="spellStart"/>
      <w:r w:rsidRPr="008D1934">
        <w:t>needed</w:t>
      </w:r>
      <w:proofErr w:type="spellEnd"/>
      <w:r w:rsidRPr="008D1934">
        <w:t xml:space="preserve">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create</w:t>
      </w:r>
      <w:proofErr w:type="spellEnd"/>
      <w:r w:rsidRPr="008D1934">
        <w:t xml:space="preserve"> neural networks, </w:t>
      </w:r>
      <w:proofErr w:type="spellStart"/>
      <w:r w:rsidRPr="008D1934">
        <w:t>such</w:t>
      </w:r>
      <w:proofErr w:type="spellEnd"/>
      <w:r w:rsidRPr="008D1934">
        <w:t xml:space="preserve"> as tensorflow and keras. </w:t>
      </w:r>
      <w:proofErr w:type="spellStart"/>
      <w:r w:rsidRPr="008D1934">
        <w:t>Afterwards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finished</w:t>
      </w:r>
      <w:proofErr w:type="spellEnd"/>
      <w:r w:rsidRPr="008D1934">
        <w:t xml:space="preserve"> software is </w:t>
      </w:r>
      <w:proofErr w:type="spellStart"/>
      <w:r w:rsidRPr="008D1934">
        <w:t>presented</w:t>
      </w:r>
      <w:proofErr w:type="spellEnd"/>
      <w:r w:rsidRPr="008D1934">
        <w:t xml:space="preserve">, </w:t>
      </w:r>
      <w:proofErr w:type="spellStart"/>
      <w:r w:rsidRPr="008D1934">
        <w:t>which</w:t>
      </w:r>
      <w:proofErr w:type="spellEnd"/>
      <w:r w:rsidRPr="008D1934">
        <w:t xml:space="preserve"> </w:t>
      </w:r>
      <w:proofErr w:type="spellStart"/>
      <w:r w:rsidRPr="008D1934">
        <w:t>speeds</w:t>
      </w:r>
      <w:proofErr w:type="spellEnd"/>
      <w:r w:rsidRPr="008D1934">
        <w:t xml:space="preserve"> </w:t>
      </w:r>
      <w:proofErr w:type="spellStart"/>
      <w:r w:rsidRPr="008D1934">
        <w:t>up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retouching</w:t>
      </w:r>
      <w:proofErr w:type="spellEnd"/>
      <w:r w:rsidRPr="008D1934">
        <w:t xml:space="preserve"> of </w:t>
      </w:r>
      <w:proofErr w:type="spellStart"/>
      <w:r w:rsidRPr="008D1934">
        <w:t>raw</w:t>
      </w:r>
      <w:proofErr w:type="spellEnd"/>
      <w:r w:rsidRPr="008D1934">
        <w:t xml:space="preserve"> </w:t>
      </w:r>
      <w:proofErr w:type="spellStart"/>
      <w:r w:rsidRPr="008D1934">
        <w:t>images</w:t>
      </w:r>
      <w:proofErr w:type="spellEnd"/>
      <w:r w:rsidRPr="008D1934">
        <w:t xml:space="preserve"> in </w:t>
      </w:r>
      <w:proofErr w:type="spellStart"/>
      <w:r w:rsidRPr="008D1934">
        <w:t>order</w:t>
      </w:r>
      <w:proofErr w:type="spellEnd"/>
      <w:r w:rsidRPr="008D1934">
        <w:t xml:space="preserve">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learn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previously</w:t>
      </w:r>
      <w:proofErr w:type="spellEnd"/>
      <w:r w:rsidRPr="008D1934">
        <w:t xml:space="preserve"> </w:t>
      </w:r>
      <w:proofErr w:type="spellStart"/>
      <w:r w:rsidRPr="008D1934">
        <w:t>listed</w:t>
      </w:r>
      <w:proofErr w:type="spellEnd"/>
      <w:r w:rsidRPr="008D1934">
        <w:t xml:space="preserve"> image </w:t>
      </w:r>
      <w:proofErr w:type="spellStart"/>
      <w:r w:rsidRPr="008D1934">
        <w:t>properties</w:t>
      </w:r>
      <w:proofErr w:type="spellEnd"/>
      <w:r w:rsidRPr="008D1934">
        <w:t xml:space="preserve"> </w:t>
      </w:r>
      <w:proofErr w:type="spellStart"/>
      <w:r w:rsidRPr="008D1934">
        <w:t>based</w:t>
      </w:r>
      <w:proofErr w:type="spellEnd"/>
      <w:r w:rsidRPr="008D1934">
        <w:t xml:space="preserve"> on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raw</w:t>
      </w:r>
      <w:proofErr w:type="spellEnd"/>
      <w:r w:rsidRPr="008D1934">
        <w:t xml:space="preserve"> </w:t>
      </w:r>
      <w:proofErr w:type="spellStart"/>
      <w:r w:rsidRPr="008D1934">
        <w:t>images</w:t>
      </w:r>
      <w:proofErr w:type="spellEnd"/>
      <w:r w:rsidRPr="008D1934">
        <w:t xml:space="preserve">, and </w:t>
      </w:r>
      <w:proofErr w:type="spellStart"/>
      <w:r w:rsidRPr="008D1934">
        <w:t>then</w:t>
      </w:r>
      <w:proofErr w:type="spellEnd"/>
      <w:r w:rsidRPr="008D1934">
        <w:t xml:space="preserve"> </w:t>
      </w:r>
      <w:proofErr w:type="spellStart"/>
      <w:r w:rsidRPr="008D1934">
        <w:t>apply</w:t>
      </w:r>
      <w:proofErr w:type="spellEnd"/>
      <w:r w:rsidRPr="008D1934">
        <w:t xml:space="preserve"> </w:t>
      </w:r>
      <w:proofErr w:type="spellStart"/>
      <w:r w:rsidRPr="008D1934">
        <w:t>this</w:t>
      </w:r>
      <w:proofErr w:type="spellEnd"/>
      <w:r w:rsidRPr="008D1934">
        <w:t xml:space="preserve"> </w:t>
      </w:r>
      <w:proofErr w:type="spellStart"/>
      <w:r w:rsidRPr="008D1934">
        <w:t>knowledge</w:t>
      </w:r>
      <w:proofErr w:type="spellEnd"/>
      <w:r w:rsidRPr="008D1934">
        <w:t xml:space="preserve"> </w:t>
      </w:r>
      <w:proofErr w:type="spellStart"/>
      <w:r w:rsidRPr="008D1934">
        <w:t>to</w:t>
      </w:r>
      <w:proofErr w:type="spellEnd"/>
      <w:r w:rsidRPr="008D1934">
        <w:t xml:space="preserve"> </w:t>
      </w:r>
      <w:proofErr w:type="spellStart"/>
      <w:r w:rsidRPr="008D1934">
        <w:t>still</w:t>
      </w:r>
      <w:proofErr w:type="spellEnd"/>
      <w:r w:rsidRPr="008D1934">
        <w:t xml:space="preserve"> </w:t>
      </w:r>
      <w:proofErr w:type="spellStart"/>
      <w:r w:rsidRPr="008D1934">
        <w:t>unknown</w:t>
      </w:r>
      <w:proofErr w:type="spellEnd"/>
      <w:r w:rsidRPr="008D1934">
        <w:t xml:space="preserve"> </w:t>
      </w:r>
      <w:proofErr w:type="spellStart"/>
      <w:r w:rsidRPr="008D1934">
        <w:t>but</w:t>
      </w:r>
      <w:proofErr w:type="spellEnd"/>
      <w:r w:rsidRPr="008D1934">
        <w:t xml:space="preserve"> </w:t>
      </w:r>
      <w:proofErr w:type="spellStart"/>
      <w:r w:rsidRPr="008D1934">
        <w:t>similar</w:t>
      </w:r>
      <w:proofErr w:type="spellEnd"/>
      <w:r w:rsidRPr="008D1934">
        <w:t xml:space="preserve"> images. The </w:t>
      </w:r>
      <w:proofErr w:type="spellStart"/>
      <w:r w:rsidRPr="008D1934">
        <w:t>thesis</w:t>
      </w:r>
      <w:proofErr w:type="spellEnd"/>
      <w:r w:rsidRPr="008D1934">
        <w:t xml:space="preserve"> </w:t>
      </w:r>
      <w:proofErr w:type="spellStart"/>
      <w:r w:rsidRPr="008D1934">
        <w:t>ends</w:t>
      </w:r>
      <w:proofErr w:type="spellEnd"/>
      <w:r w:rsidRPr="008D1934">
        <w:t xml:space="preserve"> </w:t>
      </w:r>
      <w:proofErr w:type="spellStart"/>
      <w:r w:rsidRPr="008D1934">
        <w:t>with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analysis</w:t>
      </w:r>
      <w:proofErr w:type="spellEnd"/>
      <w:r w:rsidRPr="008D1934">
        <w:t xml:space="preserve"> of </w:t>
      </w:r>
      <w:proofErr w:type="spellStart"/>
      <w:r w:rsidRPr="008D1934">
        <w:t>during</w:t>
      </w:r>
      <w:proofErr w:type="spellEnd"/>
      <w:r w:rsidRPr="008D1934">
        <w:t xml:space="preserve"> </w:t>
      </w:r>
      <w:proofErr w:type="spellStart"/>
      <w:r w:rsidRPr="008D1934">
        <w:t>the</w:t>
      </w:r>
      <w:proofErr w:type="spellEnd"/>
      <w:r w:rsidRPr="008D1934">
        <w:t xml:space="preserve"> </w:t>
      </w:r>
      <w:proofErr w:type="spellStart"/>
      <w:r w:rsidRPr="008D1934">
        <w:t>solution</w:t>
      </w:r>
      <w:proofErr w:type="spellEnd"/>
      <w:r w:rsidRPr="008D1934">
        <w:t xml:space="preserve"> tested and </w:t>
      </w:r>
      <w:proofErr w:type="spellStart"/>
      <w:r w:rsidRPr="008D1934">
        <w:t>trained</w:t>
      </w:r>
      <w:proofErr w:type="spellEnd"/>
      <w:r w:rsidRPr="008D1934">
        <w:t xml:space="preserve"> neural networks.</w:t>
      </w:r>
    </w:p>
    <w:p w14:paraId="44413ECE" w14:textId="32475CD5" w:rsidR="00465D96" w:rsidRPr="008D1934" w:rsidRDefault="00465D96" w:rsidP="00827D03">
      <w:pPr>
        <w:pStyle w:val="berschrift1"/>
        <w:rPr>
          <w:rFonts w:cs="Times New Roman"/>
        </w:rPr>
      </w:pPr>
      <w:bookmarkStart w:id="4" w:name="_Toc332797397"/>
      <w:bookmarkStart w:id="5" w:name="_Toc59896132"/>
      <w:bookmarkStart w:id="6" w:name="_Toc121176645"/>
      <w:r w:rsidRPr="008D1934">
        <w:rPr>
          <w:rFonts w:cs="Times New Roman"/>
        </w:rPr>
        <w:lastRenderedPageBreak/>
        <w:t>Bevezetés</w:t>
      </w:r>
      <w:bookmarkEnd w:id="6"/>
    </w:p>
    <w:p w14:paraId="76C12F7E" w14:textId="61FE4F86" w:rsidR="00465D96" w:rsidRPr="008D1934" w:rsidRDefault="00465D96" w:rsidP="00465D96">
      <w:r w:rsidRPr="008D1934">
        <w:t>A következő fejezetben röviden bemutatásra kerül a választott téma, a választás szempontjai, a személyes motiváció a téma iránt, illetve a szakdolgozat felépítés</w:t>
      </w:r>
      <w:r w:rsidR="005E52E5">
        <w:t>e</w:t>
      </w:r>
      <w:r w:rsidRPr="008D1934">
        <w:t>.</w:t>
      </w:r>
    </w:p>
    <w:p w14:paraId="0BA57DAB" w14:textId="5D52F4DF" w:rsidR="00465D96" w:rsidRPr="008D1934" w:rsidRDefault="00465D96" w:rsidP="00827D03">
      <w:pPr>
        <w:pStyle w:val="berschrift3"/>
        <w:rPr>
          <w:rFonts w:cs="Times New Roman"/>
        </w:rPr>
      </w:pPr>
      <w:bookmarkStart w:id="7" w:name="_Toc121176646"/>
      <w:r w:rsidRPr="008D1934">
        <w:rPr>
          <w:rFonts w:cs="Times New Roman"/>
        </w:rPr>
        <w:t>Témaválasztás</w:t>
      </w:r>
      <w:bookmarkEnd w:id="7"/>
    </w:p>
    <w:p w14:paraId="4540DEDA" w14:textId="60306C31" w:rsidR="00656B2D" w:rsidRPr="008D1934" w:rsidRDefault="004A0D94" w:rsidP="001E6E8F">
      <w:r w:rsidRPr="008D1934">
        <w:t xml:space="preserve">Az utóbbi évtizedben óriási fejlődés figyelhető meg a mesterséges intelligencia </w:t>
      </w:r>
      <w:r w:rsidR="000214DA" w:rsidRPr="008D1934">
        <w:t xml:space="preserve">(machine learning) </w:t>
      </w:r>
      <w:r w:rsidRPr="008D1934">
        <w:t>és az adattudomány (data science) területén</w:t>
      </w:r>
      <w:r w:rsidR="000214DA" w:rsidRPr="008D1934">
        <w:t>. É</w:t>
      </w:r>
      <w:r w:rsidRPr="008D1934">
        <w:t xml:space="preserve">vről évre </w:t>
      </w:r>
      <w:r w:rsidR="000214DA" w:rsidRPr="008D1934">
        <w:t>fejlesztik és teszik elérhetővé</w:t>
      </w:r>
      <w:r w:rsidRPr="008D1934">
        <w:t xml:space="preserve"> a jobbnál jobb keretrendszerek</w:t>
      </w:r>
      <w:r w:rsidR="000214DA" w:rsidRPr="008D1934">
        <w:t>et</w:t>
      </w:r>
      <w:r w:rsidRPr="008D1934">
        <w:t xml:space="preserve"> és architektúrák</w:t>
      </w:r>
      <w:r w:rsidR="000214DA" w:rsidRPr="008D1934">
        <w:t>at</w:t>
      </w:r>
      <w:r w:rsidRPr="008D1934">
        <w:t xml:space="preserve">, amik segítségével a programozónak már nem feltétlenül a gépi tanulás alapjainak implementálásával kell töltenie ideje nagy részét, </w:t>
      </w:r>
      <w:r w:rsidR="001D3BB5" w:rsidRPr="008D1934">
        <w:t>koncentrálhat helyette a magasabb szintű, komplexebb problémák megoldására.</w:t>
      </w:r>
    </w:p>
    <w:p w14:paraId="570CA913" w14:textId="6BBE824F" w:rsidR="001E6D32" w:rsidRPr="008D1934" w:rsidRDefault="004A0D94" w:rsidP="001E6E8F">
      <w:r w:rsidRPr="008D1934">
        <w:t>Az utóbbi egy év</w:t>
      </w:r>
      <w:r w:rsidR="001D3BB5" w:rsidRPr="008D1934">
        <w:t>ekben az élet számos területén figyelhető meg a mesterséges intelligencia</w:t>
      </w:r>
      <w:r w:rsidR="00B83827" w:rsidRPr="008D1934">
        <w:t xml:space="preserve"> és gépi tanulás</w:t>
      </w:r>
      <w:r w:rsidR="001D3BB5" w:rsidRPr="008D1934">
        <w:t xml:space="preserve"> térhódítása, illetve támogató jelenléte. Gondolhatunk itt az autókban az olyan vezetést segítő rendszerekre, mint a sávtartás, tábl</w:t>
      </w:r>
      <w:r w:rsidR="000214DA" w:rsidRPr="008D1934">
        <w:t xml:space="preserve">ák </w:t>
      </w:r>
      <w:r w:rsidR="001D3BB5" w:rsidRPr="008D1934">
        <w:t>felismerés</w:t>
      </w:r>
      <w:r w:rsidR="000214DA" w:rsidRPr="008D1934">
        <w:t>e</w:t>
      </w:r>
      <w:r w:rsidR="001D3BB5" w:rsidRPr="008D1934">
        <w:t xml:space="preserve">, vagy </w:t>
      </w:r>
      <w:r w:rsidR="000214DA" w:rsidRPr="008D1934">
        <w:t xml:space="preserve">akár </w:t>
      </w:r>
      <w:r w:rsidR="001D3BB5" w:rsidRPr="008D1934">
        <w:t>a nagy közösségi oldalak</w:t>
      </w:r>
      <w:r w:rsidR="001E6D32" w:rsidRPr="008D1934">
        <w:t>, videómegosztók</w:t>
      </w:r>
      <w:r w:rsidR="001D3BB5" w:rsidRPr="008D1934">
        <w:t xml:space="preserve"> ajánlórendszerei, amik eszméletlen pontossággal tudják megtanulni a felhasználók </w:t>
      </w:r>
      <w:r w:rsidR="001E6D32" w:rsidRPr="008D1934">
        <w:t>szokásait és pontosan azt a tartalmat a felhasználó elé tenni, ami</w:t>
      </w:r>
      <w:r w:rsidR="000214DA" w:rsidRPr="008D1934">
        <w:t>től sok</w:t>
      </w:r>
      <w:r w:rsidR="001E6D32" w:rsidRPr="008D1934">
        <w:t xml:space="preserve"> időt tölt az adott </w:t>
      </w:r>
      <w:r w:rsidR="000214DA" w:rsidRPr="008D1934">
        <w:t>platformon</w:t>
      </w:r>
      <w:r w:rsidR="001E6D32" w:rsidRPr="008D1934">
        <w:t xml:space="preserve">, akár függőségbe hajtva és elpazarolva idejét. </w:t>
      </w:r>
    </w:p>
    <w:p w14:paraId="000A8ECE" w14:textId="77777777" w:rsidR="00DA386B" w:rsidRPr="008D1934" w:rsidRDefault="00DA386B">
      <w:pPr>
        <w:spacing w:after="0" w:line="240" w:lineRule="auto"/>
        <w:ind w:firstLine="0"/>
        <w:jc w:val="left"/>
      </w:pPr>
      <w:r w:rsidRPr="008D1934">
        <w:br w:type="page"/>
      </w:r>
    </w:p>
    <w:p w14:paraId="0699EFF0" w14:textId="3E10B9C5" w:rsidR="00DA386B" w:rsidRPr="008D1934" w:rsidRDefault="00DA386B" w:rsidP="001E6E8F">
      <w:r w:rsidRPr="008D1934">
        <w:lastRenderedPageBreak/>
        <w:t xml:space="preserve">Az alábbi táblázat a Google Scholar-on </w:t>
      </w:r>
      <w:r w:rsidR="00B81922" w:rsidRPr="008D1934">
        <w:t>Engineering &amp; Computer Science témában</w:t>
      </w:r>
      <w:r w:rsidRPr="008D1934">
        <w:t xml:space="preserve"> </w:t>
      </w:r>
      <w:r w:rsidR="00B81922" w:rsidRPr="008D1934">
        <w:t xml:space="preserve">fellelhető </w:t>
      </w:r>
      <w:r w:rsidRPr="008D1934">
        <w:t>legnépszerűbb publikációk listájának első 10 elemét mutatja, ezek közül csak cím alapján legalább 5 olyan, ami a mesterséges intelligencia, gépi tanulás, vagy mély tanulás témájába esik. Ez is azt mutatja, hogy a mesterséges intelligencia jelenleg is nagyon gyorsan és dinamikusan fejlődő területe az informatikának, ezért mindenképp érdemes vele foglalkozni.</w:t>
      </w:r>
    </w:p>
    <w:p w14:paraId="463D881A" w14:textId="77777777" w:rsidR="00B81922" w:rsidRPr="008D1934" w:rsidRDefault="00DA386B" w:rsidP="00B81922">
      <w:pPr>
        <w:pStyle w:val="Kp"/>
      </w:pPr>
      <w:r w:rsidRPr="008D1934">
        <w:rPr>
          <w:noProof/>
        </w:rPr>
        <w:drawing>
          <wp:inline distT="0" distB="0" distL="0" distR="0" wp14:anchorId="546810A7" wp14:editId="11D13CDC">
            <wp:extent cx="4438389" cy="2514600"/>
            <wp:effectExtent l="0" t="0" r="0" b="0"/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5421" cy="2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5039" w14:textId="492E2E7A" w:rsidR="00DA386B" w:rsidRPr="008D1934" w:rsidRDefault="00000000" w:rsidP="000B5724">
      <w:pPr>
        <w:pStyle w:val="Beschriftung"/>
        <w:rPr>
          <w:lang w:val="en-US"/>
        </w:rPr>
      </w:pPr>
      <w:fldSimple w:instr=" SEQ ábra \* ARABIC ">
        <w:r w:rsidR="00947F1F">
          <w:rPr>
            <w:noProof/>
          </w:rPr>
          <w:t>1</w:t>
        </w:r>
      </w:fldSimple>
      <w:r w:rsidR="00B81922" w:rsidRPr="008D1934">
        <w:t xml:space="preserve">. ábra: </w:t>
      </w:r>
      <w:commentRangeStart w:id="8"/>
      <w:r w:rsidR="009B7363" w:rsidRPr="008D1934">
        <w:t xml:space="preserve">A Google Scholar Engineering </w:t>
      </w:r>
      <w:r w:rsidR="009B7363" w:rsidRPr="008D1934">
        <w:rPr>
          <w:lang w:val="en-US"/>
        </w:rPr>
        <w:t xml:space="preserve">&amp; Computer Science </w:t>
      </w:r>
      <w:proofErr w:type="spellStart"/>
      <w:r w:rsidR="009B7363" w:rsidRPr="008D1934">
        <w:rPr>
          <w:lang w:val="en-US"/>
        </w:rPr>
        <w:t>kategória</w:t>
      </w:r>
      <w:proofErr w:type="spellEnd"/>
      <w:r w:rsidR="009B7363" w:rsidRPr="008D1934">
        <w:rPr>
          <w:lang w:val="en-US"/>
        </w:rPr>
        <w:t xml:space="preserve"> </w:t>
      </w:r>
      <w:proofErr w:type="spellStart"/>
      <w:r w:rsidR="009B7363" w:rsidRPr="008D1934">
        <w:rPr>
          <w:lang w:val="en-US"/>
        </w:rPr>
        <w:t>legnépszerűbb</w:t>
      </w:r>
      <w:proofErr w:type="spellEnd"/>
      <w:r w:rsidR="009B7363" w:rsidRPr="008D1934">
        <w:rPr>
          <w:lang w:val="en-US"/>
        </w:rPr>
        <w:t xml:space="preserve"> </w:t>
      </w:r>
      <w:proofErr w:type="spellStart"/>
      <w:r w:rsidR="009B7363" w:rsidRPr="008D1934">
        <w:rPr>
          <w:lang w:val="en-US"/>
        </w:rPr>
        <w:t>publikációi</w:t>
      </w:r>
      <w:proofErr w:type="spellEnd"/>
      <w:sdt>
        <w:sdtPr>
          <w:rPr>
            <w:rStyle w:val="Irodalomjegyzkforrs"/>
          </w:rPr>
          <w:id w:val="-473984200"/>
          <w:citation/>
        </w:sdtPr>
        <w:sdtContent>
          <w:r w:rsidR="009B7363" w:rsidRPr="008D1934">
            <w:rPr>
              <w:rStyle w:val="Irodalomjegyzkforrs"/>
            </w:rPr>
            <w:fldChar w:fldCharType="begin"/>
          </w:r>
          <w:r w:rsidR="00465262" w:rsidRPr="008D1934">
            <w:rPr>
              <w:rStyle w:val="Irodalomjegyzkforrs"/>
            </w:rPr>
            <w:instrText xml:space="preserve">CITATION Goo22 \l 1038 </w:instrText>
          </w:r>
          <w:r w:rsidR="009B7363" w:rsidRPr="008D1934">
            <w:rPr>
              <w:rStyle w:val="Irodalomjegyzkforrs"/>
            </w:rPr>
            <w:fldChar w:fldCharType="separate"/>
          </w:r>
          <w:r w:rsidR="00E46F7F" w:rsidRPr="008D1934">
            <w:rPr>
              <w:rStyle w:val="Irodalomjegyzkforrs"/>
              <w:noProof/>
            </w:rPr>
            <w:t xml:space="preserve"> </w:t>
          </w:r>
          <w:r w:rsidR="00E46F7F" w:rsidRPr="008D1934">
            <w:rPr>
              <w:noProof/>
            </w:rPr>
            <w:t>(Google, 2022)</w:t>
          </w:r>
          <w:r w:rsidR="009B7363" w:rsidRPr="008D1934">
            <w:rPr>
              <w:rStyle w:val="Irodalomjegyzkforrs"/>
            </w:rPr>
            <w:fldChar w:fldCharType="end"/>
          </w:r>
        </w:sdtContent>
      </w:sdt>
      <w:commentRangeEnd w:id="8"/>
      <w:r w:rsidR="00D35DD4" w:rsidRPr="008D1934">
        <w:rPr>
          <w:rStyle w:val="Kommentarzeichen"/>
        </w:rPr>
        <w:commentReference w:id="8"/>
      </w:r>
    </w:p>
    <w:p w14:paraId="1D8F4415" w14:textId="0F60B431" w:rsidR="00801291" w:rsidRPr="008D1934" w:rsidRDefault="00DA386B" w:rsidP="009B7363">
      <w:r w:rsidRPr="008D1934">
        <w:t>Ezen kívül l</w:t>
      </w:r>
      <w:r w:rsidR="008F6F54" w:rsidRPr="008D1934">
        <w:t>enyűgöztek korábbi tanulmányaim alatt a mesterséges intelligencia képességei, hogy mennyire pontosak</w:t>
      </w:r>
      <w:r w:rsidR="001704BD" w:rsidRPr="008D1934">
        <w:t>,</w:t>
      </w:r>
      <w:r w:rsidR="008F6F54" w:rsidRPr="008D1934">
        <w:t xml:space="preserve"> valósa</w:t>
      </w:r>
      <w:r w:rsidR="001704BD" w:rsidRPr="008D1934">
        <w:t>k, kis túlzással emberiek</w:t>
      </w:r>
      <w:r w:rsidR="008F6F54" w:rsidRPr="008D1934">
        <w:t xml:space="preserve"> tudnak</w:t>
      </w:r>
      <w:r w:rsidR="001704BD" w:rsidRPr="008D1934">
        <w:t xml:space="preserve"> lenni. E</w:t>
      </w:r>
      <w:r w:rsidR="008F6F54" w:rsidRPr="008D1934">
        <w:t>zért is kezdtem el mélyebben ezzel a területtel, azon belül is a mély tanulással foglalkozni.</w:t>
      </w:r>
    </w:p>
    <w:p w14:paraId="0CF5AA13" w14:textId="29F0FAF3" w:rsidR="001E6D32" w:rsidRPr="008D1934" w:rsidRDefault="004B0EF8" w:rsidP="00827D03">
      <w:pPr>
        <w:pStyle w:val="berschrift3"/>
        <w:rPr>
          <w:rFonts w:cs="Times New Roman"/>
        </w:rPr>
      </w:pPr>
      <w:bookmarkStart w:id="9" w:name="_Toc121176647"/>
      <w:r w:rsidRPr="008D1934">
        <w:rPr>
          <w:rFonts w:cs="Times New Roman"/>
        </w:rPr>
        <w:t>Témaválasztási szempontok, személyes motiváció</w:t>
      </w:r>
      <w:bookmarkEnd w:id="9"/>
    </w:p>
    <w:p w14:paraId="6085C2E5" w14:textId="39842875" w:rsidR="0035329F" w:rsidRPr="008D1934" w:rsidRDefault="0035329F" w:rsidP="001704BD">
      <w:r w:rsidRPr="008D1934">
        <w:t>A</w:t>
      </w:r>
      <w:r w:rsidR="001704BD" w:rsidRPr="008D1934">
        <w:t xml:space="preserve"> </w:t>
      </w:r>
      <w:r w:rsidRPr="008D1934">
        <w:t>képfeldolgozás területéről választottam a témá</w:t>
      </w:r>
      <w:r w:rsidR="001704BD" w:rsidRPr="008D1934">
        <w:t>t</w:t>
      </w:r>
      <w:r w:rsidRPr="008D1934">
        <w:t xml:space="preserve">, egy retusálást segítő alkalmazást tűztem ki magamnak célul. </w:t>
      </w:r>
      <w:r w:rsidR="001704BD" w:rsidRPr="008D1934">
        <w:t>N</w:t>
      </w:r>
      <w:r w:rsidRPr="008D1934">
        <w:t>agy szenvedélyem a fotózás, évek óta űz</w:t>
      </w:r>
      <w:r w:rsidR="004B0EF8" w:rsidRPr="008D1934">
        <w:t>ö</w:t>
      </w:r>
      <w:r w:rsidRPr="008D1934">
        <w:t>m ezt a hobbit, a SPOT fotókörnek is tagja vagyok. Aki kevésbé jártas a fotózásban azt hi</w:t>
      </w:r>
      <w:r w:rsidR="001E6E8F" w:rsidRPr="008D1934">
        <w:t>heti</w:t>
      </w:r>
      <w:r w:rsidRPr="008D1934">
        <w:t>, hogy amint lenyomták az exponálógombot és kattant a gép, máris kész a kép,</w:t>
      </w:r>
      <w:r w:rsidR="004B4CA2" w:rsidRPr="008D1934">
        <w:t xml:space="preserve"> a fotós munkája csak addig a pár </w:t>
      </w:r>
      <w:r w:rsidR="00CC6EEF" w:rsidRPr="008D1934">
        <w:t>ezred</w:t>
      </w:r>
      <w:r w:rsidR="004B4CA2" w:rsidRPr="008D1934">
        <w:t>másodperci</w:t>
      </w:r>
      <w:r w:rsidR="00904434" w:rsidRPr="008D1934">
        <w:t>g</w:t>
      </w:r>
      <w:r w:rsidR="004B4CA2" w:rsidRPr="008D1934">
        <w:t xml:space="preserve"> tartott. E</w:t>
      </w:r>
      <w:r w:rsidRPr="008D1934">
        <w:t xml:space="preserve">z a valóságban sokszor nem így van, ezután jön a fotózás hosszabb része, a képek retusálása. </w:t>
      </w:r>
      <w:r w:rsidR="001704BD" w:rsidRPr="008D1934">
        <w:t>E</w:t>
      </w:r>
      <w:r w:rsidRPr="008D1934">
        <w:t>z a folyamat</w:t>
      </w:r>
      <w:r w:rsidR="001704BD" w:rsidRPr="008D1934">
        <w:t xml:space="preserve"> általában jóval több időt vesz igénybe, mint maga a fotózás</w:t>
      </w:r>
      <w:r w:rsidRPr="008D1934">
        <w:t xml:space="preserve">, </w:t>
      </w:r>
      <w:r w:rsidR="004B4CA2" w:rsidRPr="008D1934">
        <w:t>néha igen pepecselős munka</w:t>
      </w:r>
      <w:r w:rsidR="001704BD" w:rsidRPr="008D1934">
        <w:t>. H</w:t>
      </w:r>
      <w:r w:rsidRPr="008D1934">
        <w:t xml:space="preserve">iába vannak </w:t>
      </w:r>
      <w:r w:rsidR="004B4CA2" w:rsidRPr="008D1934">
        <w:t xml:space="preserve">jól bevált </w:t>
      </w:r>
      <w:r w:rsidRPr="008D1934">
        <w:t>presetek</w:t>
      </w:r>
      <w:r w:rsidR="00B81922" w:rsidRPr="008D1934">
        <w:t xml:space="preserve"> (előbeállítások)</w:t>
      </w:r>
      <w:r w:rsidRPr="008D1934">
        <w:t>, amik</w:t>
      </w:r>
      <w:r w:rsidR="001704BD" w:rsidRPr="008D1934">
        <w:t xml:space="preserve"> segítségével hasonló képeket egységesen</w:t>
      </w:r>
      <w:r w:rsidRPr="008D1934">
        <w:t xml:space="preserve"> be </w:t>
      </w:r>
      <w:r w:rsidR="001704BD" w:rsidRPr="008D1934">
        <w:t xml:space="preserve">lehet </w:t>
      </w:r>
      <w:r w:rsidR="00CC6EEF" w:rsidRPr="008D1934">
        <w:t>állítani</w:t>
      </w:r>
      <w:r w:rsidR="001704BD" w:rsidRPr="008D1934">
        <w:t>, e</w:t>
      </w:r>
      <w:r w:rsidRPr="008D1934">
        <w:t xml:space="preserve">z a megoldás az összes képre ugyan azokat a beállításokat </w:t>
      </w:r>
      <w:r w:rsidRPr="008D1934">
        <w:lastRenderedPageBreak/>
        <w:t>alkalmazza, pedig egy sorozatban nagyon különböző képek, nagyon különböző beállításokkal is előfordulhatnak</w:t>
      </w:r>
      <w:r w:rsidR="00CC6EEF" w:rsidRPr="008D1934">
        <w:t>, így ez nem egy teljesen járható</w:t>
      </w:r>
      <w:r w:rsidR="001704BD" w:rsidRPr="008D1934">
        <w:t xml:space="preserve"> és kényelmes</w:t>
      </w:r>
      <w:r w:rsidR="00CC6EEF" w:rsidRPr="008D1934">
        <w:t xml:space="preserve"> út.</w:t>
      </w:r>
    </w:p>
    <w:p w14:paraId="1BD7EDB8" w14:textId="14E27201" w:rsidR="004B0EF8" w:rsidRPr="008D1934" w:rsidRDefault="0035329F" w:rsidP="001E6E8F">
      <w:r w:rsidRPr="008D1934">
        <w:t>Ezért jött az ötlet, hogy a gyakrabban változó képparamétereket jó lenne minden képre egyénileg prediktálni, az utómunkázás emberi részét valahogy automatizálni. Ilyen</w:t>
      </w:r>
      <w:r w:rsidR="004B0EF8" w:rsidRPr="008D1934">
        <w:t xml:space="preserve">, gyakran képenként </w:t>
      </w:r>
      <w:r w:rsidRPr="008D1934">
        <w:t>változó paraméterek például a fehéregyensúly</w:t>
      </w:r>
      <w:r w:rsidR="004B0EF8" w:rsidRPr="008D1934">
        <w:t xml:space="preserve"> (white balance, WB)</w:t>
      </w:r>
      <w:r w:rsidRPr="008D1934">
        <w:t>, a</w:t>
      </w:r>
      <w:r w:rsidR="001704BD" w:rsidRPr="008D1934">
        <w:t>z árnyalat</w:t>
      </w:r>
      <w:r w:rsidR="004B0EF8" w:rsidRPr="008D1934">
        <w:t xml:space="preserve"> (tint)</w:t>
      </w:r>
      <w:r w:rsidR="001704BD" w:rsidRPr="008D1934">
        <w:t xml:space="preserve"> (ez a lila-zöld egyensúly beállítása)</w:t>
      </w:r>
      <w:r w:rsidR="004B0EF8" w:rsidRPr="008D1934">
        <w:t xml:space="preserve">, a világosság (exposure), a kontraszt (contrast), illetve a vibrálás (vibrance). </w:t>
      </w:r>
      <w:r w:rsidR="001704BD" w:rsidRPr="008D1934">
        <w:t>A</w:t>
      </w:r>
      <w:r w:rsidR="005E52E5">
        <w:t xml:space="preserve"> szakdolgozat keretében </w:t>
      </w:r>
      <w:r w:rsidR="004B0EF8" w:rsidRPr="008D1934">
        <w:t>a</w:t>
      </w:r>
      <w:r w:rsidR="00CC6EEF" w:rsidRPr="008D1934">
        <w:t xml:space="preserve"> retusálás </w:t>
      </w:r>
      <w:r w:rsidR="004B0EF8" w:rsidRPr="008D1934">
        <w:t xml:space="preserve">emberi részének </w:t>
      </w:r>
      <w:r w:rsidR="00CC6EEF" w:rsidRPr="008D1934">
        <w:t xml:space="preserve">gyorsítása és </w:t>
      </w:r>
      <w:r w:rsidR="004B0EF8" w:rsidRPr="008D1934">
        <w:t>automatizálása a cél</w:t>
      </w:r>
      <w:r w:rsidR="005E52E5">
        <w:t xml:space="preserve">, ehhez célszerű </w:t>
      </w:r>
      <w:r w:rsidR="00904434" w:rsidRPr="008D1934">
        <w:t>választás volt</w:t>
      </w:r>
      <w:r w:rsidR="004B0EF8" w:rsidRPr="008D1934">
        <w:t xml:space="preserve"> gépi tanulás</w:t>
      </w:r>
      <w:r w:rsidR="00AF5151" w:rsidRPr="008D1934">
        <w:t xml:space="preserve"> alkalmazása. Alkalmazásom</w:t>
      </w:r>
      <w:r w:rsidR="00E2621D" w:rsidRPr="008D1934">
        <w:t xml:space="preserve"> a</w:t>
      </w:r>
      <w:r w:rsidR="00AF5151" w:rsidRPr="008D1934">
        <w:t xml:space="preserve"> fentebb említett </w:t>
      </w:r>
      <w:r w:rsidR="00E2621D" w:rsidRPr="008D1934">
        <w:t>képtulajdonságokat</w:t>
      </w:r>
      <w:r w:rsidR="00AF5151" w:rsidRPr="008D1934">
        <w:t xml:space="preserve"> prediktál</w:t>
      </w:r>
      <w:r w:rsidR="00E2621D" w:rsidRPr="008D1934">
        <w:t>ja</w:t>
      </w:r>
      <w:r w:rsidR="00AF5151" w:rsidRPr="008D1934">
        <w:t xml:space="preserve"> a nyersképekből kiindulva</w:t>
      </w:r>
      <w:r w:rsidR="00200362" w:rsidRPr="008D1934">
        <w:t xml:space="preserve">, </w:t>
      </w:r>
      <w:r w:rsidR="00E2621D" w:rsidRPr="008D1934">
        <w:t>majd ezek az értékek képenként</w:t>
      </w:r>
      <w:r w:rsidR="005E52E5">
        <w:t xml:space="preserve"> </w:t>
      </w:r>
      <w:r w:rsidR="00E2621D" w:rsidRPr="008D1934">
        <w:t>korrekciós fájl</w:t>
      </w:r>
      <w:r w:rsidR="005E52E5">
        <w:t>ok</w:t>
      </w:r>
      <w:r w:rsidR="00E2621D" w:rsidRPr="008D1934">
        <w:t xml:space="preserve">ba </w:t>
      </w:r>
      <w:r w:rsidR="005E52E5">
        <w:t>kerülnek</w:t>
      </w:r>
      <w:r w:rsidR="00E2621D" w:rsidRPr="008D1934">
        <w:t>. Az Adobe Lightroom e</w:t>
      </w:r>
      <w:r w:rsidR="00200362" w:rsidRPr="008D1934">
        <w:t>z</w:t>
      </w:r>
      <w:r w:rsidR="00E2621D" w:rsidRPr="008D1934">
        <w:t>eket a korrekciós fájlokat az importálásánál a képekkel együtt</w:t>
      </w:r>
      <w:r w:rsidR="00200362" w:rsidRPr="008D1934">
        <w:t xml:space="preserve"> feldolgozza és minden képre</w:t>
      </w:r>
      <w:r w:rsidR="00E2621D" w:rsidRPr="008D1934">
        <w:t xml:space="preserve"> a saját korrekcióját</w:t>
      </w:r>
      <w:r w:rsidR="00200362" w:rsidRPr="008D1934">
        <w:t xml:space="preserve"> alkalmaz</w:t>
      </w:r>
      <w:r w:rsidR="00E2621D" w:rsidRPr="008D1934">
        <w:t xml:space="preserve">za, mintha egy </w:t>
      </w:r>
      <w:r w:rsidR="00200362" w:rsidRPr="008D1934">
        <w:t>előzetes</w:t>
      </w:r>
      <w:r w:rsidR="005E52E5">
        <w:t xml:space="preserve"> képre szabott</w:t>
      </w:r>
      <w:r w:rsidR="00200362" w:rsidRPr="008D1934">
        <w:t xml:space="preserve"> beállítás</w:t>
      </w:r>
      <w:r w:rsidR="00E2621D" w:rsidRPr="008D1934">
        <w:t xml:space="preserve"> lenne. A hatás olyan, </w:t>
      </w:r>
      <w:r w:rsidR="00200362" w:rsidRPr="008D1934">
        <w:t xml:space="preserve">mintha presetet alkalmaztunk volna, csak ez </w:t>
      </w:r>
      <w:r w:rsidR="001704BD" w:rsidRPr="008D1934">
        <w:t xml:space="preserve">így </w:t>
      </w:r>
      <w:r w:rsidR="00200362" w:rsidRPr="008D1934">
        <w:t>minden képre teljesen egyéni</w:t>
      </w:r>
      <w:r w:rsidR="001704BD" w:rsidRPr="008D1934">
        <w:t>, vég</w:t>
      </w:r>
      <w:r w:rsidR="00E2621D" w:rsidRPr="008D1934">
        <w:t>eredmény</w:t>
      </w:r>
      <w:r w:rsidR="005E52E5">
        <w:t>ként</w:t>
      </w:r>
      <w:r w:rsidR="001704BD" w:rsidRPr="008D1934">
        <w:t xml:space="preserve"> pedig </w:t>
      </w:r>
      <w:r w:rsidR="00E2621D" w:rsidRPr="008D1934">
        <w:t>a retusálás egy rész</w:t>
      </w:r>
      <w:r w:rsidR="001704BD" w:rsidRPr="008D1934">
        <w:t>e automatizált.</w:t>
      </w:r>
    </w:p>
    <w:p w14:paraId="169DF0D7" w14:textId="07B1EA6F" w:rsidR="004228B2" w:rsidRPr="008D1934" w:rsidRDefault="001E6E8F" w:rsidP="00827D03">
      <w:pPr>
        <w:pStyle w:val="berschrift3"/>
        <w:rPr>
          <w:rFonts w:cs="Times New Roman"/>
        </w:rPr>
      </w:pPr>
      <w:bookmarkStart w:id="10" w:name="_Toc121176648"/>
      <w:r w:rsidRPr="008D1934">
        <w:rPr>
          <w:rFonts w:cs="Times New Roman"/>
        </w:rPr>
        <w:t>A s</w:t>
      </w:r>
      <w:r w:rsidR="003D0CB6" w:rsidRPr="008D1934">
        <w:rPr>
          <w:rFonts w:cs="Times New Roman"/>
        </w:rPr>
        <w:t xml:space="preserve">zakdolgozat </w:t>
      </w:r>
      <w:r w:rsidR="004228B2" w:rsidRPr="008D1934">
        <w:rPr>
          <w:rFonts w:cs="Times New Roman"/>
        </w:rPr>
        <w:t>felépítés</w:t>
      </w:r>
      <w:r w:rsidR="00C46859" w:rsidRPr="008D1934">
        <w:rPr>
          <w:rFonts w:cs="Times New Roman"/>
        </w:rPr>
        <w:t>e</w:t>
      </w:r>
      <w:bookmarkEnd w:id="10"/>
    </w:p>
    <w:p w14:paraId="7E88DB89" w14:textId="72C41240" w:rsidR="00080CB6" w:rsidRPr="008D1934" w:rsidRDefault="00B5447C" w:rsidP="00535A8B">
      <w:pPr>
        <w:ind w:firstLine="0"/>
      </w:pPr>
      <w:r w:rsidRPr="008D1934">
        <w:t>A s</w:t>
      </w:r>
      <w:r w:rsidR="003D0CB6" w:rsidRPr="008D1934">
        <w:t>zakdolgozatomat az alábbi fejezetekr</w:t>
      </w:r>
      <w:r w:rsidRPr="008D1934">
        <w:t>e tagolódik</w:t>
      </w:r>
      <w:r w:rsidR="003D0CB6" w:rsidRPr="008D1934">
        <w:t>:</w:t>
      </w:r>
    </w:p>
    <w:p w14:paraId="5DF6C2A5" w14:textId="4CFE9015" w:rsidR="00080CB6" w:rsidRPr="008D1934" w:rsidRDefault="00080CB6" w:rsidP="003D0CB6">
      <w:pPr>
        <w:pStyle w:val="Listenabsatz"/>
        <w:numPr>
          <w:ilvl w:val="0"/>
          <w:numId w:val="24"/>
        </w:numPr>
      </w:pPr>
      <w:commentRangeStart w:id="11"/>
      <w:r w:rsidRPr="008D1934">
        <w:t>Bevezetés</w:t>
      </w:r>
      <w:commentRangeEnd w:id="11"/>
      <w:r w:rsidR="00B5447C" w:rsidRPr="008D1934">
        <w:rPr>
          <w:rStyle w:val="Kommentarzeichen"/>
        </w:rPr>
        <w:commentReference w:id="11"/>
      </w:r>
    </w:p>
    <w:p w14:paraId="5FA9D3A2" w14:textId="5C784F43" w:rsidR="00612BF0" w:rsidRPr="008D1934" w:rsidRDefault="00612BF0" w:rsidP="003D0CB6">
      <w:pPr>
        <w:pStyle w:val="Listenabsatz"/>
        <w:numPr>
          <w:ilvl w:val="0"/>
          <w:numId w:val="24"/>
        </w:numPr>
      </w:pPr>
      <w:r w:rsidRPr="008D1934">
        <w:t>Mesterséges intelligencia,</w:t>
      </w:r>
      <w:r w:rsidR="00B81922" w:rsidRPr="008D1934">
        <w:t xml:space="preserve"> g</w:t>
      </w:r>
      <w:r w:rsidRPr="008D1934">
        <w:t>épi tanulás</w:t>
      </w:r>
      <w:r w:rsidR="00E53EF5" w:rsidRPr="008D1934">
        <w:t>, neurális hálók és mély tanulás</w:t>
      </w:r>
    </w:p>
    <w:p w14:paraId="47DF48A9" w14:textId="72301D54" w:rsidR="003D0CB6" w:rsidRPr="008D1934" w:rsidRDefault="00B81922" w:rsidP="003D0CB6">
      <w:pPr>
        <w:pStyle w:val="Listenabsatz"/>
        <w:numPr>
          <w:ilvl w:val="0"/>
          <w:numId w:val="24"/>
        </w:numPr>
      </w:pPr>
      <w:r w:rsidRPr="008D1934">
        <w:t>Az alkalmazás és modellek k</w:t>
      </w:r>
      <w:r w:rsidR="003D0CB6" w:rsidRPr="008D1934">
        <w:t>övetelménye</w:t>
      </w:r>
      <w:r w:rsidRPr="008D1934">
        <w:t>i</w:t>
      </w:r>
    </w:p>
    <w:p w14:paraId="323B0C90" w14:textId="25066710" w:rsidR="003D0CB6" w:rsidRPr="008D1934" w:rsidRDefault="003D0CB6" w:rsidP="003D0CB6">
      <w:pPr>
        <w:pStyle w:val="Listenabsatz"/>
        <w:numPr>
          <w:ilvl w:val="0"/>
          <w:numId w:val="24"/>
        </w:numPr>
      </w:pPr>
      <w:r w:rsidRPr="008D1934">
        <w:t>Felhasznált technológiák</w:t>
      </w:r>
      <w:r w:rsidR="00B81922" w:rsidRPr="008D1934">
        <w:t xml:space="preserve"> ismertetése</w:t>
      </w:r>
    </w:p>
    <w:p w14:paraId="66D68C8A" w14:textId="57E7A015" w:rsidR="003D0CB6" w:rsidRPr="008D1934" w:rsidRDefault="003D0CB6" w:rsidP="003D0CB6">
      <w:pPr>
        <w:pStyle w:val="Listenabsatz"/>
        <w:numPr>
          <w:ilvl w:val="0"/>
          <w:numId w:val="24"/>
        </w:numPr>
      </w:pPr>
      <w:r w:rsidRPr="008D1934">
        <w:t>Az alkalmazás fejlesztése</w:t>
      </w:r>
    </w:p>
    <w:p w14:paraId="6BF53D23" w14:textId="5AE86DAD" w:rsidR="001E6E8F" w:rsidRPr="008D1934" w:rsidRDefault="001E6E8F" w:rsidP="003D0CB6">
      <w:pPr>
        <w:pStyle w:val="Listenabsatz"/>
        <w:numPr>
          <w:ilvl w:val="0"/>
          <w:numId w:val="24"/>
        </w:numPr>
      </w:pPr>
      <w:r w:rsidRPr="008D1934">
        <w:t xml:space="preserve">Modellek </w:t>
      </w:r>
      <w:r w:rsidR="00B81922" w:rsidRPr="008D1934">
        <w:t>ismertetése</w:t>
      </w:r>
      <w:r w:rsidRPr="008D1934">
        <w:t xml:space="preserve"> és eredmények értékelése</w:t>
      </w:r>
    </w:p>
    <w:p w14:paraId="5C7B0446" w14:textId="77777777" w:rsidR="00E2621D" w:rsidRPr="008D1934" w:rsidRDefault="003D0CB6" w:rsidP="00E2621D">
      <w:pPr>
        <w:pStyle w:val="Listenabsatz"/>
        <w:numPr>
          <w:ilvl w:val="0"/>
          <w:numId w:val="24"/>
        </w:numPr>
      </w:pPr>
      <w:r w:rsidRPr="008D1934">
        <w:t>Munka értékelése, továbbfejlesztés</w:t>
      </w:r>
      <w:r w:rsidR="00E2621D" w:rsidRPr="008D1934">
        <w:t>i lehetőségek</w:t>
      </w:r>
    </w:p>
    <w:p w14:paraId="57AE73F5" w14:textId="75069E68" w:rsidR="00614298" w:rsidRPr="008D1934" w:rsidRDefault="00612BF0" w:rsidP="00827D03">
      <w:pPr>
        <w:pStyle w:val="berschrift1"/>
        <w:rPr>
          <w:rFonts w:cs="Times New Roman"/>
        </w:rPr>
      </w:pPr>
      <w:bookmarkStart w:id="12" w:name="_Toc121176649"/>
      <w:r w:rsidRPr="008D1934">
        <w:rPr>
          <w:rFonts w:cs="Times New Roman"/>
        </w:rPr>
        <w:lastRenderedPageBreak/>
        <w:t>Mesterséges intelligencia, g</w:t>
      </w:r>
      <w:r w:rsidR="00E2621D" w:rsidRPr="008D1934">
        <w:rPr>
          <w:rFonts w:cs="Times New Roman"/>
        </w:rPr>
        <w:t>épi tanulás</w:t>
      </w:r>
      <w:bookmarkEnd w:id="12"/>
    </w:p>
    <w:p w14:paraId="645AE98E" w14:textId="6C1328CC" w:rsidR="00034E9D" w:rsidRPr="008D1934" w:rsidRDefault="00034E9D" w:rsidP="005A7201">
      <w:r w:rsidRPr="008D1934">
        <w:t>Az embereket mindig is foglalkoztatta, hogy hogyan lehet a gépeket emberhez hasonló intelligenciával ellátni</w:t>
      </w:r>
      <w:r w:rsidR="005A7201" w:rsidRPr="008D1934">
        <w:t>, így a g</w:t>
      </w:r>
      <w:r w:rsidR="00614298" w:rsidRPr="008D1934">
        <w:t xml:space="preserve">épi tanulás ötlete </w:t>
      </w:r>
      <w:r w:rsidR="005A7201" w:rsidRPr="008D1934">
        <w:t>s</w:t>
      </w:r>
      <w:r w:rsidR="00614298" w:rsidRPr="008D1934">
        <w:t xml:space="preserve">em ma fogalmazódott meg először, </w:t>
      </w:r>
      <w:r w:rsidR="00FD6098" w:rsidRPr="008D1934">
        <w:t xml:space="preserve">de </w:t>
      </w:r>
      <w:r w:rsidR="00614298" w:rsidRPr="008D1934">
        <w:t>napjainkban óriási lendületet kapott a temérdek adatnak és</w:t>
      </w:r>
      <w:r w:rsidR="00850949" w:rsidRPr="008D1934">
        <w:t xml:space="preserve"> a</w:t>
      </w:r>
      <w:r w:rsidR="00614298" w:rsidRPr="008D1934">
        <w:t xml:space="preserve"> </w:t>
      </w:r>
      <w:r w:rsidR="00850949" w:rsidRPr="008D1934">
        <w:t xml:space="preserve">megnövekedett </w:t>
      </w:r>
      <w:r w:rsidR="00614298" w:rsidRPr="008D1934">
        <w:t>számítási kapacitásnak köszönhetően</w:t>
      </w:r>
      <w:r w:rsidRPr="008D1934">
        <w:t xml:space="preserve">, ám a matematikai, elméleti alapokat már az 1950-es évektől kezdve </w:t>
      </w:r>
      <w:r w:rsidR="008910FA" w:rsidRPr="008D1934">
        <w:t xml:space="preserve">elkezdték lerakni. </w:t>
      </w:r>
    </w:p>
    <w:p w14:paraId="33E56D65" w14:textId="1907FF18" w:rsidR="00465D96" w:rsidRPr="008D1934" w:rsidRDefault="008910FA" w:rsidP="003D18C5">
      <w:r w:rsidRPr="008D1934">
        <w:t>1956 nyará</w:t>
      </w:r>
      <w:r w:rsidR="005A7201" w:rsidRPr="008D1934">
        <w:t>t tekintik a mesterséges intelligencia, mint tudományos terület születésének. Ekkor volt az Amerikai Egyesült Államokban,</w:t>
      </w:r>
      <w:r w:rsidRPr="008D1934">
        <w:t xml:space="preserve"> Dartmouthban egy konferencia (Dartmouth Summer Research Project on Artificial Intelligence)</w:t>
      </w:r>
      <w:r w:rsidR="005A7201" w:rsidRPr="008D1934">
        <w:t xml:space="preserve">, ahol </w:t>
      </w:r>
      <w:r w:rsidR="00465D96" w:rsidRPr="008D1934">
        <w:t xml:space="preserve">többek között olyan </w:t>
      </w:r>
      <w:r w:rsidR="005A7201" w:rsidRPr="008D1934">
        <w:t xml:space="preserve">tudósok, kutatók, mint </w:t>
      </w:r>
      <w:commentRangeStart w:id="13"/>
      <w:commentRangeStart w:id="14"/>
      <w:r w:rsidR="005A7201" w:rsidRPr="008D1934">
        <w:t>Marvin Minsky</w:t>
      </w:r>
      <w:commentRangeEnd w:id="13"/>
      <w:r w:rsidR="00671002" w:rsidRPr="008D1934">
        <w:rPr>
          <w:rStyle w:val="Kommentarzeichen"/>
        </w:rPr>
        <w:commentReference w:id="13"/>
      </w:r>
      <w:commentRangeEnd w:id="14"/>
      <w:r w:rsidR="00815141" w:rsidRPr="008D1934">
        <w:rPr>
          <w:rStyle w:val="Kommentarzeichen"/>
        </w:rPr>
        <w:commentReference w:id="14"/>
      </w:r>
      <w:r w:rsidR="005A7201" w:rsidRPr="008D1934">
        <w:t xml:space="preserve"> (később az MIT AI laboratory egyik alapítója, neurális hálókat kutatta, </w:t>
      </w:r>
      <w:r w:rsidR="00F31437" w:rsidRPr="008D1934">
        <w:t>Perceptrons című könyve sokáig meghatározó alapmű volt a neurális hálók</w:t>
      </w:r>
      <w:r w:rsidR="003A6EFD" w:rsidRPr="008D1934">
        <w:t xml:space="preserve"> analízisében</w:t>
      </w:r>
      <w:r w:rsidR="005A7201" w:rsidRPr="008D1934">
        <w:t>)</w:t>
      </w:r>
      <w:sdt>
        <w:sdtPr>
          <w:id w:val="-1829894753"/>
          <w:citation/>
        </w:sdtPr>
        <w:sdtContent>
          <w:r w:rsidR="003D18C5" w:rsidRPr="008D1934">
            <w:rPr>
              <w:rStyle w:val="Irodalomjegyzkforrs"/>
            </w:rPr>
            <w:fldChar w:fldCharType="begin"/>
          </w:r>
          <w:r w:rsidR="003D18C5" w:rsidRPr="008D1934">
            <w:rPr>
              <w:rStyle w:val="Irodalomjegyzkforrs"/>
            </w:rPr>
            <w:instrText xml:space="preserve">CITATION Wik22 \l 1038 </w:instrText>
          </w:r>
          <w:r w:rsidR="003D18C5" w:rsidRPr="008D1934">
            <w:rPr>
              <w:rStyle w:val="Irodalomjegyzkforrs"/>
            </w:rPr>
            <w:fldChar w:fldCharType="separate"/>
          </w:r>
          <w:r w:rsidR="00E46F7F" w:rsidRPr="008D1934">
            <w:rPr>
              <w:rStyle w:val="Irodalomjegyzkforrs"/>
              <w:noProof/>
            </w:rPr>
            <w:t xml:space="preserve"> </w:t>
          </w:r>
          <w:r w:rsidR="00E46F7F" w:rsidRPr="008D1934">
            <w:rPr>
              <w:noProof/>
            </w:rPr>
            <w:t>(Wikipedia - Marvin Minsky, 2022)</w:t>
          </w:r>
          <w:r w:rsidR="003D18C5" w:rsidRPr="008D1934">
            <w:rPr>
              <w:rStyle w:val="Irodalomjegyzkforrs"/>
            </w:rPr>
            <w:fldChar w:fldCharType="end"/>
          </w:r>
        </w:sdtContent>
      </w:sdt>
      <w:r w:rsidR="005A7201" w:rsidRPr="008D1934">
        <w:t xml:space="preserve">, </w:t>
      </w:r>
      <w:commentRangeStart w:id="15"/>
      <w:r w:rsidR="00F31437" w:rsidRPr="008D1934">
        <w:t>John McCarthy</w:t>
      </w:r>
      <w:commentRangeEnd w:id="15"/>
      <w:r w:rsidR="00671002" w:rsidRPr="008D1934">
        <w:rPr>
          <w:rStyle w:val="Kommentarzeichen"/>
        </w:rPr>
        <w:commentReference w:id="15"/>
      </w:r>
      <w:r w:rsidR="00F31437" w:rsidRPr="008D1934">
        <w:t xml:space="preserve"> </w:t>
      </w:r>
      <w:r w:rsidR="005A7201" w:rsidRPr="008D1934">
        <w:t>(</w:t>
      </w:r>
      <w:r w:rsidR="00F31437" w:rsidRPr="008D1934">
        <w:t xml:space="preserve">Lisp programozási nyelv tervezője, a Lisp volt a korai mesterséges intelligenciát alkalmazó alkalmazásokhoz használt nyelv, </w:t>
      </w:r>
      <w:proofErr w:type="spellStart"/>
      <w:r w:rsidR="00F31437" w:rsidRPr="008D1934">
        <w:t>garbage</w:t>
      </w:r>
      <w:proofErr w:type="spellEnd"/>
      <w:r w:rsidR="00F31437" w:rsidRPr="008D1934">
        <w:t xml:space="preserve"> </w:t>
      </w:r>
      <w:proofErr w:type="spellStart"/>
      <w:r w:rsidR="00F31437" w:rsidRPr="008D1934">
        <w:t>collection</w:t>
      </w:r>
      <w:proofErr w:type="spellEnd"/>
      <w:r w:rsidR="00F31437" w:rsidRPr="008D1934">
        <w:t xml:space="preserve"> kitalálója, Stanford AI laboratory egyik alapítója</w:t>
      </w:r>
      <w:r w:rsidR="005A7201" w:rsidRPr="008D1934">
        <w:t>)</w:t>
      </w:r>
      <w:sdt>
        <w:sdtPr>
          <w:id w:val="-1195689121"/>
          <w:citation/>
        </w:sdtPr>
        <w:sdtContent>
          <w:r w:rsidR="00815141" w:rsidRPr="008D1934">
            <w:rPr>
              <w:rStyle w:val="Irodalomjegyzkforrs"/>
            </w:rPr>
            <w:fldChar w:fldCharType="begin"/>
          </w:r>
          <w:r w:rsidR="00815141" w:rsidRPr="008D1934">
            <w:rPr>
              <w:rStyle w:val="Irodalomjegyzkforrs"/>
            </w:rPr>
            <w:instrText xml:space="preserve"> CITATION Wik221 \l 1038 </w:instrText>
          </w:r>
          <w:r w:rsidR="00815141" w:rsidRPr="008D1934">
            <w:rPr>
              <w:rStyle w:val="Irodalomjegyzkforrs"/>
            </w:rPr>
            <w:fldChar w:fldCharType="separate"/>
          </w:r>
          <w:r w:rsidR="00E46F7F" w:rsidRPr="008D1934">
            <w:rPr>
              <w:rStyle w:val="Irodalomjegyzkforrs"/>
              <w:noProof/>
            </w:rPr>
            <w:t xml:space="preserve"> </w:t>
          </w:r>
          <w:r w:rsidR="00E46F7F" w:rsidRPr="008D1934">
            <w:rPr>
              <w:noProof/>
            </w:rPr>
            <w:t>(Wikipedia - John McCarthy, 2022)</w:t>
          </w:r>
          <w:r w:rsidR="00815141" w:rsidRPr="008D1934">
            <w:rPr>
              <w:rStyle w:val="Irodalomjegyzkforrs"/>
            </w:rPr>
            <w:fldChar w:fldCharType="end"/>
          </w:r>
        </w:sdtContent>
      </w:sdt>
      <w:r w:rsidR="005A7201" w:rsidRPr="008D1934">
        <w:t xml:space="preserve">, vagy </w:t>
      </w:r>
      <w:commentRangeStart w:id="16"/>
      <w:r w:rsidR="005A7201" w:rsidRPr="008D1934">
        <w:t xml:space="preserve">Claude Shannon </w:t>
      </w:r>
      <w:commentRangeEnd w:id="16"/>
      <w:r w:rsidR="00671002" w:rsidRPr="008D1934">
        <w:rPr>
          <w:rStyle w:val="Kommentarzeichen"/>
        </w:rPr>
        <w:commentReference w:id="16"/>
      </w:r>
      <w:r w:rsidR="005A7201" w:rsidRPr="008D1934">
        <w:t>(</w:t>
      </w:r>
      <w:r w:rsidR="00465D96" w:rsidRPr="008D1934">
        <w:t xml:space="preserve">információelmélet atyja, az AI területén a </w:t>
      </w:r>
      <w:proofErr w:type="spellStart"/>
      <w:r w:rsidR="00465D96" w:rsidRPr="008D1934">
        <w:t>Shannon’s</w:t>
      </w:r>
      <w:proofErr w:type="spellEnd"/>
      <w:r w:rsidR="00465D96" w:rsidRPr="008D1934">
        <w:t xml:space="preserve"> Mouse-t érdemes említeni: egy mechanikus robotegér, ami megtalálja a kiutat a labirintusból</w:t>
      </w:r>
      <w:r w:rsidR="005A7201" w:rsidRPr="008D1934">
        <w:t>)</w:t>
      </w:r>
      <w:sdt>
        <w:sdtPr>
          <w:id w:val="-1728843539"/>
          <w:citation/>
        </w:sdtPr>
        <w:sdtContent>
          <w:r w:rsidR="005D67D7" w:rsidRPr="008D1934">
            <w:rPr>
              <w:rStyle w:val="Hervorhebung"/>
            </w:rPr>
            <w:fldChar w:fldCharType="begin"/>
          </w:r>
          <w:r w:rsidR="005D67D7" w:rsidRPr="008D1934">
            <w:rPr>
              <w:rStyle w:val="Hervorhebung"/>
            </w:rPr>
            <w:instrText xml:space="preserve">CITATION Wik \l 1038 </w:instrText>
          </w:r>
          <w:r w:rsidR="005D67D7" w:rsidRPr="008D1934">
            <w:rPr>
              <w:rStyle w:val="Hervorhebung"/>
            </w:rPr>
            <w:fldChar w:fldCharType="separate"/>
          </w:r>
          <w:r w:rsidR="00E46F7F" w:rsidRPr="008D1934">
            <w:rPr>
              <w:rStyle w:val="Hervorhebung"/>
              <w:noProof/>
            </w:rPr>
            <w:t xml:space="preserve"> </w:t>
          </w:r>
          <w:r w:rsidR="00E46F7F" w:rsidRPr="008D1934">
            <w:rPr>
              <w:noProof/>
            </w:rPr>
            <w:t>(Wikipedia - Claude Shannon, 2022)</w:t>
          </w:r>
          <w:r w:rsidR="005D67D7" w:rsidRPr="008D1934">
            <w:rPr>
              <w:rStyle w:val="Hervorhebung"/>
            </w:rPr>
            <w:fldChar w:fldCharType="end"/>
          </w:r>
        </w:sdtContent>
      </w:sdt>
      <w:r w:rsidR="005A7201" w:rsidRPr="008D1934">
        <w:t xml:space="preserve"> találkoztak</w:t>
      </w:r>
      <w:r w:rsidRPr="008D1934">
        <w:t xml:space="preserve"> és gondolkodtak </w:t>
      </w:r>
      <w:r w:rsidR="005A7201" w:rsidRPr="008D1934">
        <w:t>arról,</w:t>
      </w:r>
      <w:r w:rsidR="001E6E8F" w:rsidRPr="008D1934">
        <w:t xml:space="preserve"> miként kell kinéznie a mesterséges intelligenciának. </w:t>
      </w:r>
      <w:r w:rsidR="00465D96" w:rsidRPr="008D1934">
        <w:t>Többen közülük később maradandót alkottak a mesterséges intelligencia területén is.</w:t>
      </w:r>
    </w:p>
    <w:p w14:paraId="253D1D9F" w14:textId="3BF0E2C2" w:rsidR="003A6EFD" w:rsidRPr="008D1934" w:rsidRDefault="003A6EFD" w:rsidP="00827D03">
      <w:pPr>
        <w:pStyle w:val="berschrift3"/>
        <w:rPr>
          <w:rFonts w:cs="Times New Roman"/>
        </w:rPr>
      </w:pPr>
      <w:bookmarkStart w:id="17" w:name="_Toc121176650"/>
      <w:r w:rsidRPr="008D1934">
        <w:rPr>
          <w:rFonts w:cs="Times New Roman"/>
        </w:rPr>
        <w:t>Gépi tanulás</w:t>
      </w:r>
      <w:bookmarkEnd w:id="17"/>
    </w:p>
    <w:p w14:paraId="264DF2CE" w14:textId="304844B3" w:rsidR="00612BF0" w:rsidRPr="008D1934" w:rsidRDefault="00612BF0" w:rsidP="003A6EFD">
      <w:r w:rsidRPr="008D1934">
        <w:t>A mesterséges intelligencia egyik ága a gépi tanulás. Egy rendszer</w:t>
      </w:r>
      <w:r w:rsidR="007D6A1A" w:rsidRPr="008D1934">
        <w:t xml:space="preserve"> </w:t>
      </w:r>
      <w:r w:rsidRPr="008D1934">
        <w:t>gépi tanul</w:t>
      </w:r>
      <w:r w:rsidR="007D6A1A" w:rsidRPr="008D1934">
        <w:t>ást valósít meg</w:t>
      </w:r>
      <w:r w:rsidRPr="008D1934">
        <w:t xml:space="preserve">, ha képes a tanulásra, azaz felismeri az adott adatban lévő mintázatokat, majd </w:t>
      </w:r>
      <w:r w:rsidR="007D6A1A" w:rsidRPr="008D1934">
        <w:t xml:space="preserve">ezek </w:t>
      </w:r>
      <w:r w:rsidRPr="008D1934">
        <w:t xml:space="preserve">alapján </w:t>
      </w:r>
      <w:r w:rsidR="007D6A1A" w:rsidRPr="008D1934">
        <w:t xml:space="preserve">a </w:t>
      </w:r>
      <w:r w:rsidRPr="008D1934">
        <w:t>még</w:t>
      </w:r>
      <w:r w:rsidR="007D6A1A" w:rsidRPr="008D1934">
        <w:t xml:space="preserve"> ismeretlen</w:t>
      </w:r>
      <w:r w:rsidRPr="008D1934">
        <w:t>, de hasonló adatokra vonatkozó következtetéseket képes levonni</w:t>
      </w:r>
      <w:r w:rsidR="007D6A1A" w:rsidRPr="008D1934">
        <w:t>. Ezen kívül a tanulás alatt képes visszajelzések alapján változtatni és javítani saját viselkedésén</w:t>
      </w:r>
      <w:r w:rsidR="003A6EFD" w:rsidRPr="008D1934">
        <w:t>, kimenetein.</w:t>
      </w:r>
    </w:p>
    <w:p w14:paraId="36B1DD8B" w14:textId="15765B2E" w:rsidR="00026352" w:rsidRPr="008D1934" w:rsidRDefault="003A6EFD" w:rsidP="00BC0B34">
      <w:r w:rsidRPr="008D1934">
        <w:t>A gépi tanulást általában 3 területre osztják fel, ezek a supervised learning (</w:t>
      </w:r>
      <w:r w:rsidR="00BC0B34" w:rsidRPr="008D1934">
        <w:t>felügyelt tanulás</w:t>
      </w:r>
      <w:r w:rsidRPr="008D1934">
        <w:t>)</w:t>
      </w:r>
      <w:r w:rsidR="00BC0B34" w:rsidRPr="008D1934">
        <w:t>, u</w:t>
      </w:r>
      <w:r w:rsidRPr="008D1934">
        <w:t>nsupervised learning</w:t>
      </w:r>
      <w:r w:rsidR="00BC0B34" w:rsidRPr="008D1934">
        <w:t xml:space="preserve"> (nem felügyelt tanulás), és a r</w:t>
      </w:r>
      <w:r w:rsidRPr="008D1934">
        <w:t>einforcement learning</w:t>
      </w:r>
      <w:r w:rsidR="00BC0B34" w:rsidRPr="008D1934">
        <w:t xml:space="preserve"> (megerősítéses tanulás).</w:t>
      </w:r>
    </w:p>
    <w:p w14:paraId="7894C3A8" w14:textId="67F777F2" w:rsidR="00BC0B34" w:rsidRPr="008D1934" w:rsidRDefault="00BC0B34" w:rsidP="00BC0B34">
      <w:r w:rsidRPr="008D1934">
        <w:lastRenderedPageBreak/>
        <w:t>A supervised learning esetén az adathalmaz a bemenetekből és az elvárt kimenetekből áll, a cél pedig a bemenet-kimenet párokból megtanulni egy általánosítást, ami a még látatlan bemenetekre is teljesül.</w:t>
      </w:r>
    </w:p>
    <w:p w14:paraId="0156A4AC" w14:textId="11F8F762" w:rsidR="002D78BC" w:rsidRPr="008D1934" w:rsidRDefault="00BC0B34" w:rsidP="002D78BC">
      <w:r w:rsidRPr="008D1934">
        <w:t>Unsupervised learning esetében a bemeneti adatokhoz nem tartozik elvárt kimenet, itt az adatokban fellelhető struktúrát, mintázatokat kell felismerni</w:t>
      </w:r>
      <w:r w:rsidR="002D78BC" w:rsidRPr="008D1934">
        <w:t>, majd ez alapján lehet szabályokat kikövetkeztetni.</w:t>
      </w:r>
    </w:p>
    <w:p w14:paraId="4C77FF99" w14:textId="053C9B8C" w:rsidR="00034E9D" w:rsidRPr="008D1934" w:rsidRDefault="002D78BC" w:rsidP="002D78BC">
      <w:r w:rsidRPr="008D1934">
        <w:t xml:space="preserve">A reinforcement learning egy tanuló modellből és a környezetből áll. A modell </w:t>
      </w:r>
      <w:r w:rsidR="00B23F40" w:rsidRPr="008D1934">
        <w:t>a bemenetekre vagy ingerekre</w:t>
      </w:r>
      <w:r w:rsidRPr="008D1934">
        <w:t xml:space="preserve"> akciókkal reagál</w:t>
      </w:r>
      <w:r w:rsidR="00B23F40" w:rsidRPr="008D1934">
        <w:t xml:space="preserve">, </w:t>
      </w:r>
      <w:r w:rsidRPr="008D1934">
        <w:t>ez a kimenet. Az akciók alapján a környezet visszajelzés</w:t>
      </w:r>
      <w:r w:rsidR="00B23F40" w:rsidRPr="008D1934">
        <w:t>eke</w:t>
      </w:r>
      <w:r w:rsidRPr="008D1934">
        <w:t>t ad a modellnek, amit a modell a megkap. A modell ezután a saját belső állapotát és a visszajelzést figyelembe véve módosít</w:t>
      </w:r>
      <w:r w:rsidR="00B23F40" w:rsidRPr="008D1934">
        <w:t xml:space="preserve"> viselkedésén.</w:t>
      </w:r>
    </w:p>
    <w:p w14:paraId="395DE2B5" w14:textId="33120D56" w:rsidR="00614298" w:rsidRPr="008D1934" w:rsidRDefault="00614298" w:rsidP="00827D03">
      <w:pPr>
        <w:pStyle w:val="berschrift3"/>
        <w:rPr>
          <w:rFonts w:cs="Times New Roman"/>
        </w:rPr>
      </w:pPr>
      <w:bookmarkStart w:id="18" w:name="_Toc121176651"/>
      <w:r w:rsidRPr="008D1934">
        <w:rPr>
          <w:rFonts w:cs="Times New Roman"/>
        </w:rPr>
        <w:t>Neurális hálók</w:t>
      </w:r>
      <w:r w:rsidR="006646B3" w:rsidRPr="008D1934">
        <w:rPr>
          <w:rFonts w:cs="Times New Roman"/>
        </w:rPr>
        <w:t xml:space="preserve"> és mély tanulás</w:t>
      </w:r>
      <w:bookmarkEnd w:id="18"/>
    </w:p>
    <w:p w14:paraId="62A03A2D" w14:textId="063CA19B" w:rsidR="00827D03" w:rsidRPr="008D1934" w:rsidRDefault="00827D03" w:rsidP="00827D03">
      <w:pPr>
        <w:ind w:firstLine="0"/>
      </w:pPr>
      <w:r w:rsidRPr="008D1934">
        <w:t>(neural networks and deep learning)</w:t>
      </w:r>
    </w:p>
    <w:p w14:paraId="2FB1F025" w14:textId="455F8146" w:rsidR="00883F0F" w:rsidRPr="008D1934" w:rsidRDefault="007D6A1A" w:rsidP="00756481">
      <w:r w:rsidRPr="008D1934">
        <w:t xml:space="preserve">A neurális háló napjainkban az egyik legelterjedtebb </w:t>
      </w:r>
      <w:r w:rsidR="00883F0F" w:rsidRPr="008D1934">
        <w:t>gépi tanulási modell</w:t>
      </w:r>
      <w:r w:rsidR="00B23F40" w:rsidRPr="008D1934">
        <w:t>.</w:t>
      </w:r>
      <w:r w:rsidR="00883F0F" w:rsidRPr="008D1934">
        <w:t xml:space="preserve"> </w:t>
      </w:r>
      <w:r w:rsidR="003A66C7" w:rsidRPr="008D1934">
        <w:t xml:space="preserve">Használattól függően megvalósíthatnak supervised és unsupervised learning-et is, a szakdolgozatban supervised learning-ről lesz szó. A neurális hálók modellje </w:t>
      </w:r>
      <w:r w:rsidR="00883F0F" w:rsidRPr="008D1934">
        <w:t>sok hasonlóságot mutat az emberi ag</w:t>
      </w:r>
      <w:r w:rsidR="003A66C7" w:rsidRPr="008D1934">
        <w:t>gyal</w:t>
      </w:r>
      <w:r w:rsidR="00883F0F" w:rsidRPr="008D1934">
        <w:t xml:space="preserve">, abban is sok </w:t>
      </w:r>
      <w:r w:rsidR="00697FD6" w:rsidRPr="008D1934">
        <w:t xml:space="preserve">kisebb </w:t>
      </w:r>
      <w:r w:rsidR="00883F0F" w:rsidRPr="008D1934">
        <w:t>egység,</w:t>
      </w:r>
      <w:r w:rsidR="006B4A5D" w:rsidRPr="008D1934">
        <w:t xml:space="preserve"> azaz</w:t>
      </w:r>
      <w:r w:rsidR="00883F0F" w:rsidRPr="008D1934">
        <w:t xml:space="preserve"> neuron kapcsolódik egymáshoz, ezáltal egy </w:t>
      </w:r>
      <w:r w:rsidR="009F77A5" w:rsidRPr="008D1934">
        <w:t xml:space="preserve">bonyolult </w:t>
      </w:r>
      <w:r w:rsidR="00883F0F" w:rsidRPr="008D1934">
        <w:t>hálót alkotva</w:t>
      </w:r>
      <w:r w:rsidR="003A66C7" w:rsidRPr="008D1934">
        <w:t>, amelyekkel komplex problémák oldhatók meg.</w:t>
      </w:r>
    </w:p>
    <w:p w14:paraId="15E02949" w14:textId="77777777" w:rsidR="00955917" w:rsidRPr="008D1934" w:rsidRDefault="00955917" w:rsidP="00955917">
      <w:pPr>
        <w:pStyle w:val="Kp"/>
      </w:pPr>
      <w:r w:rsidRPr="008D1934">
        <w:rPr>
          <w:noProof/>
        </w:rPr>
        <w:drawing>
          <wp:inline distT="0" distB="0" distL="0" distR="0" wp14:anchorId="57768674" wp14:editId="7910ED93">
            <wp:extent cx="2094418" cy="25200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99" cy="252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93B6" w14:textId="556D9C2A" w:rsidR="00955917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2</w:t>
        </w:r>
      </w:fldSimple>
      <w:r w:rsidR="00955917" w:rsidRPr="008D1934">
        <w:t xml:space="preserve">. ábra: Egy egyszerű neurális háló sematikus rajza </w:t>
      </w:r>
    </w:p>
    <w:p w14:paraId="0A69BF65" w14:textId="19770DA7" w:rsidR="00955917" w:rsidRPr="008D1934" w:rsidRDefault="00955917" w:rsidP="00955917">
      <w:pPr>
        <w:ind w:firstLine="0"/>
        <w:jc w:val="center"/>
      </w:pPr>
      <w:r w:rsidRPr="008D1934">
        <w:t>Forrás:</w:t>
      </w:r>
      <w:hyperlink r:id="rId16" w:anchor="/media/File:Colored_neural_network.svg" w:history="1">
        <w:r w:rsidRPr="008D1934">
          <w:rPr>
            <w:rStyle w:val="Hyperlink"/>
          </w:rPr>
          <w:t>https://en.wikipedia.org/wiki/Artificial_neural_network#/media/File:Colored_neural_network.svg</w:t>
        </w:r>
      </w:hyperlink>
      <w:r w:rsidRPr="008D1934">
        <w:t xml:space="preserve"> </w:t>
      </w:r>
    </w:p>
    <w:p w14:paraId="118E73AE" w14:textId="3976B4DB" w:rsidR="006B4A5D" w:rsidRPr="008D1934" w:rsidRDefault="006B4A5D" w:rsidP="00756481">
      <w:r w:rsidRPr="008D1934">
        <w:lastRenderedPageBreak/>
        <w:t xml:space="preserve">A </w:t>
      </w:r>
      <w:r w:rsidR="009F77A5" w:rsidRPr="008D1934">
        <w:t xml:space="preserve">neurális </w:t>
      </w:r>
      <w:r w:rsidRPr="008D1934">
        <w:t xml:space="preserve">hálónak van egy bemeneti rétege (input layer), rejtett rétegei (hidden layers) és egy kimeneti rétege (output layer). Ezek a rétegek egyszerű feldolgozóegységekból, neuronokból állnak, mindegyik neuronnak több bemenete és kimenete van. Ezen kívül a neuronokhoz tartoznak súlyok (weights), amik a bemenetet súlyozzák, illetve egy aktivációs függvény (activation function), ami a neuron </w:t>
      </w:r>
      <w:r w:rsidR="009F77A5" w:rsidRPr="008D1934">
        <w:t>kimenetét</w:t>
      </w:r>
      <w:r w:rsidRPr="008D1934">
        <w:t xml:space="preserve"> </w:t>
      </w:r>
      <w:r w:rsidR="009F77A5" w:rsidRPr="008D1934">
        <w:t>határozza</w:t>
      </w:r>
      <w:r w:rsidRPr="008D1934">
        <w:t xml:space="preserve"> meg. </w:t>
      </w:r>
    </w:p>
    <w:p w14:paraId="4914ECD2" w14:textId="77777777" w:rsidR="00FE3362" w:rsidRPr="008D1934" w:rsidRDefault="006D281F" w:rsidP="00FE3362">
      <w:pPr>
        <w:pStyle w:val="Kp"/>
      </w:pPr>
      <w:r w:rsidRPr="008D1934">
        <w:rPr>
          <w:noProof/>
        </w:rPr>
        <w:drawing>
          <wp:inline distT="0" distB="0" distL="0" distR="0" wp14:anchorId="745BB75B" wp14:editId="122D9FEB">
            <wp:extent cx="3528000" cy="1715461"/>
            <wp:effectExtent l="0" t="0" r="0" b="0"/>
            <wp:docPr id="4" name="Grafik 4" descr="A Beginner's Guide to Neural Networks and Deep Learning | Pathm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Beginner's Guide to Neural Networks and Deep Learning | Pathmin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142" cy="172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8B0D" w14:textId="73A891C9" w:rsidR="006D281F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3</w:t>
        </w:r>
      </w:fldSimple>
      <w:r w:rsidR="00FE3362" w:rsidRPr="008D1934">
        <w:t>. ábra: Egy neuron felépítése</w:t>
      </w:r>
    </w:p>
    <w:p w14:paraId="73C175DD" w14:textId="534B091A" w:rsidR="006D281F" w:rsidRPr="008D1934" w:rsidRDefault="006D281F" w:rsidP="00BA4E84">
      <w:pPr>
        <w:jc w:val="center"/>
      </w:pPr>
      <w:r w:rsidRPr="008D1934">
        <w:t xml:space="preserve">Forrás: </w:t>
      </w:r>
      <w:hyperlink r:id="rId18" w:history="1">
        <w:r w:rsidRPr="008D1934">
          <w:rPr>
            <w:rStyle w:val="Hyperlink"/>
          </w:rPr>
          <w:t>https://wiki.pathmind.com/neural-network</w:t>
        </w:r>
      </w:hyperlink>
    </w:p>
    <w:p w14:paraId="316DCDA3" w14:textId="462E7D0C" w:rsidR="002B0D15" w:rsidRPr="008D1934" w:rsidRDefault="002B0D15" w:rsidP="002B0D15">
      <w:r w:rsidRPr="008D1934">
        <w:t xml:space="preserve">A háló kimenete alapján két fajta neurális hálót különböztethetünk meg. Ha a kimenet diszkrét, akkor a neurális háló osztályozási feladatra </w:t>
      </w:r>
      <w:r w:rsidR="003A66C7" w:rsidRPr="008D1934">
        <w:t>lett tervezve</w:t>
      </w:r>
      <w:r w:rsidRPr="008D1934">
        <w:t xml:space="preserve">, </w:t>
      </w:r>
      <w:r w:rsidR="003A66C7" w:rsidRPr="008D1934">
        <w:t>osztályozás</w:t>
      </w:r>
      <w:r w:rsidRPr="008D1934">
        <w:t xml:space="preserve">ról (classification) beszélünk. </w:t>
      </w:r>
      <w:r w:rsidR="003A66C7" w:rsidRPr="008D1934">
        <w:t xml:space="preserve">Egy </w:t>
      </w:r>
      <w:r w:rsidRPr="008D1934">
        <w:t>jó példafeladat</w:t>
      </w:r>
      <w:r w:rsidR="003A66C7" w:rsidRPr="008D1934">
        <w:t xml:space="preserve"> erre</w:t>
      </w:r>
      <w:r w:rsidRPr="008D1934">
        <w:t>, a</w:t>
      </w:r>
      <w:r w:rsidR="003A66C7" w:rsidRPr="008D1934">
        <w:t>mikor</w:t>
      </w:r>
      <w:r w:rsidRPr="008D1934">
        <w:t xml:space="preserve"> el kell dönteni, hogy kutya vagy macska van egy képen. Amennyiben a kimenet folytonos, azaz végtelen sok értéket vehet fel, akkor regresszióról (regression) beszélünk. Szakdolgozatomban regresszióra használok neurális hálókat.</w:t>
      </w:r>
    </w:p>
    <w:p w14:paraId="23C1069A" w14:textId="15651138" w:rsidR="00955917" w:rsidRPr="008D1934" w:rsidRDefault="00955917" w:rsidP="00AB439D">
      <w:r w:rsidRPr="008D1934">
        <w:t>A neurális hálók tanításához rengeteg adat kell</w:t>
      </w:r>
      <w:r w:rsidR="002B0D15" w:rsidRPr="008D1934">
        <w:t>, ez a működésük alapja</w:t>
      </w:r>
      <w:r w:rsidR="003A66C7" w:rsidRPr="008D1934">
        <w:t xml:space="preserve">. </w:t>
      </w:r>
      <w:r w:rsidR="002B0D15" w:rsidRPr="008D1934">
        <w:t>M</w:t>
      </w:r>
      <w:r w:rsidRPr="008D1934">
        <w:t>inél több olyan adat áll rendelkezésre, amihez hasonló</w:t>
      </w:r>
      <w:r w:rsidR="002B0D15" w:rsidRPr="008D1934">
        <w:t>t</w:t>
      </w:r>
      <w:r w:rsidRPr="008D1934">
        <w:t xml:space="preserve"> utána a valóságban is látni fog</w:t>
      </w:r>
      <w:r w:rsidR="002B0D15" w:rsidRPr="008D1934">
        <w:t xml:space="preserve"> a háló</w:t>
      </w:r>
      <w:r w:rsidRPr="008D1934">
        <w:t xml:space="preserve">, annál hatékonyabb lesz. </w:t>
      </w:r>
    </w:p>
    <w:p w14:paraId="56B225E2" w14:textId="0B64269F" w:rsidR="003A66C7" w:rsidRPr="008D1934" w:rsidRDefault="002B0D15" w:rsidP="002B0D15">
      <w:r w:rsidRPr="008D1934">
        <w:t xml:space="preserve">A tanítás során fontos, hogy a bemenetekhez az elvárt kimenetek is ismertek legyenek. </w:t>
      </w:r>
      <w:r w:rsidR="006B4A5D" w:rsidRPr="008D1934">
        <w:t>A tanulás folyamán a</w:t>
      </w:r>
      <w:r w:rsidR="00955917" w:rsidRPr="008D1934">
        <w:t xml:space="preserve"> hálónak</w:t>
      </w:r>
      <w:r w:rsidR="006B4A5D" w:rsidRPr="008D1934">
        <w:t xml:space="preserve"> bemenetként adott adatokra kapott kimeneteket hasonlítjuk össze az</w:t>
      </w:r>
      <w:r w:rsidR="00AB439D" w:rsidRPr="008D1934">
        <w:t xml:space="preserve"> előre</w:t>
      </w:r>
      <w:r w:rsidR="006B4A5D" w:rsidRPr="008D1934">
        <w:t xml:space="preserve"> elvárt kimenetekkel, majd a két adat összehasonlításából</w:t>
      </w:r>
      <w:r w:rsidR="00FE3362" w:rsidRPr="008D1934">
        <w:t xml:space="preserve"> egy hibafüggvény</w:t>
      </w:r>
      <w:r w:rsidRPr="008D1934">
        <w:t xml:space="preserve"> (error function)</w:t>
      </w:r>
      <w:r w:rsidR="00FE3362" w:rsidRPr="008D1934">
        <w:t xml:space="preserve"> segítségével</w:t>
      </w:r>
      <w:r w:rsidR="00AB439D" w:rsidRPr="008D1934">
        <w:t xml:space="preserve"> képzett </w:t>
      </w:r>
      <w:r w:rsidR="00FE3362" w:rsidRPr="008D1934">
        <w:t>hibaérték</w:t>
      </w:r>
      <w:r w:rsidRPr="008D1934">
        <w:t xml:space="preserve"> (loss)</w:t>
      </w:r>
      <w:r w:rsidR="00AB439D" w:rsidRPr="008D1934">
        <w:t xml:space="preserve"> alapján</w:t>
      </w:r>
      <w:r w:rsidR="006B4A5D" w:rsidRPr="008D1934">
        <w:t xml:space="preserve"> </w:t>
      </w:r>
      <w:r w:rsidR="00AB439D" w:rsidRPr="008D1934">
        <w:t xml:space="preserve">frissítjük </w:t>
      </w:r>
      <w:r w:rsidR="006B4A5D" w:rsidRPr="008D1934">
        <w:t>a</w:t>
      </w:r>
      <w:r w:rsidR="00AB439D" w:rsidRPr="008D1934">
        <w:t xml:space="preserve"> háló súlyait</w:t>
      </w:r>
      <w:r w:rsidR="00E813F8" w:rsidRPr="008D1934">
        <w:t>, ezt hívják backpropagation-nek.</w:t>
      </w:r>
      <w:r w:rsidRPr="008D1934">
        <w:t xml:space="preserve"> </w:t>
      </w:r>
      <w:r w:rsidR="00E813F8" w:rsidRPr="008D1934">
        <w:t>T</w:t>
      </w:r>
      <w:r w:rsidR="009F77A5" w:rsidRPr="008D1934">
        <w:t>echnikailag ez a megoldás az egyszerűbb</w:t>
      </w:r>
      <w:r w:rsidR="00AB439D" w:rsidRPr="008D1934">
        <w:t xml:space="preserve"> és </w:t>
      </w:r>
      <w:r w:rsidR="00E813F8" w:rsidRPr="008D1934">
        <w:t xml:space="preserve">a gyakorlatban </w:t>
      </w:r>
      <w:r w:rsidR="00AB439D" w:rsidRPr="008D1934">
        <w:t>elterjedt</w:t>
      </w:r>
      <w:r w:rsidR="006B4A5D" w:rsidRPr="008D1934">
        <w:t xml:space="preserve">. </w:t>
      </w:r>
      <w:r w:rsidR="00E813F8" w:rsidRPr="008D1934">
        <w:t>M</w:t>
      </w:r>
      <w:r w:rsidR="006B4A5D" w:rsidRPr="008D1934">
        <w:t>egjegyezném, hogy</w:t>
      </w:r>
      <w:r w:rsidR="00E813F8" w:rsidRPr="008D1934">
        <w:t xml:space="preserve"> az aktivációs függvények tanítása (frissítése) is egy járható út lenne,</w:t>
      </w:r>
      <w:r w:rsidR="006B4A5D" w:rsidRPr="008D1934">
        <w:t xml:space="preserve"> folynak kutatások </w:t>
      </w:r>
      <w:r w:rsidR="00E813F8" w:rsidRPr="008D1934">
        <w:t xml:space="preserve">erre </w:t>
      </w:r>
      <w:r w:rsidR="006B4A5D" w:rsidRPr="008D1934">
        <w:t>vonatkozó</w:t>
      </w:r>
      <w:r w:rsidR="009F77A5" w:rsidRPr="008D1934">
        <w:t>an</w:t>
      </w:r>
      <w:r w:rsidR="00E813F8" w:rsidRPr="008D1934">
        <w:t xml:space="preserve">. </w:t>
      </w:r>
      <w:r w:rsidR="009F77A5" w:rsidRPr="008D1934">
        <w:t xml:space="preserve">Jelenleg ez nem elterjedt, de az </w:t>
      </w:r>
      <w:r w:rsidR="003A66C7" w:rsidRPr="008D1934">
        <w:t xml:space="preserve">eddigi </w:t>
      </w:r>
      <w:r w:rsidR="009F77A5" w:rsidRPr="008D1934">
        <w:t xml:space="preserve">eredmények azt mutatják, hogy az aktivációs függvények </w:t>
      </w:r>
      <w:r w:rsidR="009F77A5" w:rsidRPr="008D1934">
        <w:lastRenderedPageBreak/>
        <w:t>tanításával kevesebb rétegből</w:t>
      </w:r>
      <w:r w:rsidR="00697BD1" w:rsidRPr="008D1934">
        <w:t>, de</w:t>
      </w:r>
      <w:r w:rsidR="009F77A5" w:rsidRPr="008D1934">
        <w:t xml:space="preserve"> hosszabb tanítás</w:t>
      </w:r>
      <w:r w:rsidR="00FE3362" w:rsidRPr="008D1934">
        <w:t>i idővel</w:t>
      </w:r>
      <w:r w:rsidR="009F77A5" w:rsidRPr="008D1934">
        <w:t xml:space="preserve"> </w:t>
      </w:r>
      <w:r w:rsidR="00E813F8" w:rsidRPr="008D1934">
        <w:t xml:space="preserve">érhető el </w:t>
      </w:r>
      <w:r w:rsidR="009F77A5" w:rsidRPr="008D1934">
        <w:t xml:space="preserve">ugyan az a pontosság, </w:t>
      </w:r>
      <w:r w:rsidR="00697BD1" w:rsidRPr="008D1934">
        <w:t>mint a szokásos neurális hálóknál, ahol csak a súlyok</w:t>
      </w:r>
      <w:r w:rsidR="00FE3362" w:rsidRPr="008D1934">
        <w:t xml:space="preserve">at </w:t>
      </w:r>
      <w:r w:rsidR="00697BD1" w:rsidRPr="008D1934">
        <w:t>frissít</w:t>
      </w:r>
      <w:r w:rsidR="00FE3362" w:rsidRPr="008D1934">
        <w:t>ik</w:t>
      </w:r>
      <w:r w:rsidR="00E813F8" w:rsidRPr="008D1934">
        <w:t xml:space="preserve">. </w:t>
      </w:r>
      <w:r w:rsidRPr="008D1934">
        <w:t>A súlyok frissítésében kulcsszerepe van még az optimalizáló</w:t>
      </w:r>
      <w:r w:rsidR="003A66C7" w:rsidRPr="008D1934">
        <w:t>k</w:t>
      </w:r>
      <w:r w:rsidRPr="008D1934">
        <w:t xml:space="preserve">nak (optimizer), ami a súlyfrissítés ütemét (learning rate) befolyásolja. </w:t>
      </w:r>
    </w:p>
    <w:p w14:paraId="3A67573E" w14:textId="29136897" w:rsidR="006646B3" w:rsidRPr="008D1934" w:rsidRDefault="00000000" w:rsidP="002B0D15">
      <w:hyperlink r:id="rId19" w:history="1">
        <w:r w:rsidR="006646B3" w:rsidRPr="008D1934">
          <w:rPr>
            <w:rStyle w:val="Hyperlink"/>
          </w:rPr>
          <w:t>https://arxiv.org/abs/2005.00817</w:t>
        </w:r>
      </w:hyperlink>
      <w:r w:rsidR="006646B3" w:rsidRPr="008D1934">
        <w:t xml:space="preserve"> </w:t>
      </w:r>
    </w:p>
    <w:p w14:paraId="1F036E42" w14:textId="68A02BFD" w:rsidR="00697BD1" w:rsidRPr="008D1934" w:rsidRDefault="00000000" w:rsidP="002B0D15">
      <w:hyperlink r:id="rId20" w:history="1">
        <w:r w:rsidR="006646B3" w:rsidRPr="008D1934">
          <w:rPr>
            <w:rStyle w:val="Hyperlink"/>
          </w:rPr>
          <w:t>https://www.sciencedirect.com/science/article/pii/S0893608021000344</w:t>
        </w:r>
      </w:hyperlink>
      <w:r w:rsidR="00E813F8" w:rsidRPr="008D1934">
        <w:t xml:space="preserve"> </w:t>
      </w:r>
    </w:p>
    <w:p w14:paraId="529D2986" w14:textId="4ABBA0C5" w:rsidR="00697BD1" w:rsidRPr="008D1934" w:rsidRDefault="003A66C7" w:rsidP="00E813F8">
      <w:r w:rsidRPr="008D1934">
        <w:t>A hálók</w:t>
      </w:r>
      <w:r w:rsidR="00697BD1" w:rsidRPr="008D1934">
        <w:t xml:space="preserve"> előre irány</w:t>
      </w:r>
      <w:r w:rsidR="00E813F8" w:rsidRPr="008D1934">
        <w:t>á</w:t>
      </w:r>
      <w:r w:rsidR="00697BD1" w:rsidRPr="008D1934">
        <w:t xml:space="preserve">t használva a kimeneteket kapjuk meg. Amikor a hálót </w:t>
      </w:r>
      <w:r w:rsidR="006646B3" w:rsidRPr="008D1934">
        <w:t xml:space="preserve">már élet környezetben </w:t>
      </w:r>
      <w:r w:rsidR="00697BD1" w:rsidRPr="008D1934">
        <w:t>alkalmaz</w:t>
      </w:r>
      <w:r w:rsidR="006646B3" w:rsidRPr="008D1934">
        <w:t xml:space="preserve">zák, </w:t>
      </w:r>
      <w:r w:rsidR="00697BD1" w:rsidRPr="008D1934">
        <w:t xml:space="preserve">mert már </w:t>
      </w:r>
      <w:r w:rsidR="00E813F8" w:rsidRPr="008D1934">
        <w:t xml:space="preserve">kielégítő </w:t>
      </w:r>
      <w:r w:rsidR="00697BD1" w:rsidRPr="008D1934">
        <w:t xml:space="preserve">pontossággal adja </w:t>
      </w:r>
      <w:r w:rsidR="00E813F8" w:rsidRPr="008D1934">
        <w:t xml:space="preserve">meg </w:t>
      </w:r>
      <w:r w:rsidR="00697BD1" w:rsidRPr="008D1934">
        <w:t>azokat az értékeket, akkor csak ezt az előre irányt használj</w:t>
      </w:r>
      <w:r w:rsidR="006646B3" w:rsidRPr="008D1934">
        <w:t>ák</w:t>
      </w:r>
      <w:r w:rsidR="00697BD1" w:rsidRPr="008D1934">
        <w:t>. A tanítás fázisában</w:t>
      </w:r>
      <w:r w:rsidR="006646B3" w:rsidRPr="008D1934">
        <w:t xml:space="preserve"> viszont fontos</w:t>
      </w:r>
      <w:r w:rsidR="00697BD1" w:rsidRPr="008D1934">
        <w:t xml:space="preserve"> a visszajelzés, ezért a kimenetről </w:t>
      </w:r>
      <w:r w:rsidR="00E813F8" w:rsidRPr="008D1934">
        <w:t xml:space="preserve">információt </w:t>
      </w:r>
      <w:r w:rsidR="00697BD1" w:rsidRPr="008D1934">
        <w:t xml:space="preserve">kell </w:t>
      </w:r>
      <w:r w:rsidR="00E813F8" w:rsidRPr="008D1934">
        <w:t>vissza</w:t>
      </w:r>
      <w:r w:rsidR="00697BD1" w:rsidRPr="008D1934">
        <w:t>juttatni a neuronoknak, ami alapján egy következő minta alkalmával már jobb értékeket fognak prediktálni</w:t>
      </w:r>
      <w:r w:rsidR="00E813F8" w:rsidRPr="008D1934">
        <w:t xml:space="preserve">. </w:t>
      </w:r>
    </w:p>
    <w:p w14:paraId="4F7A3BD5" w14:textId="5FE74186" w:rsidR="00E813F8" w:rsidRPr="008D1934" w:rsidRDefault="00925269" w:rsidP="00D76FBD">
      <w:r w:rsidRPr="008D1934">
        <w:t xml:space="preserve">A mély tanulás (deep learning) szintén a neurális hálókra épít, itt a hangsúly a nagyszámú rejtett rétegen van, azaz a hálózat mélysége miatt </w:t>
      </w:r>
      <w:r w:rsidR="002B0D15" w:rsidRPr="008D1934">
        <w:t xml:space="preserve">hívják </w:t>
      </w:r>
      <w:r w:rsidRPr="008D1934">
        <w:t>mély tanulás</w:t>
      </w:r>
      <w:r w:rsidR="002B0D15" w:rsidRPr="008D1934">
        <w:t>nak</w:t>
      </w:r>
      <w:r w:rsidRPr="008D1934">
        <w:t xml:space="preserve">. </w:t>
      </w:r>
      <w:r w:rsidR="00D76FBD" w:rsidRPr="008D1934">
        <w:t xml:space="preserve">A </w:t>
      </w:r>
      <w:r w:rsidRPr="008D1934">
        <w:t>több réteg</w:t>
      </w:r>
      <w:r w:rsidR="00961B63" w:rsidRPr="008D1934">
        <w:t>nek előnye a nem neurális háló alapú modellekkel szemben, hogy a képek jellemzői automatikusan kerülnek felismerésre, nem kell külön kézzel az adatban kutatni, hogy mely jellemző befolyásolja azt, amit prediktálni szeretnénk. A m</w:t>
      </w:r>
      <w:r w:rsidRPr="008D1934">
        <w:t>egtanult tudás is rétegesen alakul ki</w:t>
      </w:r>
      <w:r w:rsidR="00961B63" w:rsidRPr="008D1934">
        <w:t>, p</w:t>
      </w:r>
      <w:r w:rsidRPr="008D1934">
        <w:t>éldául a képfeldolgozási feladatoknál az alsóbb rétegekben az élek,</w:t>
      </w:r>
      <w:r w:rsidR="006646B3" w:rsidRPr="008D1934">
        <w:t xml:space="preserve"> vagy</w:t>
      </w:r>
      <w:r w:rsidR="00D76FBD" w:rsidRPr="008D1934">
        <w:t xml:space="preserve"> a</w:t>
      </w:r>
      <w:r w:rsidRPr="008D1934">
        <w:t xml:space="preserve"> sötétebb/világosabb része</w:t>
      </w:r>
      <w:r w:rsidR="00D76FBD" w:rsidRPr="008D1934">
        <w:t>i</w:t>
      </w:r>
      <w:r w:rsidRPr="008D1934">
        <w:t xml:space="preserve"> a képnek kerülnek felismerésre, míg a későbbi rétegekben konkrét</w:t>
      </w:r>
      <w:r w:rsidR="00105DE9" w:rsidRPr="008D1934">
        <w:t>abb</w:t>
      </w:r>
      <w:r w:rsidRPr="008D1934">
        <w:t xml:space="preserve"> alakzatokat ismer fel a háló</w:t>
      </w:r>
      <w:r w:rsidR="006646B3" w:rsidRPr="008D1934">
        <w:t>, ha például alakzatfelismerés a feladat.</w:t>
      </w:r>
    </w:p>
    <w:p w14:paraId="311A913F" w14:textId="0945DE54" w:rsidR="00827D03" w:rsidRPr="008D1934" w:rsidRDefault="00614298" w:rsidP="00827D03">
      <w:pPr>
        <w:pStyle w:val="berschrift3"/>
        <w:rPr>
          <w:rFonts w:cs="Times New Roman"/>
        </w:rPr>
      </w:pPr>
      <w:bookmarkStart w:id="19" w:name="_Toc121176652"/>
      <w:r w:rsidRPr="008D1934">
        <w:rPr>
          <w:rFonts w:cs="Times New Roman"/>
        </w:rPr>
        <w:t>K</w:t>
      </w:r>
      <w:r w:rsidR="00E2621D" w:rsidRPr="008D1934">
        <w:rPr>
          <w:rFonts w:cs="Times New Roman"/>
        </w:rPr>
        <w:t xml:space="preserve">onvolúciós </w:t>
      </w:r>
      <w:r w:rsidRPr="008D1934">
        <w:rPr>
          <w:rFonts w:cs="Times New Roman"/>
        </w:rPr>
        <w:t>neurális hálók</w:t>
      </w:r>
      <w:bookmarkEnd w:id="19"/>
    </w:p>
    <w:p w14:paraId="4300E7B2" w14:textId="7CEBAF7B" w:rsidR="00614298" w:rsidRPr="008D1934" w:rsidRDefault="00614298" w:rsidP="00827D03">
      <w:pPr>
        <w:ind w:firstLine="0"/>
      </w:pPr>
      <w:r w:rsidRPr="008D1934">
        <w:t>(convolutional neural networks, CNN)</w:t>
      </w:r>
    </w:p>
    <w:p w14:paraId="53482A56" w14:textId="44404732" w:rsidR="004706DC" w:rsidRPr="008D1934" w:rsidRDefault="00697FD6" w:rsidP="004564F5">
      <w:r w:rsidRPr="008D1934">
        <w:t xml:space="preserve">A konvolúciós neurális </w:t>
      </w:r>
      <w:r w:rsidR="004564F5" w:rsidRPr="008D1934">
        <w:t>hálókat főleg képfeldolgozásban használják. Működési elvük</w:t>
      </w:r>
      <w:r w:rsidR="006646B3" w:rsidRPr="008D1934">
        <w:t>ben megegyeznek a fentebb leírtakkal</w:t>
      </w:r>
      <w:r w:rsidR="004564F5" w:rsidRPr="008D1934">
        <w:t xml:space="preserve">, a különlegesség a többdimenziós adatok kezelésében van. </w:t>
      </w:r>
    </w:p>
    <w:p w14:paraId="5D0FD178" w14:textId="5D5F277D" w:rsidR="004564F5" w:rsidRPr="008D1934" w:rsidRDefault="004564F5" w:rsidP="004564F5">
      <w:r w:rsidRPr="008D1934">
        <w:t xml:space="preserve">Képek feldolgozása során </w:t>
      </w:r>
      <w:r w:rsidR="006646B3" w:rsidRPr="008D1934">
        <w:t xml:space="preserve">a háló </w:t>
      </w:r>
      <w:r w:rsidRPr="008D1934">
        <w:t xml:space="preserve">egy </w:t>
      </w:r>
      <w:r w:rsidRPr="008D1934">
        <w:rPr>
          <w:i/>
          <w:iCs/>
        </w:rPr>
        <w:t>[x * y * z]</w:t>
      </w:r>
      <w:r w:rsidRPr="008D1934">
        <w:t xml:space="preserve"> mátrixot kap </w:t>
      </w:r>
      <w:r w:rsidR="003D2F30" w:rsidRPr="008D1934">
        <w:t>bemenetként</w:t>
      </w:r>
      <w:r w:rsidRPr="008D1934">
        <w:t xml:space="preserve">, ahol </w:t>
      </w:r>
      <w:r w:rsidRPr="008D1934">
        <w:rPr>
          <w:i/>
          <w:iCs/>
        </w:rPr>
        <w:t>x</w:t>
      </w:r>
      <w:r w:rsidRPr="008D1934">
        <w:t xml:space="preserve"> a</w:t>
      </w:r>
      <w:r w:rsidR="003D2F30" w:rsidRPr="008D1934">
        <w:t xml:space="preserve">z egy sorban, </w:t>
      </w:r>
      <w:r w:rsidR="003D2F30" w:rsidRPr="008D1934">
        <w:rPr>
          <w:i/>
          <w:iCs/>
        </w:rPr>
        <w:t>y</w:t>
      </w:r>
      <w:r w:rsidR="003D2F30" w:rsidRPr="008D1934">
        <w:t xml:space="preserve"> pedig az egy oszlopban található pixelek számát jelöli. A </w:t>
      </w:r>
      <w:r w:rsidR="003D2F30" w:rsidRPr="008D1934">
        <w:rPr>
          <w:i/>
          <w:iCs/>
        </w:rPr>
        <w:t>z</w:t>
      </w:r>
      <w:r w:rsidR="003D2F30" w:rsidRPr="008D1934">
        <w:t xml:space="preserve"> koordináta az RGB színcsatorna reprezentálására szolgál, minden pixel a piros, zöld és kék színek keveréséből áll össze</w:t>
      </w:r>
      <w:r w:rsidR="006646B3" w:rsidRPr="008D1934">
        <w:t xml:space="preserve">, így </w:t>
      </w:r>
      <w:r w:rsidR="006646B3" w:rsidRPr="008D1934">
        <w:rPr>
          <w:i/>
          <w:iCs/>
        </w:rPr>
        <w:t>z = 3</w:t>
      </w:r>
    </w:p>
    <w:p w14:paraId="0FEE61DE" w14:textId="2C4F7B39" w:rsidR="005F1D3B" w:rsidRPr="008D1934" w:rsidRDefault="005F1D3B" w:rsidP="005F1D3B">
      <w:r w:rsidRPr="008D1934">
        <w:t xml:space="preserve">A konvolúciós neurális háló több konvolúciós (convolutional layer) és összevonó (pooling layer) rétegből, egy sorosító rétegből (flatten layer), majd még </w:t>
      </w:r>
      <w:r w:rsidRPr="008D1934">
        <w:lastRenderedPageBreak/>
        <w:t xml:space="preserve">számos teljesen kapcsolt rétegből (fully connected layer) áll, ami a már korábban tárgyalt, mondhatni </w:t>
      </w:r>
      <w:r w:rsidR="006646B3" w:rsidRPr="008D1934">
        <w:t>„</w:t>
      </w:r>
      <w:r w:rsidRPr="008D1934">
        <w:t>normál</w:t>
      </w:r>
      <w:r w:rsidR="006646B3" w:rsidRPr="008D1934">
        <w:t>”</w:t>
      </w:r>
      <w:r w:rsidRPr="008D1934">
        <w:t xml:space="preserve"> réteg</w:t>
      </w:r>
      <w:r w:rsidR="00F8308B" w:rsidRPr="008D1934">
        <w:t>eket jelenti</w:t>
      </w:r>
      <w:r w:rsidRPr="008D1934">
        <w:t xml:space="preserve"> a neurális hálóban.</w:t>
      </w:r>
      <w:r w:rsidR="006646B3" w:rsidRPr="008D1934">
        <w:t xml:space="preserve"> Az alábbi képen egy általános konvolúciós neurális háló felépítése látható a különböző rétegekkel.</w:t>
      </w:r>
    </w:p>
    <w:p w14:paraId="35B2FD0E" w14:textId="77777777" w:rsidR="00F8308B" w:rsidRPr="008D1934" w:rsidRDefault="00F8308B" w:rsidP="00F8308B">
      <w:pPr>
        <w:pStyle w:val="Kp"/>
      </w:pPr>
      <w:r w:rsidRPr="008D1934">
        <w:rPr>
          <w:noProof/>
        </w:rPr>
        <w:drawing>
          <wp:inline distT="0" distB="0" distL="0" distR="0" wp14:anchorId="020C95B6" wp14:editId="73A84376">
            <wp:extent cx="4367318" cy="2455333"/>
            <wp:effectExtent l="0" t="0" r="0" b="0"/>
            <wp:docPr id="9" name="Grafik 9" descr="A vanilla Convolutional Neural Network (CNN) representation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vanilla Convolutional Neural Network (CNN) representation.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36" cy="246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AD25" w14:textId="5A16241D" w:rsidR="00F8308B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4</w:t>
        </w:r>
      </w:fldSimple>
      <w:r w:rsidR="00F8308B" w:rsidRPr="008D1934">
        <w:t>. ábra: Egyszerű konvolúciós neurális háló</w:t>
      </w:r>
    </w:p>
    <w:p w14:paraId="73CDD339" w14:textId="0036FD85" w:rsidR="00F8308B" w:rsidRPr="008D1934" w:rsidRDefault="00000000" w:rsidP="00F8308B">
      <w:pPr>
        <w:ind w:firstLine="0"/>
      </w:pPr>
      <w:hyperlink r:id="rId22" w:history="1">
        <w:r w:rsidR="00F8308B" w:rsidRPr="008D1934">
          <w:rPr>
            <w:rStyle w:val="Hyperlink"/>
          </w:rPr>
          <w:t>https://www.researchgate.net/publication/339447623_Detecting_Respiratory_Pathologies_Using_Convolutional_Neural_Networks_and_Variational_Autoencoders_for_Unbalancing_Data</w:t>
        </w:r>
      </w:hyperlink>
      <w:r w:rsidR="00F8308B" w:rsidRPr="008D1934">
        <w:t xml:space="preserve"> </w:t>
      </w:r>
    </w:p>
    <w:p w14:paraId="58A8998D" w14:textId="1605A53B" w:rsidR="006646B3" w:rsidRPr="008D1934" w:rsidRDefault="006646B3" w:rsidP="006646B3">
      <w:r w:rsidRPr="008D1934">
        <w:t>A következő részekben a konvolúciós neurális hálók építőelemei kerülnek bemutatásra.</w:t>
      </w:r>
    </w:p>
    <w:p w14:paraId="04E06C1F" w14:textId="2567888D" w:rsidR="003D2F30" w:rsidRPr="008D1934" w:rsidRDefault="003D2F30" w:rsidP="008D010F">
      <w:pPr>
        <w:pStyle w:val="berschrift4"/>
      </w:pPr>
      <w:bookmarkStart w:id="20" w:name="_Toc121176653"/>
      <w:r w:rsidRPr="008D1934">
        <w:t>Konvolúciós réteg (convolutional layer)</w:t>
      </w:r>
      <w:bookmarkEnd w:id="20"/>
    </w:p>
    <w:p w14:paraId="63C856C3" w14:textId="5FE8944F" w:rsidR="003D2F30" w:rsidRPr="008D1934" w:rsidRDefault="00105DE9" w:rsidP="003D2F30">
      <w:r w:rsidRPr="008D1934">
        <w:t>A bemenet tömörítésére használják</w:t>
      </w:r>
      <w:r w:rsidR="00E33F27" w:rsidRPr="008D1934">
        <w:t xml:space="preserve">, megegyezik a jelfeldolgozásban használt konvolúcióval. </w:t>
      </w:r>
      <w:r w:rsidRPr="008D1934">
        <w:t xml:space="preserve">Egy konvolúciós filter </w:t>
      </w:r>
      <w:r w:rsidR="0094437B" w:rsidRPr="008D1934">
        <w:t xml:space="preserve">szintén </w:t>
      </w:r>
      <w:r w:rsidR="0094437B" w:rsidRPr="008D1934">
        <w:rPr>
          <w:i/>
          <w:iCs/>
        </w:rPr>
        <w:t>[x*y*z]</w:t>
      </w:r>
      <w:r w:rsidR="0094437B" w:rsidRPr="008D1934">
        <w:t xml:space="preserve"> mátrixként adható meg, ahol </w:t>
      </w:r>
      <w:r w:rsidR="00052444" w:rsidRPr="008D1934">
        <w:t xml:space="preserve">a képhez hasonlóan </w:t>
      </w:r>
      <w:r w:rsidR="0094437B" w:rsidRPr="008D1934">
        <w:rPr>
          <w:i/>
          <w:iCs/>
        </w:rPr>
        <w:t>x</w:t>
      </w:r>
      <w:r w:rsidR="00052444" w:rsidRPr="008D1934">
        <w:rPr>
          <w:i/>
          <w:iCs/>
        </w:rPr>
        <w:t>, y, z</w:t>
      </w:r>
      <w:r w:rsidR="0094437B" w:rsidRPr="008D1934">
        <w:t xml:space="preserve"> a filter</w:t>
      </w:r>
      <w:r w:rsidR="00052444" w:rsidRPr="008D1934">
        <w:t xml:space="preserve"> dimenzióit jelölik</w:t>
      </w:r>
      <w:r w:rsidR="006B3A86" w:rsidRPr="008D1934">
        <w:t>. Ezt a mátrixot csúsztatjuk végig a képen</w:t>
      </w:r>
      <w:r w:rsidR="00F8308B" w:rsidRPr="008D1934">
        <w:t>. A</w:t>
      </w:r>
      <w:r w:rsidR="006B3A86" w:rsidRPr="008D1934">
        <w:t>z egymás felett lévő mátrixelemek</w:t>
      </w:r>
      <w:r w:rsidR="00827D03" w:rsidRPr="008D1934">
        <w:t>et</w:t>
      </w:r>
      <w:r w:rsidR="006B3A86" w:rsidRPr="008D1934">
        <w:t xml:space="preserve"> egymással össze</w:t>
      </w:r>
      <w:r w:rsidR="00827D03" w:rsidRPr="008D1934">
        <w:t xml:space="preserve"> kell </w:t>
      </w:r>
      <w:r w:rsidR="006B3A86" w:rsidRPr="008D1934">
        <w:t>szoroz</w:t>
      </w:r>
      <w:r w:rsidR="00827D03" w:rsidRPr="008D1934">
        <w:t>ni, majd összeadni</w:t>
      </w:r>
      <w:r w:rsidR="00052444" w:rsidRPr="008D1934">
        <w:t xml:space="preserve">. Ez adja </w:t>
      </w:r>
      <w:r w:rsidR="00827D03" w:rsidRPr="008D1934">
        <w:t>meg</w:t>
      </w:r>
      <w:r w:rsidR="00052444" w:rsidRPr="008D1934">
        <w:t xml:space="preserve"> a következő képréteget, ezt a szakirodalom aktivációs térképnek (activation map) nevezi, amelyre utána további rétegek kerülhetnek</w:t>
      </w:r>
      <w:r w:rsidR="00F8308B" w:rsidRPr="008D1934">
        <w:t>, ú</w:t>
      </w:r>
      <w:r w:rsidR="00052444" w:rsidRPr="008D1934">
        <w:t>jabb konvolúciós réteg</w:t>
      </w:r>
      <w:r w:rsidR="00827D03" w:rsidRPr="008D1934">
        <w:t xml:space="preserve"> (convolutional layer)</w:t>
      </w:r>
      <w:r w:rsidR="00052444" w:rsidRPr="008D1934">
        <w:t>, összevonó</w:t>
      </w:r>
      <w:r w:rsidR="00827D03" w:rsidRPr="008D1934">
        <w:t xml:space="preserve"> (pooling layer)</w:t>
      </w:r>
      <w:r w:rsidR="00052444" w:rsidRPr="008D1934">
        <w:t xml:space="preserve">, vagy </w:t>
      </w:r>
      <w:r w:rsidR="00C915D7" w:rsidRPr="008D1934">
        <w:t>sorosító</w:t>
      </w:r>
      <w:r w:rsidR="00052444" w:rsidRPr="008D1934">
        <w:t xml:space="preserve"> réteg (flatten layer).</w:t>
      </w:r>
    </w:p>
    <w:p w14:paraId="6F2F7C03" w14:textId="77777777" w:rsidR="00827D03" w:rsidRPr="008D1934" w:rsidRDefault="00F8308B" w:rsidP="00827D03">
      <w:pPr>
        <w:pStyle w:val="Kp"/>
      </w:pPr>
      <w:r w:rsidRPr="008D1934">
        <w:rPr>
          <w:noProof/>
        </w:rPr>
        <w:lastRenderedPageBreak/>
        <w:drawing>
          <wp:inline distT="0" distB="0" distL="0" distR="0" wp14:anchorId="30798E2A" wp14:editId="59DACDF3">
            <wp:extent cx="3824656" cy="1605600"/>
            <wp:effectExtent l="0" t="0" r="0" b="0"/>
            <wp:docPr id="10" name="Grafik 10" descr="Introduction to Convolutional Neural Network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troduction to Convolutional Neural Networks Architectur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08" cy="160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1A84" w14:textId="1A16A7D9" w:rsidR="00F8308B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5</w:t>
        </w:r>
      </w:fldSimple>
      <w:r w:rsidR="00827D03" w:rsidRPr="008D1934">
        <w:t xml:space="preserve">. ábra: A </w:t>
      </w:r>
      <w:proofErr w:type="spellStart"/>
      <w:r w:rsidR="00827D03" w:rsidRPr="008D1934">
        <w:t>konvolúció</w:t>
      </w:r>
      <w:proofErr w:type="spellEnd"/>
      <w:r w:rsidR="00827D03" w:rsidRPr="008D1934">
        <w:t xml:space="preserve"> művelet bemutatása</w:t>
      </w:r>
    </w:p>
    <w:p w14:paraId="46F55E9B" w14:textId="23F711FA" w:rsidR="00F8308B" w:rsidRPr="008D1934" w:rsidRDefault="00000000" w:rsidP="000B5724">
      <w:pPr>
        <w:pStyle w:val="Beschriftung"/>
      </w:pPr>
      <w:hyperlink r:id="rId24" w:history="1">
        <w:r w:rsidR="00F8308B" w:rsidRPr="008D1934">
          <w:rPr>
            <w:rStyle w:val="Hyperlink"/>
          </w:rPr>
          <w:t>https://www.projectpro.io/article/introduction-to-convolutional-neural-networks-algorithm-architecture/560</w:t>
        </w:r>
      </w:hyperlink>
      <w:r w:rsidR="00F8308B" w:rsidRPr="008D1934">
        <w:t xml:space="preserve"> </w:t>
      </w:r>
    </w:p>
    <w:p w14:paraId="30A08468" w14:textId="4AE93267" w:rsidR="003D2F30" w:rsidRPr="008D1934" w:rsidRDefault="003D2F30" w:rsidP="008D010F">
      <w:pPr>
        <w:pStyle w:val="berschrift4"/>
      </w:pPr>
      <w:bookmarkStart w:id="21" w:name="_Toc121176654"/>
      <w:r w:rsidRPr="008D1934">
        <w:t>Összevonó réteg (pooling layer)</w:t>
      </w:r>
      <w:bookmarkEnd w:id="21"/>
    </w:p>
    <w:p w14:paraId="5AD0C5BF" w14:textId="18D00FD2" w:rsidR="003D2F30" w:rsidRPr="008D1934" w:rsidRDefault="001341A7" w:rsidP="00052444">
      <w:r w:rsidRPr="008D1934">
        <w:t xml:space="preserve">Ennek a rétegnek az aktivációs térképek </w:t>
      </w:r>
      <w:r w:rsidR="00F53635" w:rsidRPr="008D1934">
        <w:t>dimenziójának</w:t>
      </w:r>
      <w:r w:rsidRPr="008D1934">
        <w:t xml:space="preserve"> csökkentése</w:t>
      </w:r>
      <w:r w:rsidR="00827D03" w:rsidRPr="008D1934">
        <w:t xml:space="preserve"> a célja</w:t>
      </w:r>
      <w:r w:rsidRPr="008D1934">
        <w:t xml:space="preserve">. Nem tanítható, csak mintavételezési feladatokat lát el. </w:t>
      </w:r>
      <w:r w:rsidRPr="008D1934">
        <w:rPr>
          <w:i/>
          <w:iCs/>
        </w:rPr>
        <w:t>[x*y]</w:t>
      </w:r>
      <w:r w:rsidRPr="008D1934">
        <w:t xml:space="preserve"> alakú mátrixként adható meg, szintén végigpásztázza az bemenetet, majd többféle kimenetet produkálhat, a réteg fajtájától függően, a leggyakoribbak a következők:</w:t>
      </w:r>
    </w:p>
    <w:p w14:paraId="71EC0325" w14:textId="63ED03F3" w:rsidR="00F53635" w:rsidRPr="008D1934" w:rsidRDefault="001341A7" w:rsidP="00F53635">
      <w:pPr>
        <w:pStyle w:val="Listenabsatz"/>
        <w:numPr>
          <w:ilvl w:val="0"/>
          <w:numId w:val="28"/>
        </w:numPr>
      </w:pPr>
      <w:r w:rsidRPr="008D1934">
        <w:t xml:space="preserve">átlag összevonás (average pooling): Az adott </w:t>
      </w:r>
      <w:r w:rsidRPr="008D1934">
        <w:rPr>
          <w:i/>
          <w:iCs/>
        </w:rPr>
        <w:t>[x*y]</w:t>
      </w:r>
      <w:r w:rsidRPr="008D1934">
        <w:t xml:space="preserve"> régióban lévő értékek átlagát veszi és írja ki kimenetként.</w:t>
      </w:r>
      <w:r w:rsidR="00F53635" w:rsidRPr="008D1934">
        <w:t xml:space="preserve"> Kisebb változások a bemenetben nem nagyon változtatják a réteg kimenetét.</w:t>
      </w:r>
    </w:p>
    <w:p w14:paraId="5BDDBD54" w14:textId="6D34EB7C" w:rsidR="008319FE" w:rsidRPr="008D1934" w:rsidRDefault="001341A7" w:rsidP="008319FE">
      <w:pPr>
        <w:pStyle w:val="Listenabsatz"/>
        <w:numPr>
          <w:ilvl w:val="0"/>
          <w:numId w:val="28"/>
        </w:numPr>
      </w:pPr>
      <w:r w:rsidRPr="008D1934">
        <w:t xml:space="preserve">maximum összevonás (max pooling): Az adott </w:t>
      </w:r>
      <w:r w:rsidRPr="008D1934">
        <w:rPr>
          <w:i/>
          <w:iCs/>
        </w:rPr>
        <w:t>[x*y]</w:t>
      </w:r>
      <w:r w:rsidRPr="008D1934">
        <w:t xml:space="preserve"> régióban lévő értékek közül veszi a legnagyobbat</w:t>
      </w:r>
      <w:r w:rsidR="00F53635" w:rsidRPr="008D1934">
        <w:t>, éldetektálásra kifejezetten alkalmas réteg. A maximum összevonás hatékonyabbnak bizonyult a gyakorlatban osztályozási feladatok során, mert jobban kidomborított bizonyos mintázatokat a képen.</w:t>
      </w:r>
    </w:p>
    <w:p w14:paraId="223AD72E" w14:textId="23F4D988" w:rsidR="00827D03" w:rsidRPr="008D1934" w:rsidRDefault="00827D03" w:rsidP="00194F9F">
      <w:r w:rsidRPr="008D1934">
        <w:t xml:space="preserve">Ezen kívül még fontos paraméter a filter csúsztatása, ez a stride. Azt adja meg, hogy hány sornyit/oszlopnyit mozdul </w:t>
      </w:r>
      <w:r w:rsidR="00194F9F" w:rsidRPr="008D1934">
        <w:t>el a filter a következő mintavételezéshez.</w:t>
      </w:r>
    </w:p>
    <w:p w14:paraId="7EEE3E7E" w14:textId="77777777" w:rsidR="008319FE" w:rsidRPr="008D1934" w:rsidRDefault="008319FE" w:rsidP="008319FE">
      <w:pPr>
        <w:pStyle w:val="Kp"/>
      </w:pPr>
      <w:r w:rsidRPr="008D1934">
        <w:rPr>
          <w:noProof/>
        </w:rPr>
        <w:lastRenderedPageBreak/>
        <w:drawing>
          <wp:inline distT="0" distB="0" distL="0" distR="0" wp14:anchorId="307180EB" wp14:editId="14A0DEEE">
            <wp:extent cx="2996731" cy="21240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719" cy="21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5D9E" w14:textId="6DA5C00D" w:rsidR="00764E0B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6</w:t>
        </w:r>
      </w:fldSimple>
      <w:r w:rsidR="008319FE" w:rsidRPr="008D1934">
        <w:t xml:space="preserve">. ábra: </w:t>
      </w:r>
      <w:r w:rsidR="00827D03" w:rsidRPr="008D1934">
        <w:t>a</w:t>
      </w:r>
      <w:r w:rsidR="008319FE" w:rsidRPr="008D1934">
        <w:t xml:space="preserve">verage és </w:t>
      </w:r>
      <w:r w:rsidR="00827D03" w:rsidRPr="008D1934">
        <w:t>m</w:t>
      </w:r>
      <w:r w:rsidR="008319FE" w:rsidRPr="008D1934">
        <w:t>ax pooling</w:t>
      </w:r>
      <w:r w:rsidR="00253E38" w:rsidRPr="008D1934">
        <w:t xml:space="preserve"> rétegek példája</w:t>
      </w:r>
    </w:p>
    <w:p w14:paraId="2F36179A" w14:textId="50980770" w:rsidR="008319FE" w:rsidRPr="008D1934" w:rsidRDefault="00764E0B" w:rsidP="00764E0B">
      <w:pPr>
        <w:ind w:firstLine="0"/>
      </w:pPr>
      <w:hyperlink r:id="rId26" w:history="1">
        <w:r w:rsidRPr="008D1934">
          <w:rPr>
            <w:rStyle w:val="Hyperlink"/>
          </w:rPr>
          <w:t>https://tex.stackexchange.com/questions/654546/tables-side-by-side-with-big-curly-brackets</w:t>
        </w:r>
      </w:hyperlink>
      <w:r w:rsidRPr="008D1934">
        <w:t xml:space="preserve"> </w:t>
      </w:r>
    </w:p>
    <w:p w14:paraId="7C0F4087" w14:textId="31404DA9" w:rsidR="00F53635" w:rsidRPr="008D1934" w:rsidRDefault="00F53635" w:rsidP="00194F9F">
      <w:r w:rsidRPr="008D1934">
        <w:t>A fentebbi összevonásoknak létezik globális változója (global average pooling, global max pooling)</w:t>
      </w:r>
      <w:r w:rsidR="005F1D3B" w:rsidRPr="008D1934">
        <w:t>, ezt a sorosító (flatten) réteg helyett szokták alkalmazni.</w:t>
      </w:r>
      <w:r w:rsidRPr="008D1934">
        <w:t xml:space="preserve"> Ekkor a</w:t>
      </w:r>
      <w:r w:rsidR="00194F9F" w:rsidRPr="008D1934">
        <w:t xml:space="preserve"> </w:t>
      </w:r>
      <w:r w:rsidRPr="008D1934">
        <w:t>bemenet</w:t>
      </w:r>
      <w:r w:rsidR="00194F9F" w:rsidRPr="008D1934">
        <w:t>, amik általában</w:t>
      </w:r>
      <w:r w:rsidRPr="008D1934">
        <w:t xml:space="preserve"> </w:t>
      </w:r>
      <w:r w:rsidR="00A322B4" w:rsidRPr="008D1934">
        <w:t>aktivációs térképek</w:t>
      </w:r>
      <w:r w:rsidR="00194F9F" w:rsidRPr="008D1934">
        <w:t>,</w:t>
      </w:r>
      <w:r w:rsidR="00A322B4" w:rsidRPr="008D1934">
        <w:t xml:space="preserve"> </w:t>
      </w:r>
      <w:r w:rsidRPr="008D1934">
        <w:t>egy értékre lesz leképezve, azaz az egész bemenet lesz átlagolva, vagy az egész bemenet maximuma lesz kiválasztva</w:t>
      </w:r>
      <w:r w:rsidR="00A322B4" w:rsidRPr="008D1934">
        <w:t>. Több aktivációs térkép esetén ez egy vektorrá áll össze.</w:t>
      </w:r>
    </w:p>
    <w:p w14:paraId="6BF1B173" w14:textId="0AB09EB2" w:rsidR="001341A7" w:rsidRPr="008D1934" w:rsidRDefault="00000000" w:rsidP="001341A7">
      <w:pPr>
        <w:ind w:left="360" w:firstLine="0"/>
      </w:pPr>
      <w:hyperlink r:id="rId27" w:history="1">
        <w:r w:rsidR="001341A7" w:rsidRPr="008D1934">
          <w:rPr>
            <w:rStyle w:val="Hyperlink"/>
          </w:rPr>
          <w:t>http://home.mit.bme.hu/~hadhazi/Oktatas/NN19/Mely_CNN.pdf</w:t>
        </w:r>
      </w:hyperlink>
      <w:r w:rsidR="00160B57" w:rsidRPr="008D1934">
        <w:rPr>
          <w:rStyle w:val="Hyperlink"/>
        </w:rPr>
        <w:t xml:space="preserve"> </w:t>
      </w:r>
    </w:p>
    <w:p w14:paraId="7381B3F2" w14:textId="214F6220" w:rsidR="00F53635" w:rsidRPr="008D1934" w:rsidRDefault="00000000" w:rsidP="001341A7">
      <w:pPr>
        <w:ind w:left="360" w:firstLine="0"/>
      </w:pPr>
      <w:hyperlink r:id="rId28" w:history="1">
        <w:r w:rsidR="00F53635" w:rsidRPr="008D1934">
          <w:rPr>
            <w:rStyle w:val="Hyperlink"/>
          </w:rPr>
          <w:t>https://paperswithcode.com/method/average-pooling</w:t>
        </w:r>
      </w:hyperlink>
    </w:p>
    <w:p w14:paraId="28BC7D0E" w14:textId="74859B35" w:rsidR="00F53635" w:rsidRPr="008D1934" w:rsidRDefault="00000000" w:rsidP="00F8308B">
      <w:pPr>
        <w:ind w:left="360" w:firstLine="0"/>
      </w:pPr>
      <w:hyperlink r:id="rId29" w:history="1">
        <w:r w:rsidR="005F1D3B" w:rsidRPr="008D1934">
          <w:rPr>
            <w:rStyle w:val="Hyperlink"/>
          </w:rPr>
          <w:t>https://paperswithcode.com/method/global-average-pooling</w:t>
        </w:r>
      </w:hyperlink>
    </w:p>
    <w:p w14:paraId="5C661FCF" w14:textId="2FBE8F22" w:rsidR="00B22494" w:rsidRPr="008D1934" w:rsidRDefault="00B22494" w:rsidP="008D010F">
      <w:pPr>
        <w:pStyle w:val="berschrift4"/>
      </w:pPr>
      <w:bookmarkStart w:id="22" w:name="_Toc121176655"/>
      <w:r w:rsidRPr="008D1934">
        <w:t>Residual connections</w:t>
      </w:r>
      <w:bookmarkEnd w:id="22"/>
    </w:p>
    <w:p w14:paraId="2FFF295C" w14:textId="5AF2DA98" w:rsidR="00CB5A1D" w:rsidRPr="008D1934" w:rsidRDefault="00B22494" w:rsidP="00B22494">
      <w:r w:rsidRPr="008D1934">
        <w:t xml:space="preserve">A </w:t>
      </w:r>
      <w:r w:rsidR="00EF6631" w:rsidRPr="008D1934">
        <w:t xml:space="preserve">residual connection-ök </w:t>
      </w:r>
      <w:r w:rsidRPr="008D1934">
        <w:t>a mély hálózatokban előjövő vanishing/exp</w:t>
      </w:r>
      <w:r w:rsidR="00234B32" w:rsidRPr="008D1934">
        <w:t>l</w:t>
      </w:r>
      <w:r w:rsidRPr="008D1934">
        <w:t>oding gradients prob</w:t>
      </w:r>
      <w:r w:rsidR="00EF6631" w:rsidRPr="008D1934">
        <w:t>l</w:t>
      </w:r>
      <w:r w:rsidRPr="008D1934">
        <w:t xml:space="preserve">ematikáját </w:t>
      </w:r>
      <w:r w:rsidR="00FA0956" w:rsidRPr="008D1934">
        <w:t>próbálják meg</w:t>
      </w:r>
      <w:r w:rsidRPr="008D1934">
        <w:t>old</w:t>
      </w:r>
      <w:r w:rsidR="00FA0956" w:rsidRPr="008D1934">
        <w:t>ani</w:t>
      </w:r>
      <w:r w:rsidRPr="008D1934">
        <w:t xml:space="preserve"> meg. A probléma gyökere, hogy a tanítási információ vagy elveszik a mélyebb rétegekbe érve, vagy túlságosan nagy értékeket vesz fel, felrobban. Egyik eset se jó, mivel a mélyebb rétegek így képtelenek a tanulásra. A probléma kiküszöbölésére olyan kapcsolatok bevezetésére van szükség, amik </w:t>
      </w:r>
      <w:r w:rsidR="00EF6631" w:rsidRPr="008D1934">
        <w:t>átugr</w:t>
      </w:r>
      <w:r w:rsidR="00320852" w:rsidRPr="008D1934">
        <w:t>a</w:t>
      </w:r>
      <w:r w:rsidR="00EF6631" w:rsidRPr="008D1934">
        <w:t>nak rétegeket, ezáltal a rövidebb visszaúton</w:t>
      </w:r>
      <w:r w:rsidR="00CB5A1D" w:rsidRPr="008D1934">
        <w:t xml:space="preserve"> (a residual connection-ön)</w:t>
      </w:r>
      <w:r w:rsidR="00EF6631" w:rsidRPr="008D1934">
        <w:t xml:space="preserve"> könnyebb az információáramlás.</w:t>
      </w:r>
      <w:r w:rsidR="00234B32" w:rsidRPr="008D1934">
        <w:t xml:space="preserve"> </w:t>
      </w:r>
    </w:p>
    <w:p w14:paraId="4E404510" w14:textId="61840D2C" w:rsidR="00E2621D" w:rsidRPr="008D1934" w:rsidRDefault="00234B32" w:rsidP="00FA0956">
      <w:r w:rsidRPr="008D1934">
        <w:t xml:space="preserve">A mély neurális hálók képesek nagyon komplex összefüggések megtanulására, ugyanakkor a </w:t>
      </w:r>
      <w:r w:rsidR="00CB5A1D" w:rsidRPr="008D1934">
        <w:t xml:space="preserve">kutatási </w:t>
      </w:r>
      <w:r w:rsidRPr="008D1934">
        <w:t xml:space="preserve">tapasztalatok azt mutatták, hogy az </w:t>
      </w:r>
      <w:r w:rsidR="00CB5A1D" w:rsidRPr="008D1934">
        <w:t>azonosság,</w:t>
      </w:r>
      <w:r w:rsidRPr="008D1934">
        <w:t xml:space="preserve"> mint leképezés megtanulása probl</w:t>
      </w:r>
      <w:r w:rsidR="00FA0956" w:rsidRPr="008D1934">
        <w:t>émás</w:t>
      </w:r>
      <w:r w:rsidRPr="008D1934">
        <w:t xml:space="preserve"> tud lenni. </w:t>
      </w:r>
      <w:r w:rsidR="00CB5A1D" w:rsidRPr="008D1934">
        <w:t>A residual connection-ök segítségével a</w:t>
      </w:r>
      <w:r w:rsidR="00FA0956" w:rsidRPr="008D1934">
        <w:t xml:space="preserve"> rétegek</w:t>
      </w:r>
      <w:r w:rsidR="00CB5A1D" w:rsidRPr="008D1934">
        <w:t xml:space="preserve"> kimenet</w:t>
      </w:r>
      <w:r w:rsidR="00FA0956" w:rsidRPr="008D1934">
        <w:t>e</w:t>
      </w:r>
      <w:r w:rsidR="00CB5A1D" w:rsidRPr="008D1934">
        <w:t xml:space="preserve"> az eredeti bemenet</w:t>
      </w:r>
      <w:r w:rsidR="00320852" w:rsidRPr="008D1934">
        <w:t xml:space="preserve"> (vagy </w:t>
      </w:r>
      <w:r w:rsidR="00CB5A1D" w:rsidRPr="008D1934">
        <w:t>előző réteg</w:t>
      </w:r>
      <w:r w:rsidR="00320852" w:rsidRPr="008D1934">
        <w:t xml:space="preserve"> </w:t>
      </w:r>
      <w:r w:rsidR="00FA0956" w:rsidRPr="008D1934">
        <w:t>által előállított activation map</w:t>
      </w:r>
      <w:r w:rsidR="00320852" w:rsidRPr="008D1934">
        <w:t>)</w:t>
      </w:r>
      <w:r w:rsidR="00CB5A1D" w:rsidRPr="008D1934">
        <w:t xml:space="preserve"> és az </w:t>
      </w:r>
      <w:r w:rsidR="00CB5A1D" w:rsidRPr="008D1934">
        <w:lastRenderedPageBreak/>
        <w:t>átugrott rétegekben megtanult kiegészítés összegeként áll elő.</w:t>
      </w:r>
      <w:r w:rsidR="00FA0956" w:rsidRPr="008D1934">
        <w:t xml:space="preserve"> Összegzés helyett konkatenálni is szokták a két útvonal értékeit.</w:t>
      </w:r>
    </w:p>
    <w:p w14:paraId="476CD866" w14:textId="77777777" w:rsidR="00EF6631" w:rsidRPr="008D1934" w:rsidRDefault="00EF6631" w:rsidP="00EF6631">
      <w:pPr>
        <w:pStyle w:val="Kp"/>
      </w:pPr>
      <w:r w:rsidRPr="008D1934">
        <w:rPr>
          <w:noProof/>
        </w:rPr>
        <w:drawing>
          <wp:inline distT="0" distB="0" distL="0" distR="0" wp14:anchorId="6015C7BB" wp14:editId="78B64ABF">
            <wp:extent cx="2947388" cy="16560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392" cy="166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DA6E" w14:textId="0E20AD4D" w:rsidR="00EF6631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7</w:t>
        </w:r>
      </w:fldSimple>
      <w:r w:rsidR="00EF6631" w:rsidRPr="008D1934">
        <w:t>. ábra: Residual connection</w:t>
      </w:r>
    </w:p>
    <w:p w14:paraId="5A8F125E" w14:textId="16B91439" w:rsidR="00D76FBD" w:rsidRPr="008D1934" w:rsidRDefault="00000000" w:rsidP="00535A8B">
      <w:pPr>
        <w:ind w:firstLine="0"/>
      </w:pPr>
      <w:hyperlink r:id="rId31" w:history="1">
        <w:r w:rsidR="00EF6631" w:rsidRPr="008D1934">
          <w:rPr>
            <w:rStyle w:val="Hyperlink"/>
          </w:rPr>
          <w:t>https://paperswithcode.com/method/residual-connection</w:t>
        </w:r>
      </w:hyperlink>
      <w:r w:rsidR="00EF6631" w:rsidRPr="008D1934">
        <w:t xml:space="preserve"> </w:t>
      </w:r>
    </w:p>
    <w:p w14:paraId="55497FA2" w14:textId="1B437ADA" w:rsidR="00234B32" w:rsidRPr="008D1934" w:rsidRDefault="00CB5A1D" w:rsidP="00194F9F">
      <w:r w:rsidRPr="008D1934">
        <w:t xml:space="preserve">Az ilyen neurális hálót hosszabb idő tanítani, mert az összeadás miatt mindig jelen van az eredeti bemenet információja is, de </w:t>
      </w:r>
      <w:r w:rsidR="007A136F" w:rsidRPr="008D1934">
        <w:t>hasznos is, mivel az információvisszaáramlás alatt a hiba, frissítési információ egésze eljuthat az összes réteghez, nem veszik el tanulási információ</w:t>
      </w:r>
      <w:r w:rsidR="00FA0956" w:rsidRPr="008D1934">
        <w:t>. A</w:t>
      </w:r>
      <w:r w:rsidR="00194F9F" w:rsidRPr="008D1934">
        <w:t xml:space="preserve">z </w:t>
      </w:r>
      <w:r w:rsidR="00A322B4" w:rsidRPr="008D1934">
        <w:t>előrecsatolt (</w:t>
      </w:r>
      <w:r w:rsidR="00FA0956" w:rsidRPr="008D1934">
        <w:t>feedforward</w:t>
      </w:r>
      <w:r w:rsidR="00A322B4" w:rsidRPr="008D1934">
        <w:t>)</w:t>
      </w:r>
      <w:r w:rsidR="00FA0956" w:rsidRPr="008D1934">
        <w:t xml:space="preserve"> neurális hálóknál a bemenet az összes rétegen keresztülmegy, egy útvonal van. A residual connectionnel ellátott hálók esetében számos útvonal van, amin a bemenet a háló </w:t>
      </w:r>
      <w:r w:rsidR="00194F9F" w:rsidRPr="008D1934">
        <w:t>kimenetéhez</w:t>
      </w:r>
      <w:r w:rsidR="00FA0956" w:rsidRPr="008D1934">
        <w:t xml:space="preserve"> érhet</w:t>
      </w:r>
      <w:r w:rsidR="00194F9F" w:rsidRPr="008D1934">
        <w:t>. A</w:t>
      </w:r>
      <w:r w:rsidR="00FA0956" w:rsidRPr="008D1934">
        <w:t xml:space="preserve"> több </w:t>
      </w:r>
      <w:r w:rsidR="0038129E" w:rsidRPr="008D1934">
        <w:t xml:space="preserve">útvonal, azaz több </w:t>
      </w:r>
      <w:r w:rsidR="00194F9F" w:rsidRPr="008D1934">
        <w:t xml:space="preserve">részben különböző </w:t>
      </w:r>
      <w:r w:rsidR="0038129E" w:rsidRPr="008D1934">
        <w:t xml:space="preserve">háló együttes eredménye </w:t>
      </w:r>
      <w:r w:rsidR="00194F9F" w:rsidRPr="008D1934">
        <w:t xml:space="preserve">lesz </w:t>
      </w:r>
      <w:r w:rsidR="0038129E" w:rsidRPr="008D1934">
        <w:t xml:space="preserve">a végén összegezve, </w:t>
      </w:r>
      <w:r w:rsidR="00FA0956" w:rsidRPr="008D1934">
        <w:t xml:space="preserve">így </w:t>
      </w:r>
      <w:r w:rsidR="0038129E" w:rsidRPr="008D1934">
        <w:t xml:space="preserve">érthető módon </w:t>
      </w:r>
      <w:r w:rsidR="00FA0956" w:rsidRPr="008D1934">
        <w:t>nagyobb a modell komplexitása.</w:t>
      </w:r>
      <w:r w:rsidR="00194F9F" w:rsidRPr="008D1934">
        <w:t xml:space="preserve"> Így igazából a </w:t>
      </w:r>
      <w:r w:rsidR="0038129E" w:rsidRPr="008D1934">
        <w:t>vanishing/exploding gradient probléma sincs igazán megoldva, csak több sekélyebb hálóval van elfedve. A sekélyebb hálókban ugyanis nem jön elő ez a probléma, pont az alacsonyabb rétegszám miatt.</w:t>
      </w:r>
    </w:p>
    <w:p w14:paraId="19A3613A" w14:textId="2C5EAB12" w:rsidR="00CB5A1D" w:rsidRPr="008D1934" w:rsidRDefault="00000000" w:rsidP="00CB5A1D">
      <w:pPr>
        <w:ind w:firstLine="0"/>
        <w:jc w:val="left"/>
      </w:pPr>
      <w:hyperlink r:id="rId32" w:history="1">
        <w:r w:rsidR="00CB5A1D" w:rsidRPr="008D1934">
          <w:rPr>
            <w:rStyle w:val="Hyperlink"/>
          </w:rPr>
          <w:t>https://www.kaggle.com/code/residentmario/notes-on-residual-connections</w:t>
        </w:r>
      </w:hyperlink>
      <w:r w:rsidR="00CB5A1D" w:rsidRPr="008D1934">
        <w:t xml:space="preserve"> </w:t>
      </w:r>
    </w:p>
    <w:p w14:paraId="46D5A66F" w14:textId="63846A1F" w:rsidR="0038129E" w:rsidRPr="008D1934" w:rsidRDefault="00000000" w:rsidP="00CB5A1D">
      <w:pPr>
        <w:ind w:firstLine="0"/>
        <w:jc w:val="left"/>
      </w:pPr>
      <w:hyperlink r:id="rId33" w:history="1">
        <w:r w:rsidR="0038129E" w:rsidRPr="008D1934">
          <w:rPr>
            <w:rStyle w:val="Hyperlink"/>
          </w:rPr>
          <w:t>https://towardsdatascience.com/what-is-residual-connection-efb07cab0d55</w:t>
        </w:r>
      </w:hyperlink>
      <w:r w:rsidR="0038129E" w:rsidRPr="008D1934">
        <w:t xml:space="preserve"> </w:t>
      </w:r>
    </w:p>
    <w:p w14:paraId="67111DF2" w14:textId="2F0FCED7" w:rsidR="007A136F" w:rsidRPr="008D1934" w:rsidRDefault="00194F9F" w:rsidP="00827D03">
      <w:pPr>
        <w:pStyle w:val="berschrift1"/>
        <w:rPr>
          <w:rFonts w:cs="Times New Roman"/>
        </w:rPr>
      </w:pPr>
      <w:bookmarkStart w:id="23" w:name="_Toc121176656"/>
      <w:r w:rsidRPr="008D1934">
        <w:rPr>
          <w:rFonts w:cs="Times New Roman"/>
        </w:rPr>
        <w:lastRenderedPageBreak/>
        <w:t>Az alkalmazás és modellek k</w:t>
      </w:r>
      <w:r w:rsidR="0038129E" w:rsidRPr="008D1934">
        <w:rPr>
          <w:rFonts w:cs="Times New Roman"/>
        </w:rPr>
        <w:t>övetelménye</w:t>
      </w:r>
      <w:r w:rsidRPr="008D1934">
        <w:rPr>
          <w:rFonts w:cs="Times New Roman"/>
        </w:rPr>
        <w:t>i</w:t>
      </w:r>
      <w:bookmarkEnd w:id="23"/>
    </w:p>
    <w:p w14:paraId="6B3ED6B0" w14:textId="1412F8AD" w:rsidR="005A3710" w:rsidRPr="008D1934" w:rsidRDefault="00B531E5" w:rsidP="005A3710">
      <w:r w:rsidRPr="008D1934">
        <w:t>Az alkalmazás célja előre betanított neurális hálók segítségével</w:t>
      </w:r>
      <w:r w:rsidR="006F2358" w:rsidRPr="008D1934">
        <w:t xml:space="preserve"> még ismeretlen, de a tanítási adathalmazhoz hasonló</w:t>
      </w:r>
      <w:r w:rsidRPr="008D1934">
        <w:t xml:space="preserve"> </w:t>
      </w:r>
      <w:r w:rsidR="005A3710" w:rsidRPr="008D1934">
        <w:t xml:space="preserve">nyersképek bizonyos tulajdonságainak helyes prediktálása, ezen tulajdonságok .xmp fájlba írása, majd a prediktálás után az Adobe Lightroom program megnyitása, ahol még utólagos korrekciókra van lehetőség, ha a neurális hálók nem találták el jól a képtulajdonságokat. </w:t>
      </w:r>
    </w:p>
    <w:p w14:paraId="29F9FBAF" w14:textId="5382B424" w:rsidR="005A3710" w:rsidRPr="008D1934" w:rsidRDefault="005A3710" w:rsidP="005A3710">
      <w:pPr>
        <w:ind w:firstLine="0"/>
      </w:pPr>
      <w:r w:rsidRPr="008D1934">
        <w:t xml:space="preserve">Az alkalmazás sikerességéhez a következő </w:t>
      </w:r>
      <w:r w:rsidR="00303E8F" w:rsidRPr="008D1934">
        <w:t xml:space="preserve">követelmények teljesülése </w:t>
      </w:r>
      <w:r w:rsidRPr="008D1934">
        <w:t>szükség</w:t>
      </w:r>
      <w:r w:rsidR="00303E8F" w:rsidRPr="008D1934">
        <w:t>es</w:t>
      </w:r>
      <w:r w:rsidRPr="008D1934">
        <w:t>:</w:t>
      </w:r>
    </w:p>
    <w:p w14:paraId="7640A10A" w14:textId="77777777" w:rsidR="00194F9F" w:rsidRPr="008D1934" w:rsidRDefault="0038129E" w:rsidP="000B5724">
      <w:pPr>
        <w:pStyle w:val="Beschriftung"/>
        <w:numPr>
          <w:ilvl w:val="0"/>
          <w:numId w:val="31"/>
        </w:numPr>
      </w:pPr>
      <w:r w:rsidRPr="008D1934">
        <w:rPr>
          <w:rStyle w:val="BoldListingZchn"/>
        </w:rPr>
        <w:t>Megfelelő minőségű és mennyiségű adat</w:t>
      </w:r>
      <w:r w:rsidR="00B531E5" w:rsidRPr="008D1934">
        <w:rPr>
          <w:rStyle w:val="BoldListingZchn"/>
        </w:rPr>
        <w:t>:</w:t>
      </w:r>
      <w:r w:rsidR="00B531E5" w:rsidRPr="008D1934">
        <w:t xml:space="preserve"> </w:t>
      </w:r>
    </w:p>
    <w:p w14:paraId="497A3418" w14:textId="00587061" w:rsidR="00194F9F" w:rsidRPr="008D1934" w:rsidRDefault="003654E2" w:rsidP="00160B57">
      <w:r w:rsidRPr="008D1934">
        <w:t>A</w:t>
      </w:r>
      <w:r w:rsidR="0038129E" w:rsidRPr="008D1934">
        <w:t xml:space="preserve"> </w:t>
      </w:r>
      <w:r w:rsidRPr="008D1934">
        <w:t>mély tanulásban nagyon fontos, hogy nagy szám</w:t>
      </w:r>
      <w:r w:rsidR="0038129E" w:rsidRPr="008D1934">
        <w:t>osságú</w:t>
      </w:r>
      <w:r w:rsidRPr="008D1934">
        <w:t>, jó minőségű adat</w:t>
      </w:r>
      <w:r w:rsidR="0038129E" w:rsidRPr="008D1934">
        <w:t>halmaz</w:t>
      </w:r>
      <w:r w:rsidRPr="008D1934">
        <w:t xml:space="preserve"> álljon rendelkezésünkre</w:t>
      </w:r>
      <w:r w:rsidR="0038129E" w:rsidRPr="008D1934">
        <w:t xml:space="preserve">. </w:t>
      </w:r>
      <w:r w:rsidR="00194F9F" w:rsidRPr="008D1934">
        <w:t>A</w:t>
      </w:r>
      <w:r w:rsidR="005A3710" w:rsidRPr="008D1934">
        <w:t>kár több milli</w:t>
      </w:r>
      <w:r w:rsidR="00194F9F" w:rsidRPr="008D1934">
        <w:t>ó</w:t>
      </w:r>
      <w:r w:rsidR="005A3710" w:rsidRPr="008D1934">
        <w:t xml:space="preserve"> kép is kellene</w:t>
      </w:r>
      <w:r w:rsidR="00194F9F" w:rsidRPr="008D1934">
        <w:t xml:space="preserve"> tanítási halmazként</w:t>
      </w:r>
      <w:r w:rsidR="005A3710" w:rsidRPr="008D1934">
        <w:t xml:space="preserve"> </w:t>
      </w:r>
      <w:r w:rsidR="00194F9F" w:rsidRPr="008D1934">
        <w:t>egy</w:t>
      </w:r>
      <w:r w:rsidR="005A3710" w:rsidRPr="008D1934">
        <w:t xml:space="preserve"> ténylegesen hatékony és </w:t>
      </w:r>
      <w:r w:rsidR="00194F9F" w:rsidRPr="008D1934">
        <w:t xml:space="preserve">elfogadhatóan </w:t>
      </w:r>
      <w:r w:rsidR="005A3710" w:rsidRPr="008D1934">
        <w:t xml:space="preserve">pontos végeredményhez. Sajnos ez a követelmény nem tud teljesülni, mivel nincs a publikus adathalmazok között olyan, ahol ilyen mennyiségben tartanának nyersképeket korrekciós fájlokkal együtt, mivel ez óriási adatmennyiség. </w:t>
      </w:r>
      <w:r w:rsidR="00814482" w:rsidRPr="008D1934">
        <w:t>Ennek ellenére adataugmentá</w:t>
      </w:r>
      <w:r w:rsidR="00194F9F" w:rsidRPr="008D1934">
        <w:t>cióval</w:t>
      </w:r>
      <w:r w:rsidR="00814482" w:rsidRPr="008D1934">
        <w:t xml:space="preserve"> (data augmentation) megpróbálok segíteni ezen a problémán.</w:t>
      </w:r>
      <w:r w:rsidR="00194F9F" w:rsidRPr="008D1934">
        <w:t xml:space="preserve"> </w:t>
      </w:r>
    </w:p>
    <w:p w14:paraId="58BF7C9D" w14:textId="0094046B" w:rsidR="003654E2" w:rsidRPr="008D1934" w:rsidRDefault="005A3710" w:rsidP="00160B57">
      <w:r w:rsidRPr="008D1934">
        <w:t>A nyilvánosan elérhető projektek nagy része kisméretű képek sokaságán hajt végre osztályozási feladat</w:t>
      </w:r>
      <w:r w:rsidR="00C76650" w:rsidRPr="008D1934">
        <w:t>ot.</w:t>
      </w:r>
      <w:r w:rsidRPr="008D1934">
        <w:t xml:space="preserve"> </w:t>
      </w:r>
      <w:r w:rsidR="00C76650" w:rsidRPr="008D1934">
        <w:t>A</w:t>
      </w:r>
      <w:r w:rsidRPr="008D1934">
        <w:t xml:space="preserve"> probléma, amivel foglalkozom, viszont nagyméretű képeken regressziós feladatot hajt végre, hiszen folytonos értéket prediktál. </w:t>
      </w:r>
    </w:p>
    <w:p w14:paraId="216ADF42" w14:textId="77777777" w:rsidR="00194F9F" w:rsidRPr="008D1934" w:rsidRDefault="00B531E5" w:rsidP="000B5724">
      <w:pPr>
        <w:pStyle w:val="BoldListing"/>
      </w:pPr>
      <w:r w:rsidRPr="008D1934">
        <w:t>Tanulás nyersképekből és a hozzájuk tartozó korrekciós fájlokból:</w:t>
      </w:r>
      <w:r w:rsidR="006F2358" w:rsidRPr="008D1934">
        <w:t xml:space="preserve"> </w:t>
      </w:r>
    </w:p>
    <w:p w14:paraId="56E725CC" w14:textId="5BDBFC4C" w:rsidR="00B531E5" w:rsidRPr="008D1934" w:rsidRDefault="006F2358" w:rsidP="00160B57">
      <w:pPr>
        <w:rPr>
          <w:b/>
          <w:bCs/>
        </w:rPr>
      </w:pPr>
      <w:r w:rsidRPr="008D1934">
        <w:t>A tanulási adathalmaznak tartalmaznia kell a nyersképeket és a hozzájuk tartozó helyes .xmp fájlokat.</w:t>
      </w:r>
    </w:p>
    <w:p w14:paraId="3DA7E6FF" w14:textId="77777777" w:rsidR="00430AEC" w:rsidRPr="008D1934" w:rsidRDefault="00B531E5" w:rsidP="000B5724">
      <w:pPr>
        <w:pStyle w:val="BoldListing"/>
      </w:pPr>
      <w:r w:rsidRPr="008D1934">
        <w:t>5 képtulajdonság prediktálása:</w:t>
      </w:r>
      <w:r w:rsidR="006F2358" w:rsidRPr="008D1934">
        <w:t xml:space="preserve"> </w:t>
      </w:r>
    </w:p>
    <w:p w14:paraId="13E52839" w14:textId="4E481058" w:rsidR="00B531E5" w:rsidRPr="008D1934" w:rsidRDefault="006F2358" w:rsidP="00160B57">
      <w:pPr>
        <w:rPr>
          <w:b/>
          <w:bCs/>
        </w:rPr>
      </w:pPr>
      <w:r w:rsidRPr="008D1934">
        <w:t>Ezek a képtulajdonságok a fehéregyensúly (white balance), a zöld-lila árnyalat (tint), világosság (exposure), kontraszt (contrast) és a vibrálás (vibrance)</w:t>
      </w:r>
    </w:p>
    <w:p w14:paraId="07463029" w14:textId="77777777" w:rsidR="00430AEC" w:rsidRPr="008D1934" w:rsidRDefault="00303E8F" w:rsidP="000B5724">
      <w:pPr>
        <w:pStyle w:val="BoldListing"/>
      </w:pPr>
      <w:r w:rsidRPr="008D1934">
        <w:t xml:space="preserve">Megfelelő neurális háló modell: </w:t>
      </w:r>
    </w:p>
    <w:p w14:paraId="66E59956" w14:textId="4C3BDC76" w:rsidR="00303E8F" w:rsidRPr="008D1934" w:rsidRDefault="00303E8F" w:rsidP="00160B57">
      <w:r w:rsidRPr="008D1934">
        <w:t>A modellnek elfogadhatóan pontos értékeket kell prediktálnia.</w:t>
      </w:r>
      <w:r w:rsidR="00160B57" w:rsidRPr="008D1934">
        <w:t xml:space="preserve"> </w:t>
      </w:r>
      <w:r w:rsidRPr="008D1934">
        <w:t xml:space="preserve">A modell komplexitásának meghatározása bonyolult feladat, sok múlik a </w:t>
      </w:r>
      <w:r w:rsidR="00FE3362" w:rsidRPr="008D1934">
        <w:t>felhasznált kiindulási modellen,</w:t>
      </w:r>
      <w:r w:rsidR="00430AEC" w:rsidRPr="008D1934">
        <w:t xml:space="preserve"> felhasznált</w:t>
      </w:r>
      <w:r w:rsidR="00FE3362" w:rsidRPr="008D1934">
        <w:t xml:space="preserve"> </w:t>
      </w:r>
      <w:r w:rsidRPr="008D1934">
        <w:t xml:space="preserve">rétegek típusán és számán, neuronok számán, tanulási rátán </w:t>
      </w:r>
      <w:r w:rsidRPr="008D1934">
        <w:lastRenderedPageBreak/>
        <w:t>(learning rate), bemeneti adatokon, hibafüggvényeken (loss functions), optimalizálókon (optimizers), tanulási ciklusok (epochs) számán</w:t>
      </w:r>
      <w:r w:rsidR="00FE3362" w:rsidRPr="008D1934">
        <w:t>.</w:t>
      </w:r>
    </w:p>
    <w:p w14:paraId="33AA0BCF" w14:textId="77777777" w:rsidR="00430AEC" w:rsidRPr="008D1934" w:rsidRDefault="00B531E5" w:rsidP="000B5724">
      <w:pPr>
        <w:pStyle w:val="BoldListing"/>
      </w:pPr>
      <w:r w:rsidRPr="008D1934">
        <w:t>Prediktált tulajdonságok képszerkesztő által feldolgozható</w:t>
      </w:r>
      <w:r w:rsidR="005A3710" w:rsidRPr="008D1934">
        <w:t>k</w:t>
      </w:r>
      <w:r w:rsidR="006F2358" w:rsidRPr="008D1934">
        <w:t xml:space="preserve">: </w:t>
      </w:r>
    </w:p>
    <w:p w14:paraId="3513951A" w14:textId="7FED152E" w:rsidR="00B531E5" w:rsidRPr="008D1934" w:rsidRDefault="00FE3362" w:rsidP="00160B57">
      <w:pPr>
        <w:rPr>
          <w:b/>
          <w:bCs/>
        </w:rPr>
      </w:pPr>
      <w:r w:rsidRPr="008D1934">
        <w:t xml:space="preserve">A prediktált értékekből </w:t>
      </w:r>
      <w:r w:rsidR="006F2358" w:rsidRPr="008D1934">
        <w:t xml:space="preserve">.xmp fájlt kell generálni </w:t>
      </w:r>
      <w:r w:rsidR="00430AEC" w:rsidRPr="008D1934">
        <w:t>a nyersképpel</w:t>
      </w:r>
      <w:r w:rsidR="006F2358" w:rsidRPr="008D1934">
        <w:t xml:space="preserve"> </w:t>
      </w:r>
      <w:r w:rsidR="00430AEC" w:rsidRPr="008D1934">
        <w:t xml:space="preserve">megegyező </w:t>
      </w:r>
      <w:r w:rsidR="00303E8F" w:rsidRPr="008D1934">
        <w:t>névvel. A</w:t>
      </w:r>
      <w:r w:rsidR="006F2358" w:rsidRPr="008D1934">
        <w:t xml:space="preserve"> Lightroom így amikor importálja a nyersképeket</w:t>
      </w:r>
      <w:r w:rsidR="00303E8F" w:rsidRPr="008D1934">
        <w:t xml:space="preserve">, rögtön alkalmazza a mellette </w:t>
      </w:r>
      <w:r w:rsidR="00430AEC" w:rsidRPr="008D1934">
        <w:t>található</w:t>
      </w:r>
      <w:r w:rsidR="00303E8F" w:rsidRPr="008D1934">
        <w:t xml:space="preserve"> korrekció</w:t>
      </w:r>
      <w:r w:rsidR="00430AEC" w:rsidRPr="008D1934">
        <w:t xml:space="preserve">s fájlt </w:t>
      </w:r>
      <w:r w:rsidR="00303E8F" w:rsidRPr="008D1934">
        <w:t>is.</w:t>
      </w:r>
    </w:p>
    <w:p w14:paraId="0B9FFFE5" w14:textId="04F58032" w:rsidR="00430AEC" w:rsidRPr="008D1934" w:rsidRDefault="00B531E5" w:rsidP="000B5724">
      <w:pPr>
        <w:pStyle w:val="BoldListing"/>
      </w:pPr>
      <w:r w:rsidRPr="008D1934">
        <w:t xml:space="preserve">Utólagos finomhangolás a </w:t>
      </w:r>
      <w:r w:rsidR="00430AEC" w:rsidRPr="008D1934">
        <w:t>kép</w:t>
      </w:r>
      <w:r w:rsidRPr="008D1934">
        <w:t>tulajdonságokon képszerkesztőben</w:t>
      </w:r>
      <w:r w:rsidR="00303E8F" w:rsidRPr="008D1934">
        <w:t xml:space="preserve">: </w:t>
      </w:r>
    </w:p>
    <w:p w14:paraId="6226735D" w14:textId="45529161" w:rsidR="00B531E5" w:rsidRPr="008D1934" w:rsidRDefault="00303E8F" w:rsidP="00160B57">
      <w:pPr>
        <w:rPr>
          <w:b/>
          <w:bCs/>
        </w:rPr>
      </w:pPr>
      <w:r w:rsidRPr="008D1934">
        <w:t>Miután minden korrekciós fájl ki lett írva, érdemes a képeket importálni Lightroomba, hogy lássuk a módosítások eredményét, ne csak korrekciós értékeket. Ilyenkor a Lightroom belül lehet még alakítani a képeken, ha ez szükséges.</w:t>
      </w:r>
    </w:p>
    <w:p w14:paraId="7FC15636" w14:textId="371560D6" w:rsidR="00C76650" w:rsidRPr="008D1934" w:rsidRDefault="00C76650" w:rsidP="000B5724">
      <w:pPr>
        <w:pStyle w:val="BoldListing"/>
      </w:pPr>
    </w:p>
    <w:p w14:paraId="4A30B819" w14:textId="2D0ABCA9" w:rsidR="00C76650" w:rsidRPr="008D1934" w:rsidRDefault="00814482" w:rsidP="00827D03">
      <w:pPr>
        <w:pStyle w:val="berschrift1"/>
        <w:rPr>
          <w:rFonts w:cs="Times New Roman"/>
        </w:rPr>
      </w:pPr>
      <w:bookmarkStart w:id="24" w:name="_Toc121176657"/>
      <w:r w:rsidRPr="008D1934">
        <w:rPr>
          <w:rFonts w:cs="Times New Roman"/>
        </w:rPr>
        <w:lastRenderedPageBreak/>
        <w:t>Felhasznált technológiák</w:t>
      </w:r>
      <w:r w:rsidR="007746F8" w:rsidRPr="008D1934">
        <w:rPr>
          <w:rFonts w:cs="Times New Roman"/>
        </w:rPr>
        <w:t>, eszközök</w:t>
      </w:r>
      <w:bookmarkEnd w:id="24"/>
    </w:p>
    <w:p w14:paraId="17A913BB" w14:textId="00CCF456" w:rsidR="00430AEC" w:rsidRPr="008D1934" w:rsidRDefault="00430AEC" w:rsidP="00814482">
      <w:r w:rsidRPr="008D1934">
        <w:t>Ebben a fejezetben az alkalmazáshoz felhasznált technológiákat ismertetem.</w:t>
      </w:r>
    </w:p>
    <w:p w14:paraId="33A8FB35" w14:textId="3172DCEF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Python</w:t>
      </w:r>
    </w:p>
    <w:p w14:paraId="336EC545" w14:textId="38B93166" w:rsidR="00814482" w:rsidRPr="008D1934" w:rsidRDefault="00814482" w:rsidP="00814482">
      <w:r w:rsidRPr="008D1934">
        <w:t>Az alkalmazást python nyelven készítettem el, mert a legtöbb gépi tanulással, adatfeldolgozással és mély tanulással foglalkozó programkönyvtár erre a nyelvre létez</w:t>
      </w:r>
      <w:r w:rsidR="00582106" w:rsidRPr="008D1934">
        <w:t>ik</w:t>
      </w:r>
      <w:r w:rsidRPr="008D1934">
        <w:t xml:space="preserve">. </w:t>
      </w:r>
      <w:r w:rsidR="00430AEC" w:rsidRPr="008D1934">
        <w:t>A</w:t>
      </w:r>
      <w:r w:rsidRPr="008D1934">
        <w:t xml:space="preserve"> </w:t>
      </w:r>
      <w:r w:rsidR="00430AEC" w:rsidRPr="008D1934">
        <w:t>gépi tanulás és neurális hálók</w:t>
      </w:r>
      <w:r w:rsidRPr="008D1934">
        <w:t xml:space="preserve"> magas szintű programozási nyelve mára a python lett, ezért célszerű volt ezt megtanulni. </w:t>
      </w:r>
      <w:r w:rsidR="00582106" w:rsidRPr="008D1934">
        <w:t>A pythonon kívül az R</w:t>
      </w:r>
      <w:r w:rsidR="00430AEC" w:rsidRPr="008D1934">
        <w:t xml:space="preserve"> nyelvet</w:t>
      </w:r>
      <w:r w:rsidR="00582106" w:rsidRPr="008D1934">
        <w:t xml:space="preserve"> szokták</w:t>
      </w:r>
      <w:r w:rsidR="00430AEC" w:rsidRPr="008D1934">
        <w:t xml:space="preserve"> még</w:t>
      </w:r>
      <w:r w:rsidR="00582106" w:rsidRPr="008D1934">
        <w:t xml:space="preserve"> használni,</w:t>
      </w:r>
      <w:r w:rsidR="00430AEC" w:rsidRPr="008D1934">
        <w:t xml:space="preserve"> de egyre kevésbé elterjedt.</w:t>
      </w:r>
      <w:r w:rsidR="00582106" w:rsidRPr="008D1934">
        <w:t xml:space="preserve"> </w:t>
      </w:r>
      <w:r w:rsidR="00430AEC" w:rsidRPr="008D1934">
        <w:t xml:space="preserve">Eddigi egyetemi kurzusokon mindenhol a </w:t>
      </w:r>
      <w:r w:rsidR="00582106" w:rsidRPr="008D1934">
        <w:t>python</w:t>
      </w:r>
      <w:r w:rsidR="00430AEC" w:rsidRPr="008D1934">
        <w:t xml:space="preserve"> volt a választott nyelv, ab</w:t>
      </w:r>
      <w:r w:rsidR="00582106" w:rsidRPr="008D1934">
        <w:t>ban kellett feladatokat megoldani.</w:t>
      </w:r>
      <w:r w:rsidR="00C32D92" w:rsidRPr="008D1934">
        <w:t xml:space="preserve"> Ezen felül a keretrendszerek, könyvtárak </w:t>
      </w:r>
      <w:r w:rsidR="00430AEC" w:rsidRPr="008D1934">
        <w:t>is,</w:t>
      </w:r>
      <w:r w:rsidR="00C32D92" w:rsidRPr="008D1934">
        <w:t xml:space="preserve"> amiket használok python</w:t>
      </w:r>
      <w:r w:rsidR="00430AEC" w:rsidRPr="008D1934">
        <w:t xml:space="preserve"> nyelven </w:t>
      </w:r>
      <w:r w:rsidR="00C32D92" w:rsidRPr="008D1934">
        <w:t>teljesek.</w:t>
      </w:r>
    </w:p>
    <w:p w14:paraId="761B66EA" w14:textId="18FE19E1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Visual Studio Code</w:t>
      </w:r>
    </w:p>
    <w:p w14:paraId="04EA4A99" w14:textId="67339AF6" w:rsidR="00CC014D" w:rsidRDefault="00CC014D" w:rsidP="00814482">
      <w:r w:rsidRPr="008D1934">
        <w:t xml:space="preserve">Fejlesztőkörnyezetnek lokálisan a Visual Studio Code-ot választottam. </w:t>
      </w:r>
      <w:r w:rsidR="00430AEC" w:rsidRPr="008D1934">
        <w:t>Kipróbáltam</w:t>
      </w:r>
      <w:r w:rsidRPr="008D1934">
        <w:t xml:space="preserve"> a pycharmot is, az IntelliJ python fejlesztőknek</w:t>
      </w:r>
      <w:r w:rsidR="00BA16BB" w:rsidRPr="008D1934">
        <w:t xml:space="preserve"> kínált</w:t>
      </w:r>
      <w:r w:rsidRPr="008D1934">
        <w:t xml:space="preserve"> környezetét, de a Code jobb volt</w:t>
      </w:r>
      <w:r w:rsidR="00BA16BB" w:rsidRPr="008D1934">
        <w:t>, egyszerűbb volt konfigurálni.</w:t>
      </w:r>
    </w:p>
    <w:p w14:paraId="41CCCCFC" w14:textId="3BA40D7A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 xml:space="preserve">Google Colab, </w:t>
      </w:r>
      <w:proofErr w:type="spellStart"/>
      <w:r w:rsidRPr="00D13D38">
        <w:rPr>
          <w:b/>
          <w:bCs/>
        </w:rPr>
        <w:t>jupyter</w:t>
      </w:r>
      <w:proofErr w:type="spellEnd"/>
    </w:p>
    <w:p w14:paraId="732399DE" w14:textId="62B8559E" w:rsidR="00CC014D" w:rsidRDefault="00CC014D" w:rsidP="00814482">
      <w:r w:rsidRPr="008D1934">
        <w:t>Mivel a neurális hálók tanítása nagyon számításigényes művelet, ezért a tanítást nem lokálisan végzem, hanem Google Colab-ban</w:t>
      </w:r>
      <w:r w:rsidR="00430AEC" w:rsidRPr="008D1934">
        <w:t xml:space="preserve">, egy </w:t>
      </w:r>
      <w:proofErr w:type="spellStart"/>
      <w:r w:rsidR="00430AEC" w:rsidRPr="008D1934">
        <w:t>jupyter</w:t>
      </w:r>
      <w:proofErr w:type="spellEnd"/>
      <w:r w:rsidR="00430AEC" w:rsidRPr="008D1934">
        <w:t xml:space="preserve"> notebookban</w:t>
      </w:r>
      <w:r w:rsidRPr="008D1934">
        <w:t xml:space="preserve">. Ez a Google felhőalapú környezete, amit korábbi machine learning, deep learning témájú tárgyak alkalmával volt alkalmam megismerni. Python és korlátozott mértékben shell kódot is lehet benne futtatni. A platform </w:t>
      </w:r>
      <w:r w:rsidR="00BA16BB" w:rsidRPr="008D1934">
        <w:t xml:space="preserve">CUDA képes Nvidia </w:t>
      </w:r>
      <w:r w:rsidRPr="008D1934">
        <w:t xml:space="preserve">GPU-t biztosít, </w:t>
      </w:r>
      <w:r w:rsidR="00BA16BB" w:rsidRPr="008D1934">
        <w:t xml:space="preserve">ez </w:t>
      </w:r>
      <w:r w:rsidRPr="008D1934">
        <w:t>a gyors tanuláshoz</w:t>
      </w:r>
      <w:r w:rsidR="00BA16BB" w:rsidRPr="008D1934">
        <w:t xml:space="preserve"> elengedhetetlen</w:t>
      </w:r>
      <w:r w:rsidRPr="008D1934">
        <w:t>,</w:t>
      </w:r>
      <w:r w:rsidR="00BA16BB" w:rsidRPr="008D1934">
        <w:t xml:space="preserve"> de az ingyenes verzióban nem korlátlan a GPU hozzáférés, illetve nem választható </w:t>
      </w:r>
      <w:r w:rsidR="008E31D4" w:rsidRPr="008D1934">
        <w:t xml:space="preserve">meg </w:t>
      </w:r>
      <w:r w:rsidR="00BA16BB" w:rsidRPr="008D1934">
        <w:t>a GPU típusa</w:t>
      </w:r>
      <w:r w:rsidR="008E31D4" w:rsidRPr="008D1934">
        <w:t xml:space="preserve">, de általában egy </w:t>
      </w:r>
      <w:r w:rsidR="00D13D38" w:rsidRPr="008D1934">
        <w:t>Nvidia</w:t>
      </w:r>
      <w:r w:rsidR="00430AEC" w:rsidRPr="008D1934">
        <w:t xml:space="preserve"> </w:t>
      </w:r>
      <w:r w:rsidR="008E31D4" w:rsidRPr="008D1934">
        <w:t xml:space="preserve">Tesla T4-en sikerül </w:t>
      </w:r>
      <w:r w:rsidR="00430AEC" w:rsidRPr="008D1934">
        <w:t>tanítani</w:t>
      </w:r>
      <w:r w:rsidR="008E31D4" w:rsidRPr="008D1934">
        <w:t>.</w:t>
      </w:r>
      <w:r w:rsidR="00E12DB1" w:rsidRPr="008D1934">
        <w:t xml:space="preserve"> A fizetős csomagban egy adott mennyiségű számítási időt lehet vásárolni</w:t>
      </w:r>
      <w:r w:rsidR="00B30D88">
        <w:t xml:space="preserve"> (</w:t>
      </w:r>
      <w:r w:rsidR="00D13D38" w:rsidRPr="00D13D38">
        <w:t>~</w:t>
      </w:r>
      <w:r w:rsidR="00B30D88">
        <w:t>50 óra)</w:t>
      </w:r>
      <w:r w:rsidR="00E12DB1" w:rsidRPr="008D1934">
        <w:t xml:space="preserve">, ez </w:t>
      </w:r>
      <w:r w:rsidR="00D13D38">
        <w:t xml:space="preserve">nagyjából </w:t>
      </w:r>
      <w:r w:rsidR="00E12DB1" w:rsidRPr="008D1934">
        <w:t>elégnek bizonyult.</w:t>
      </w:r>
    </w:p>
    <w:p w14:paraId="38438E48" w14:textId="77777777" w:rsidR="00B30D88" w:rsidRPr="008D1934" w:rsidRDefault="00B30D88" w:rsidP="00D13D38">
      <w:pPr>
        <w:ind w:firstLine="0"/>
        <w:rPr>
          <w:b/>
          <w:bCs/>
        </w:rPr>
      </w:pPr>
      <w:r w:rsidRPr="008D1934">
        <w:rPr>
          <w:b/>
          <w:bCs/>
        </w:rPr>
        <w:t>A GPU computation előnyei:</w:t>
      </w:r>
    </w:p>
    <w:p w14:paraId="12B63953" w14:textId="0C5862AB" w:rsidR="00B30D88" w:rsidRPr="008D1934" w:rsidRDefault="00B30D88" w:rsidP="00B30D88">
      <w:r w:rsidRPr="008D1934">
        <w:t>A neurális hálózatok tanítása nagyon erőforrásigényes feladat, rengeteg mátrixművelet elvégzésére van szükség</w:t>
      </w:r>
      <w:r>
        <w:t>, a backpropagation</w:t>
      </w:r>
      <w:r w:rsidR="00D13D38">
        <w:t xml:space="preserve"> (súlyok frissítése a hálóban)</w:t>
      </w:r>
      <w:r>
        <w:t xml:space="preserve"> ebből áll</w:t>
      </w:r>
      <w:r w:rsidRPr="008D1934">
        <w:t xml:space="preserve">. A GPU-k pedig pontosan ebben nagyon jók, gyorsan tudnak mátrixműveleteket végezni. </w:t>
      </w:r>
    </w:p>
    <w:p w14:paraId="25D35A7F" w14:textId="35CDF192" w:rsidR="00B30D88" w:rsidRPr="008D1934" w:rsidRDefault="00B30D88" w:rsidP="00D13D38">
      <w:r w:rsidRPr="008D1934">
        <w:lastRenderedPageBreak/>
        <w:t>CPU-n futtatva a tanítást egy 70 képes adathalmazon, nagyjából 8-9 másodperc volt egy tanulási ciklus (epoch) tanítási ideje, addig GPU-n futtatva 40-50 milliszekundum volt ugyan ez. A 8 másodperces CPU-s és 40 milliszekundumos GPU-s időt véve is 200-szor gyorsabb volt esetemben a GPU-n tanítás egy tanulási ciklust nézve. Ez persze nagyban függ a Google Colab aktuális leterheltségétől, ugyanakkor jól szemlélteti a GPU-k hatékonyságát és megkerülhetetlenségét a mély tanulásban.</w:t>
      </w:r>
    </w:p>
    <w:p w14:paraId="3AC9AF10" w14:textId="57DE82B6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Google Drive</w:t>
      </w:r>
    </w:p>
    <w:p w14:paraId="14D640F2" w14:textId="1FA5E833" w:rsidR="00BA16BB" w:rsidRPr="008D1934" w:rsidRDefault="00BA16BB" w:rsidP="00BA16BB">
      <w:r w:rsidRPr="008D1934">
        <w:t>A</w:t>
      </w:r>
      <w:r w:rsidR="00430AEC" w:rsidRPr="008D1934">
        <w:t>z</w:t>
      </w:r>
      <w:r w:rsidR="007746F8" w:rsidRPr="008D1934">
        <w:t xml:space="preserve"> elkészített </w:t>
      </w:r>
      <w:r w:rsidRPr="008D1934">
        <w:t>tanítási adathalmaz</w:t>
      </w:r>
      <w:r w:rsidR="00E12DB1" w:rsidRPr="008D1934">
        <w:t xml:space="preserve"> </w:t>
      </w:r>
      <w:r w:rsidRPr="008D1934">
        <w:t>Google Drive-</w:t>
      </w:r>
      <w:proofErr w:type="spellStart"/>
      <w:r w:rsidRPr="008D1934">
        <w:t>b</w:t>
      </w:r>
      <w:r w:rsidR="00E12DB1" w:rsidRPr="008D1934">
        <w:t>ól</w:t>
      </w:r>
      <w:proofErr w:type="spellEnd"/>
      <w:r w:rsidR="00E12DB1" w:rsidRPr="008D1934">
        <w:t xml:space="preserve"> töltődik be,</w:t>
      </w:r>
      <w:r w:rsidRPr="008D1934">
        <w:t xml:space="preserve"> a Colab</w:t>
      </w:r>
      <w:r w:rsidR="00430AEC" w:rsidRPr="008D1934">
        <w:t xml:space="preserve"> notebook</w:t>
      </w:r>
      <w:r w:rsidRPr="008D1934">
        <w:t xml:space="preserve"> innen olvassa be az adatokat. A tanítás közben generált statisztikák</w:t>
      </w:r>
      <w:r w:rsidR="00E12DB1" w:rsidRPr="008D1934">
        <w:t>, grafikák</w:t>
      </w:r>
      <w:r w:rsidRPr="008D1934">
        <w:t xml:space="preserve"> és diagrammok, majd a betanult modellek szintén Drive-ra </w:t>
      </w:r>
      <w:r w:rsidR="00E12DB1" w:rsidRPr="008D1934">
        <w:t xml:space="preserve">kerülnek </w:t>
      </w:r>
      <w:r w:rsidRPr="008D1934">
        <w:t>ment</w:t>
      </w:r>
      <w:r w:rsidR="00E12DB1" w:rsidRPr="008D1934">
        <w:t>ésre</w:t>
      </w:r>
      <w:r w:rsidRPr="008D1934">
        <w:t>. A Colab</w:t>
      </w:r>
      <w:r w:rsidR="00E12DB1" w:rsidRPr="008D1934">
        <w:t>-</w:t>
      </w:r>
      <w:r w:rsidRPr="008D1934">
        <w:t>nek ez is óriási előnye, hogy könnyen lehetett a Drive-val összekapcsolni.</w:t>
      </w:r>
    </w:p>
    <w:p w14:paraId="30E44878" w14:textId="32E7FA6D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tensorflow, keras</w:t>
      </w:r>
    </w:p>
    <w:p w14:paraId="094D086A" w14:textId="0E49663F" w:rsidR="00BA16BB" w:rsidRPr="008D1934" w:rsidRDefault="00BA16BB" w:rsidP="00BA16BB">
      <w:r w:rsidRPr="008D1934">
        <w:t>A tanításhoz tensorflow-t és keras-t használok</w:t>
      </w:r>
      <w:r w:rsidR="007746F8" w:rsidRPr="008D1934">
        <w:t xml:space="preserve">. Ezek az könyvtárak kiegészítik egymást, magas absztrakciós szintet biztosítanak adatfeldolgozásra és mélytanulási modellek létrehozására, így </w:t>
      </w:r>
      <w:r w:rsidR="00E12DB1" w:rsidRPr="008D1934">
        <w:t xml:space="preserve">nem </w:t>
      </w:r>
      <w:r w:rsidR="007746F8" w:rsidRPr="008D1934">
        <w:t>teljesen az alapjaitól kell megvalósítanom a különböző neuronokat, rétegeket, hibafüggvényeket és még sok más</w:t>
      </w:r>
      <w:r w:rsidR="00EC4413" w:rsidRPr="008D1934">
        <w:t>, alacsony szintű kódot.</w:t>
      </w:r>
      <w:r w:rsidR="007746F8" w:rsidRPr="008D1934">
        <w:t xml:space="preserve"> </w:t>
      </w:r>
      <w:r w:rsidR="00EC4413" w:rsidRPr="008D1934">
        <w:t xml:space="preserve">A tensorflow </w:t>
      </w:r>
      <w:r w:rsidR="00E12DB1" w:rsidRPr="008D1934">
        <w:t>a neurális háló G</w:t>
      </w:r>
      <w:r w:rsidR="00EC4413" w:rsidRPr="008D1934">
        <w:t>PU-</w:t>
      </w:r>
      <w:r w:rsidR="00E12DB1" w:rsidRPr="008D1934">
        <w:t>n való</w:t>
      </w:r>
      <w:r w:rsidR="00EC4413" w:rsidRPr="008D1934">
        <w:t xml:space="preserve"> futtatás</w:t>
      </w:r>
      <w:r w:rsidR="00E12DB1" w:rsidRPr="008D1934">
        <w:t>áért felel.</w:t>
      </w:r>
    </w:p>
    <w:p w14:paraId="08D4B4FB" w14:textId="40C72C34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plotly</w:t>
      </w:r>
    </w:p>
    <w:p w14:paraId="48273993" w14:textId="087EF048" w:rsidR="00EC4413" w:rsidRPr="008D1934" w:rsidRDefault="00EC4413" w:rsidP="00BA16BB">
      <w:r w:rsidRPr="008D1934">
        <w:t>A generált tanulási</w:t>
      </w:r>
      <w:r w:rsidR="00582E63" w:rsidRPr="008D1934">
        <w:t xml:space="preserve"> és jóság</w:t>
      </w:r>
      <w:r w:rsidRPr="008D1934">
        <w:t xml:space="preserve">görbéket </w:t>
      </w:r>
      <w:r w:rsidR="00582E63" w:rsidRPr="008D1934">
        <w:t>a plotly csomag segítségével rajzoltam ki</w:t>
      </w:r>
      <w:r w:rsidR="00E12DB1" w:rsidRPr="008D1934">
        <w:t>, illetve tensorboard-ot használtam, ez a tensorflow modellek, modellkomponensek és tanítási görbék megjelenítésére szolgál</w:t>
      </w:r>
      <w:r w:rsidR="00582E63" w:rsidRPr="008D1934">
        <w:t>.</w:t>
      </w:r>
    </w:p>
    <w:p w14:paraId="3D2E9F7F" w14:textId="2DBD1D8A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rawpy, exiftool</w:t>
      </w:r>
    </w:p>
    <w:p w14:paraId="4BBF1C73" w14:textId="33F79C29" w:rsidR="000C494D" w:rsidRPr="008D1934" w:rsidRDefault="000C494D" w:rsidP="00BA16BB">
      <w:r w:rsidRPr="008D1934">
        <w:t xml:space="preserve">A nyersképek és a korrekciós információk feldolgozásához a rawpy és exiftool csomagokat használtam. A rawpy a nyersképek beolvasásához és előfeldolgozásához, az exiftool pedig az .xmp fájlok </w:t>
      </w:r>
      <w:r w:rsidR="00E12DB1" w:rsidRPr="008D1934">
        <w:t xml:space="preserve">feldolgozásához </w:t>
      </w:r>
      <w:r w:rsidRPr="008D1934">
        <w:t>hasznos.</w:t>
      </w:r>
    </w:p>
    <w:p w14:paraId="16D6E59A" w14:textId="63244316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numpy</w:t>
      </w:r>
    </w:p>
    <w:p w14:paraId="3CBA62B0" w14:textId="4B22F326" w:rsidR="00682CA5" w:rsidRPr="008D1934" w:rsidRDefault="00682CA5" w:rsidP="00BA16BB">
      <w:r w:rsidRPr="008D1934">
        <w:t>Ezen kívül használtam numpy-t, ez szintén egy gyakran használt könyvtár többdimenziós tömbök, így képek kezeléséhez is.</w:t>
      </w:r>
    </w:p>
    <w:p w14:paraId="728E457C" w14:textId="56B9BF36" w:rsidR="00D13D38" w:rsidRPr="00D13D38" w:rsidRDefault="00D13D38" w:rsidP="00D13D38">
      <w:pPr>
        <w:ind w:firstLine="0"/>
        <w:rPr>
          <w:b/>
          <w:bCs/>
        </w:rPr>
      </w:pPr>
      <w:r w:rsidRPr="00D13D38">
        <w:rPr>
          <w:b/>
          <w:bCs/>
        </w:rPr>
        <w:t>pandas, datasets</w:t>
      </w:r>
    </w:p>
    <w:p w14:paraId="28FDC45B" w14:textId="012E9171" w:rsidR="00582E63" w:rsidRPr="008D1934" w:rsidRDefault="00582E63" w:rsidP="00BA16BB">
      <w:r w:rsidRPr="008D1934">
        <w:lastRenderedPageBreak/>
        <w:t xml:space="preserve">Az adatok </w:t>
      </w:r>
      <w:r w:rsidR="000C494D" w:rsidRPr="008D1934">
        <w:t xml:space="preserve">további </w:t>
      </w:r>
      <w:r w:rsidRPr="008D1934">
        <w:t>feldolgozásában</w:t>
      </w:r>
      <w:r w:rsidR="00E12DB1" w:rsidRPr="008D1934">
        <w:t>, hibaértékek megjelenítésében, valamint a képek</w:t>
      </w:r>
      <w:r w:rsidRPr="008D1934">
        <w:t xml:space="preserve"> tensorflow számára is értelmezhető formára hozásában a pandas és a datasets csomag volt nagy segítségemre</w:t>
      </w:r>
      <w:r w:rsidR="00E12DB1" w:rsidRPr="008D1934">
        <w:t>.</w:t>
      </w:r>
    </w:p>
    <w:p w14:paraId="7EB4F26E" w14:textId="7EC567F5" w:rsidR="00C32D92" w:rsidRPr="008D1934" w:rsidRDefault="00C32D92" w:rsidP="00BA16BB"/>
    <w:p w14:paraId="763227E6" w14:textId="37B6CD8B" w:rsidR="00C32D92" w:rsidRPr="008D1934" w:rsidRDefault="00000000" w:rsidP="00C32D92">
      <w:pPr>
        <w:ind w:firstLine="0"/>
      </w:pPr>
      <w:hyperlink r:id="rId34" w:history="1">
        <w:r w:rsidR="00C32D92" w:rsidRPr="008D1934">
          <w:rPr>
            <w:rStyle w:val="Hyperlink"/>
          </w:rPr>
          <w:t>https://www.tensorflow.org/api_docs</w:t>
        </w:r>
      </w:hyperlink>
    </w:p>
    <w:p w14:paraId="3ECF4F88" w14:textId="77777777" w:rsidR="00C32D92" w:rsidRPr="00936A67" w:rsidRDefault="00C32D92" w:rsidP="00C32D92">
      <w:pPr>
        <w:ind w:firstLine="0"/>
      </w:pPr>
    </w:p>
    <w:p w14:paraId="70D61C34" w14:textId="1F89B31A" w:rsidR="00814482" w:rsidRPr="008D1934" w:rsidRDefault="00814482" w:rsidP="00827D03">
      <w:pPr>
        <w:pStyle w:val="berschrift1"/>
        <w:rPr>
          <w:rFonts w:cs="Times New Roman"/>
        </w:rPr>
      </w:pPr>
      <w:bookmarkStart w:id="25" w:name="_Toc121176658"/>
      <w:r w:rsidRPr="008D1934">
        <w:rPr>
          <w:rFonts w:cs="Times New Roman"/>
        </w:rPr>
        <w:lastRenderedPageBreak/>
        <w:t>A</w:t>
      </w:r>
      <w:r w:rsidR="00E12DB1" w:rsidRPr="008D1934">
        <w:rPr>
          <w:rFonts w:cs="Times New Roman"/>
        </w:rPr>
        <w:t>z a</w:t>
      </w:r>
      <w:r w:rsidRPr="008D1934">
        <w:rPr>
          <w:rFonts w:cs="Times New Roman"/>
        </w:rPr>
        <w:t>lkalmazás fejlesztése</w:t>
      </w:r>
      <w:bookmarkEnd w:id="25"/>
    </w:p>
    <w:p w14:paraId="4BFEC498" w14:textId="00495451" w:rsidR="00582E63" w:rsidRPr="008D1934" w:rsidRDefault="00582E63" w:rsidP="00582E63">
      <w:r w:rsidRPr="008D1934">
        <w:t>Az alkalmazás fejlesztését az alábbi lépésekre bontottam le</w:t>
      </w:r>
      <w:r w:rsidR="00FD6098" w:rsidRPr="008D1934">
        <w:t>, ezeket a következő bekezdésekben fejtem ki részletesebben</w:t>
      </w:r>
      <w:r w:rsidRPr="008D1934">
        <w:t>:</w:t>
      </w:r>
    </w:p>
    <w:p w14:paraId="39C8AC61" w14:textId="0D907CEB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adatok előfeldolgozása</w:t>
      </w:r>
    </w:p>
    <w:p w14:paraId="7B14FFAF" w14:textId="1DABAF62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neurális hálók felépítése, modellek létrehozása</w:t>
      </w:r>
    </w:p>
    <w:p w14:paraId="0DC60781" w14:textId="0BC22A98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modellek konfigurálása</w:t>
      </w:r>
    </w:p>
    <w:p w14:paraId="32E8BEB8" w14:textId="355862F2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modellek tanítása</w:t>
      </w:r>
    </w:p>
    <w:p w14:paraId="1AD8A2ED" w14:textId="32A4748C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tanítás értékelése, grafikonok kirajzolása</w:t>
      </w:r>
    </w:p>
    <w:p w14:paraId="6A17F4BA" w14:textId="4AFEE605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modellek elmentése</w:t>
      </w:r>
    </w:p>
    <w:p w14:paraId="2FCB245C" w14:textId="18C01825" w:rsidR="00582E63" w:rsidRPr="008D1934" w:rsidRDefault="00582E63" w:rsidP="00FD6098">
      <w:pPr>
        <w:pStyle w:val="Listenabsatz"/>
        <w:numPr>
          <w:ilvl w:val="0"/>
          <w:numId w:val="32"/>
        </w:numPr>
      </w:pPr>
      <w:r w:rsidRPr="008D1934">
        <w:t>prediktálás a modelleken</w:t>
      </w:r>
    </w:p>
    <w:p w14:paraId="1C6AF87E" w14:textId="546F99E5" w:rsidR="00582E63" w:rsidRPr="008D1934" w:rsidRDefault="00FD6098" w:rsidP="00FD6098">
      <w:pPr>
        <w:pStyle w:val="Listenabsatz"/>
        <w:numPr>
          <w:ilvl w:val="0"/>
          <w:numId w:val="32"/>
        </w:numPr>
      </w:pPr>
      <w:r w:rsidRPr="008D1934">
        <w:t>eredmények .xmp fájlokba írása, az eredeti nyers</w:t>
      </w:r>
      <w:r w:rsidR="00E12DB1" w:rsidRPr="008D1934">
        <w:t>képek</w:t>
      </w:r>
      <w:r w:rsidRPr="008D1934">
        <w:t xml:space="preserve"> mellé</w:t>
      </w:r>
    </w:p>
    <w:p w14:paraId="36FD37CB" w14:textId="0F58155F" w:rsidR="00FD6098" w:rsidRPr="008D1934" w:rsidRDefault="00FD6098" w:rsidP="00FD6098">
      <w:pPr>
        <w:pStyle w:val="Listenabsatz"/>
        <w:numPr>
          <w:ilvl w:val="0"/>
          <w:numId w:val="32"/>
        </w:numPr>
      </w:pPr>
      <w:r w:rsidRPr="008D1934">
        <w:t>opcionálisan Lightroom meghívása, eredmények megtekintése</w:t>
      </w:r>
    </w:p>
    <w:p w14:paraId="41389C14" w14:textId="5F8D7A2D" w:rsidR="00FD6098" w:rsidRPr="008D1934" w:rsidRDefault="00FD6098" w:rsidP="00827D03">
      <w:pPr>
        <w:pStyle w:val="berschrift3"/>
        <w:rPr>
          <w:rFonts w:cs="Times New Roman"/>
        </w:rPr>
      </w:pPr>
      <w:bookmarkStart w:id="26" w:name="_Toc121176659"/>
      <w:r w:rsidRPr="008D1934">
        <w:rPr>
          <w:rFonts w:cs="Times New Roman"/>
        </w:rPr>
        <w:t>Adatok előfeldolgozása</w:t>
      </w:r>
      <w:bookmarkEnd w:id="26"/>
    </w:p>
    <w:p w14:paraId="519503A9" w14:textId="44DF2A32" w:rsidR="00404200" w:rsidRPr="008D1934" w:rsidRDefault="00E12DB1" w:rsidP="00404200">
      <w:r w:rsidRPr="008D1934">
        <w:t>A tanulási</w:t>
      </w:r>
      <w:r w:rsidR="00404200" w:rsidRPr="008D1934">
        <w:t xml:space="preserve"> </w:t>
      </w:r>
      <w:proofErr w:type="gramStart"/>
      <w:r w:rsidR="00404200" w:rsidRPr="008D1934">
        <w:t>adathalmaz</w:t>
      </w:r>
      <w:r w:rsidRPr="008D1934">
        <w:t xml:space="preserve"> </w:t>
      </w:r>
      <w:r w:rsidR="00404200" w:rsidRPr="008D1934">
        <w:t>.NEF</w:t>
      </w:r>
      <w:proofErr w:type="gramEnd"/>
      <w:r w:rsidR="00404200" w:rsidRPr="008D1934">
        <w:t>, .CR2, vagy .ARW fájl</w:t>
      </w:r>
      <w:r w:rsidR="00150313" w:rsidRPr="008D1934">
        <w:t>formátumú nyers</w:t>
      </w:r>
      <w:r w:rsidRPr="008D1934">
        <w:t>képek</w:t>
      </w:r>
      <w:r w:rsidR="00404200" w:rsidRPr="008D1934">
        <w:t>b</w:t>
      </w:r>
      <w:r w:rsidR="00150313" w:rsidRPr="008D1934">
        <w:t>ő</w:t>
      </w:r>
      <w:r w:rsidR="00404200" w:rsidRPr="008D1934">
        <w:t xml:space="preserve">l áll. Mindegyikhez </w:t>
      </w:r>
      <w:r w:rsidRPr="008D1934">
        <w:t xml:space="preserve">fájlhoz </w:t>
      </w:r>
      <w:r w:rsidR="00404200" w:rsidRPr="008D1934">
        <w:t xml:space="preserve">tartozik egy korrekciós .xmp fájl ugyan azzal a fájlnévvel a nyerskép mellett. </w:t>
      </w:r>
    </w:p>
    <w:p w14:paraId="3518F9A6" w14:textId="504C2B68" w:rsidR="00BE0D71" w:rsidRPr="008D1934" w:rsidRDefault="00BE0D71" w:rsidP="00827D03">
      <w:pPr>
        <w:pStyle w:val="berschrift3"/>
        <w:rPr>
          <w:rFonts w:cs="Times New Roman"/>
        </w:rPr>
      </w:pPr>
      <w:bookmarkStart w:id="27" w:name="_Toc121176660"/>
      <w:r w:rsidRPr="008D1934">
        <w:rPr>
          <w:rFonts w:cs="Times New Roman"/>
        </w:rPr>
        <w:t xml:space="preserve">A nyers fájlformátumok </w:t>
      </w:r>
      <w:proofErr w:type="gramStart"/>
      <w:r w:rsidRPr="008D1934">
        <w:rPr>
          <w:rFonts w:cs="Times New Roman"/>
        </w:rPr>
        <w:t>(.NEF</w:t>
      </w:r>
      <w:proofErr w:type="gramEnd"/>
      <w:r w:rsidRPr="008D1934">
        <w:rPr>
          <w:rFonts w:cs="Times New Roman"/>
        </w:rPr>
        <w:t>, .CR2, .ARW)</w:t>
      </w:r>
      <w:bookmarkEnd w:id="27"/>
    </w:p>
    <w:p w14:paraId="7B283902" w14:textId="408BE843" w:rsidR="00B31A19" w:rsidRPr="008D1934" w:rsidRDefault="00B31A19" w:rsidP="00F2521D">
      <w:r w:rsidRPr="008D1934">
        <w:t>Közös jellemző ezekre a formátumokra, hogy feldolgozás nélküliek, a nyers szenzoradat van beleírva. Általában 12 vagy 14 biten tárolnak el egy színt, így nagyobb a képek dinamikatartománya. A JPG</w:t>
      </w:r>
      <w:r w:rsidR="001C6E29" w:rsidRPr="008D1934">
        <w:t xml:space="preserve"> és PNG</w:t>
      </w:r>
      <w:r w:rsidRPr="008D1934">
        <w:t xml:space="preserve"> formátum csak 8 biten tárol egy színt.</w:t>
      </w:r>
      <w:r w:rsidR="00F2521D" w:rsidRPr="008D1934">
        <w:t xml:space="preserve"> Mivel n</w:t>
      </w:r>
      <w:r w:rsidRPr="008D1934">
        <w:t>incs előfeldolgozás, így például a fehéregyensúly, vagy a színárnyalatok teljesen szabadon állítható a retusálás során.</w:t>
      </w:r>
    </w:p>
    <w:p w14:paraId="6566D486" w14:textId="77777777" w:rsidR="00F2521D" w:rsidRPr="008D1934" w:rsidRDefault="00B31A19" w:rsidP="00B31A19">
      <w:pPr>
        <w:pStyle w:val="Listenabsatz"/>
        <w:numPr>
          <w:ilvl w:val="0"/>
          <w:numId w:val="34"/>
        </w:numPr>
      </w:pPr>
      <w:proofErr w:type="gramStart"/>
      <w:r w:rsidRPr="008D1934">
        <w:t>.NEF</w:t>
      </w:r>
      <w:proofErr w:type="gramEnd"/>
      <w:r w:rsidRPr="008D1934">
        <w:t xml:space="preserve"> (Nikon Electronic Format): A Nikon kamerák nyersformátuma, 12 vagy 14 biten tárol el egy színt. </w:t>
      </w:r>
    </w:p>
    <w:p w14:paraId="328C3DC6" w14:textId="05F8DAAE" w:rsidR="00B31A19" w:rsidRPr="008D1934" w:rsidRDefault="00000000" w:rsidP="00F2521D">
      <w:pPr>
        <w:pStyle w:val="Listenabsatz"/>
        <w:ind w:left="1440" w:firstLine="0"/>
      </w:pPr>
      <w:hyperlink r:id="rId35" w:history="1">
        <w:r w:rsidR="00F2521D" w:rsidRPr="008D1934">
          <w:rPr>
            <w:rStyle w:val="Hyperlink"/>
          </w:rPr>
          <w:t>https://www.nikonusa.com/en/learn-and-explore/a/products-and-innovation/nikon-electronic-format-nef.html</w:t>
        </w:r>
      </w:hyperlink>
      <w:r w:rsidR="00B31A19" w:rsidRPr="008D1934">
        <w:t xml:space="preserve"> </w:t>
      </w:r>
    </w:p>
    <w:p w14:paraId="2F74495E" w14:textId="59DAE634" w:rsidR="00B31A19" w:rsidRPr="008D1934" w:rsidRDefault="00B31A19" w:rsidP="00B31A19">
      <w:pPr>
        <w:pStyle w:val="Listenabsatz"/>
        <w:numPr>
          <w:ilvl w:val="0"/>
          <w:numId w:val="33"/>
        </w:numPr>
      </w:pPr>
      <w:r w:rsidRPr="008D1934">
        <w:lastRenderedPageBreak/>
        <w:t>.CR2 (Canon Raw 2): A Canon kamerák nyersformátuma, 14 biten tárol el legjobb minőségnél egy színt.</w:t>
      </w:r>
    </w:p>
    <w:p w14:paraId="3DBE4CA8" w14:textId="0A8E9238" w:rsidR="00B31A19" w:rsidRPr="008D1934" w:rsidRDefault="00000000" w:rsidP="00B31A19">
      <w:pPr>
        <w:pStyle w:val="Listenabsatz"/>
        <w:ind w:left="1440" w:firstLine="0"/>
      </w:pPr>
      <w:hyperlink r:id="rId36" w:history="1">
        <w:r w:rsidR="00B31A19" w:rsidRPr="008D1934">
          <w:rPr>
            <w:rStyle w:val="Hyperlink"/>
          </w:rPr>
          <w:t>https://fileinfo.com/extension/cr2</w:t>
        </w:r>
      </w:hyperlink>
      <w:r w:rsidR="00B31A19" w:rsidRPr="008D1934">
        <w:t xml:space="preserve"> </w:t>
      </w:r>
    </w:p>
    <w:p w14:paraId="1A8C221F" w14:textId="3CD0A954" w:rsidR="00B31A19" w:rsidRPr="008D1934" w:rsidRDefault="001C6E29" w:rsidP="00996F49">
      <w:pPr>
        <w:pStyle w:val="Listenabsatz"/>
        <w:numPr>
          <w:ilvl w:val="0"/>
          <w:numId w:val="33"/>
        </w:numPr>
      </w:pPr>
      <w:r w:rsidRPr="008D1934">
        <w:t xml:space="preserve">ARW (Sony Alpha Raw Digital Camera Image): </w:t>
      </w:r>
      <w:r w:rsidR="00996F49" w:rsidRPr="008D1934">
        <w:t>A Sony kamerák nyersformátuma, 14 biten tárol el egy színt.</w:t>
      </w:r>
    </w:p>
    <w:p w14:paraId="101C72DD" w14:textId="1727EF3B" w:rsidR="00404200" w:rsidRPr="008D1934" w:rsidRDefault="00404200" w:rsidP="00827D03">
      <w:pPr>
        <w:pStyle w:val="berschrift3"/>
        <w:rPr>
          <w:rFonts w:cs="Times New Roman"/>
        </w:rPr>
      </w:pPr>
      <w:bookmarkStart w:id="28" w:name="_Toc121176661"/>
      <w:r w:rsidRPr="008D1934">
        <w:rPr>
          <w:rFonts w:cs="Times New Roman"/>
        </w:rPr>
        <w:t xml:space="preserve">Az </w:t>
      </w:r>
      <w:r w:rsidR="00BE0D71" w:rsidRPr="008D1934">
        <w:rPr>
          <w:rFonts w:cs="Times New Roman"/>
        </w:rPr>
        <w:t xml:space="preserve">XMP </w:t>
      </w:r>
      <w:r w:rsidRPr="008D1934">
        <w:rPr>
          <w:rFonts w:cs="Times New Roman"/>
        </w:rPr>
        <w:t>fájl</w:t>
      </w:r>
      <w:r w:rsidR="00BE0D71" w:rsidRPr="008D1934">
        <w:rPr>
          <w:rFonts w:cs="Times New Roman"/>
        </w:rPr>
        <w:t>formátum</w:t>
      </w:r>
      <w:bookmarkEnd w:id="28"/>
    </w:p>
    <w:p w14:paraId="574F051E" w14:textId="393514F9" w:rsidR="00404200" w:rsidRPr="008D1934" w:rsidRDefault="00404200" w:rsidP="00404200">
      <w:r w:rsidRPr="008D1934">
        <w:t xml:space="preserve">Az .xmp </w:t>
      </w:r>
      <w:r w:rsidR="00C32D92" w:rsidRPr="008D1934">
        <w:t xml:space="preserve">(Extensible Metadata Platform) </w:t>
      </w:r>
      <w:r w:rsidRPr="008D1934">
        <w:t xml:space="preserve">az </w:t>
      </w:r>
      <w:r w:rsidR="00150313" w:rsidRPr="008D1934">
        <w:t>Adobe programok</w:t>
      </w:r>
      <w:r w:rsidR="00C32D92" w:rsidRPr="008D1934">
        <w:t>, mint a Lightroom és a Photoshop</w:t>
      </w:r>
      <w:r w:rsidR="00150313" w:rsidRPr="008D1934">
        <w:t xml:space="preserve"> metaadat</w:t>
      </w:r>
      <w:r w:rsidR="00C32D92" w:rsidRPr="008D1934">
        <w:t xml:space="preserve"> tárolásra</w:t>
      </w:r>
      <w:r w:rsidR="00150313" w:rsidRPr="008D1934">
        <w:t xml:space="preserve"> </w:t>
      </w:r>
      <w:r w:rsidR="00C32D92" w:rsidRPr="008D1934">
        <w:t xml:space="preserve">használt </w:t>
      </w:r>
      <w:r w:rsidR="00150313" w:rsidRPr="008D1934">
        <w:t>formátuma</w:t>
      </w:r>
      <w:r w:rsidR="00C32D92" w:rsidRPr="008D1934">
        <w:t>, fejlesztését is az Adobe kezdte el. Szintaxisa alapján az .xml fájlokra hasonlít. Főleg képek nem destruktív szerkesztésénél szolgál a képen alkalmazandó változtatások tárolására, a retusálási értékek mentésére. Alapértelmezetten a Lightroom nem írja ki ezeket a fájlokat (bár ez beállítható), de kimenthetőek. Ekkor a Lightroom által meghatározott összes attribútum és metaadat kiírásra kerül, ilyen például a kamera és lencse típusa, fókusztávolság</w:t>
      </w:r>
      <w:r w:rsidR="00F2521D" w:rsidRPr="008D1934">
        <w:t>, fehéregyensúly, árnyalat, világosság, kontraszt, vibrálás</w:t>
      </w:r>
      <w:r w:rsidR="00C32D92" w:rsidRPr="008D1934">
        <w:t xml:space="preserve"> és még sok más adat.</w:t>
      </w:r>
    </w:p>
    <w:p w14:paraId="146439F4" w14:textId="77777777" w:rsidR="005A571D" w:rsidRPr="008D1934" w:rsidRDefault="00000000" w:rsidP="005A571D">
      <w:pPr>
        <w:tabs>
          <w:tab w:val="left" w:pos="5227"/>
        </w:tabs>
      </w:pPr>
      <w:hyperlink r:id="rId37" w:history="1">
        <w:r w:rsidR="005A571D" w:rsidRPr="008D1934">
          <w:rPr>
            <w:rStyle w:val="Hyperlink"/>
          </w:rPr>
          <w:t>https://fileinfo.com/extension/xmp</w:t>
        </w:r>
      </w:hyperlink>
    </w:p>
    <w:p w14:paraId="09F2BD85" w14:textId="3C412377" w:rsidR="00996F49" w:rsidRPr="008D1934" w:rsidRDefault="00000000" w:rsidP="00996F49">
      <w:pPr>
        <w:tabs>
          <w:tab w:val="left" w:pos="5227"/>
        </w:tabs>
      </w:pPr>
      <w:hyperlink r:id="rId38" w:history="1">
        <w:r w:rsidR="005A571D" w:rsidRPr="008D1934">
          <w:rPr>
            <w:rStyle w:val="Hyperlink"/>
          </w:rPr>
          <w:t>https://www.adobe.com/devnet/xmp.html</w:t>
        </w:r>
      </w:hyperlink>
      <w:r w:rsidR="005A571D" w:rsidRPr="008D1934">
        <w:t xml:space="preserve">  </w:t>
      </w:r>
    </w:p>
    <w:p w14:paraId="40953D02" w14:textId="423A6E35" w:rsidR="00996F49" w:rsidRPr="008D1934" w:rsidRDefault="00996F49" w:rsidP="00827D03">
      <w:pPr>
        <w:pStyle w:val="berschrift3"/>
        <w:rPr>
          <w:rFonts w:cs="Times New Roman"/>
        </w:rPr>
      </w:pPr>
      <w:bookmarkStart w:id="29" w:name="_Toc121176662"/>
      <w:r w:rsidRPr="008D1934">
        <w:rPr>
          <w:rFonts w:cs="Times New Roman"/>
        </w:rPr>
        <w:t>Feldolgozás</w:t>
      </w:r>
      <w:bookmarkEnd w:id="29"/>
    </w:p>
    <w:p w14:paraId="4C20F5DE" w14:textId="37556442" w:rsidR="00996F49" w:rsidRPr="008D1934" w:rsidRDefault="00996F49" w:rsidP="00996F49">
      <w:r w:rsidRPr="008D1934">
        <w:t xml:space="preserve">Az adatok feldolgozásával a process_data.py </w:t>
      </w:r>
      <w:proofErr w:type="spellStart"/>
      <w:r w:rsidRPr="008D1934">
        <w:t>szkript</w:t>
      </w:r>
      <w:proofErr w:type="spellEnd"/>
      <w:r w:rsidRPr="008D1934">
        <w:t xml:space="preserve"> foglalkozik.</w:t>
      </w:r>
    </w:p>
    <w:p w14:paraId="61F40813" w14:textId="6B032C68" w:rsidR="00996F49" w:rsidRPr="008D1934" w:rsidRDefault="00F2521D" w:rsidP="00996F49">
      <w:r w:rsidRPr="008D1934">
        <w:t>A feldolgozás során első lépés volt az adatok megtisztítása</w:t>
      </w:r>
      <w:r w:rsidR="002526BF" w:rsidRPr="008D1934">
        <w:t>.</w:t>
      </w:r>
      <w:r w:rsidRPr="008D1934">
        <w:t xml:space="preserve"> Érdemes </w:t>
      </w:r>
      <w:r w:rsidR="0097245F" w:rsidRPr="008D1934">
        <w:t>manuálisan egy előválogatást tartani, ahol csak a jó képek maradnak benne az adathalmazban</w:t>
      </w:r>
      <w:r w:rsidRPr="008D1934">
        <w:t>.</w:t>
      </w:r>
      <w:r w:rsidR="00996F49" w:rsidRPr="008D1934">
        <w:t xml:space="preserve"> </w:t>
      </w:r>
      <w:r w:rsidR="002526BF" w:rsidRPr="008D1934">
        <w:t>H</w:t>
      </w:r>
      <w:r w:rsidR="00996F49" w:rsidRPr="008D1934">
        <w:t xml:space="preserve">a </w:t>
      </w:r>
      <w:r w:rsidR="002526BF" w:rsidRPr="008D1934">
        <w:t>egy fájl</w:t>
      </w:r>
      <w:r w:rsidR="00996F49" w:rsidRPr="008D1934">
        <w:t xml:space="preserve"> nem a fentebb</w:t>
      </w:r>
      <w:r w:rsidRPr="008D1934">
        <w:t xml:space="preserve"> felsorolt</w:t>
      </w:r>
      <w:r w:rsidR="00996F49" w:rsidRPr="008D1934">
        <w:t xml:space="preserve"> formátum</w:t>
      </w:r>
      <w:r w:rsidR="002526BF" w:rsidRPr="008D1934">
        <w:t>ok valamelyiké</w:t>
      </w:r>
      <w:r w:rsidR="00996F49" w:rsidRPr="008D1934">
        <w:t>b</w:t>
      </w:r>
      <w:r w:rsidR="002526BF" w:rsidRPr="008D1934">
        <w:t>e</w:t>
      </w:r>
      <w:r w:rsidR="00996F49" w:rsidRPr="008D1934">
        <w:t xml:space="preserve"> tartozott, az</w:t>
      </w:r>
      <w:r w:rsidRPr="008D1934">
        <w:t xml:space="preserve"> törlésre került </w:t>
      </w:r>
      <w:r w:rsidR="00996F49" w:rsidRPr="008D1934">
        <w:t xml:space="preserve">a </w:t>
      </w:r>
      <w:r w:rsidRPr="008D1934">
        <w:t xml:space="preserve">tanítási </w:t>
      </w:r>
      <w:r w:rsidR="00996F49" w:rsidRPr="008D1934">
        <w:t>könyvtárból.</w:t>
      </w:r>
      <w:r w:rsidR="0097245F" w:rsidRPr="008D1934">
        <w:t xml:space="preserve"> A fájlnevek egy </w:t>
      </w:r>
      <w:r w:rsidR="00996F49" w:rsidRPr="008D1934">
        <w:t>listába</w:t>
      </w:r>
      <w:r w:rsidR="0097245F" w:rsidRPr="008D1934">
        <w:t xml:space="preserve"> kerültek</w:t>
      </w:r>
      <w:r w:rsidR="00996F49" w:rsidRPr="008D1934">
        <w:t>, a kiterjesztés</w:t>
      </w:r>
      <w:r w:rsidR="0097245F" w:rsidRPr="008D1934">
        <w:t xml:space="preserve"> és a név külön lett választva</w:t>
      </w:r>
      <w:r w:rsidR="00996F49" w:rsidRPr="008D1934">
        <w:t xml:space="preserve">. </w:t>
      </w:r>
      <w:r w:rsidR="0097245F" w:rsidRPr="008D1934">
        <w:t xml:space="preserve">Ha van .xmp és nyer képfájl is, akkor </w:t>
      </w:r>
      <w:r w:rsidR="00996F49" w:rsidRPr="008D1934">
        <w:t>minden névből kettőnek kell lennie a listában</w:t>
      </w:r>
      <w:r w:rsidR="000C494D" w:rsidRPr="008D1934">
        <w:t>. Ha ez valahol nem teljesül, azok a fájlok szintén törlésre kerül</w:t>
      </w:r>
      <w:r w:rsidR="0097245F" w:rsidRPr="008D1934">
        <w:t>n</w:t>
      </w:r>
      <w:r w:rsidR="000C494D" w:rsidRPr="008D1934">
        <w:t>ek.</w:t>
      </w:r>
    </w:p>
    <w:p w14:paraId="1C66446E" w14:textId="3928D304" w:rsidR="000C494D" w:rsidRPr="008D1934" w:rsidRDefault="000C494D" w:rsidP="00996F49">
      <w:r w:rsidRPr="008D1934">
        <w:t>A következő lépésben</w:t>
      </w:r>
      <w:r w:rsidR="0031369E" w:rsidRPr="008D1934">
        <w:t>, a könyvtáron</w:t>
      </w:r>
      <w:r w:rsidRPr="008D1934">
        <w:t xml:space="preserve"> végigiterálva </w:t>
      </w:r>
      <w:r w:rsidR="0031369E" w:rsidRPr="008D1934">
        <w:t xml:space="preserve">megtörtént </w:t>
      </w:r>
      <w:r w:rsidRPr="008D1934">
        <w:t>a nyersek és a hozzá tartozó .xmp-k</w:t>
      </w:r>
      <w:r w:rsidR="0031369E" w:rsidRPr="008D1934">
        <w:t xml:space="preserve"> beolvasása</w:t>
      </w:r>
      <w:r w:rsidRPr="008D1934">
        <w:t>.</w:t>
      </w:r>
      <w:r w:rsidR="0031369E" w:rsidRPr="008D1934">
        <w:t xml:space="preserve"> A</w:t>
      </w:r>
      <w:r w:rsidRPr="008D1934">
        <w:t xml:space="preserve"> nyersek beolvasásához a rawpy csomagot használtam, ez </w:t>
      </w:r>
      <w:r w:rsidR="00267B51" w:rsidRPr="008D1934">
        <w:t xml:space="preserve">beolvassa a nyersképet egy </w:t>
      </w:r>
      <w:proofErr w:type="gramStart"/>
      <w:r w:rsidR="00267B51" w:rsidRPr="008D1934">
        <w:rPr>
          <w:i/>
          <w:iCs/>
        </w:rPr>
        <w:t>rawpy.Rawpy</w:t>
      </w:r>
      <w:proofErr w:type="gramEnd"/>
      <w:r w:rsidR="00267B51" w:rsidRPr="008D1934">
        <w:t xml:space="preserve"> osztályba, amiből utána</w:t>
      </w:r>
      <w:r w:rsidR="00682CA5" w:rsidRPr="008D1934">
        <w:t xml:space="preserve"> a </w:t>
      </w:r>
      <w:r w:rsidR="00682CA5" w:rsidRPr="008D1934">
        <w:rPr>
          <w:i/>
          <w:iCs/>
        </w:rPr>
        <w:t>postprocess</w:t>
      </w:r>
      <w:r w:rsidR="002526BF" w:rsidRPr="008D1934">
        <w:rPr>
          <w:i/>
          <w:iCs/>
        </w:rPr>
        <w:t>()</w:t>
      </w:r>
      <w:r w:rsidR="00682CA5" w:rsidRPr="008D1934">
        <w:t xml:space="preserve"> hívással</w:t>
      </w:r>
      <w:r w:rsidR="00267B51" w:rsidRPr="008D1934">
        <w:t xml:space="preserve"> </w:t>
      </w:r>
      <w:r w:rsidR="00682CA5" w:rsidRPr="008D1934">
        <w:rPr>
          <w:i/>
          <w:iCs/>
        </w:rPr>
        <w:t>[</w:t>
      </w:r>
      <w:r w:rsidR="00047E87" w:rsidRPr="008D1934">
        <w:rPr>
          <w:i/>
          <w:iCs/>
        </w:rPr>
        <w:t>h</w:t>
      </w:r>
      <w:r w:rsidR="00682CA5" w:rsidRPr="008D1934">
        <w:rPr>
          <w:i/>
          <w:iCs/>
        </w:rPr>
        <w:t>*</w:t>
      </w:r>
      <w:r w:rsidR="00047E87" w:rsidRPr="008D1934">
        <w:rPr>
          <w:i/>
          <w:iCs/>
        </w:rPr>
        <w:t>w</w:t>
      </w:r>
      <w:r w:rsidR="00682CA5" w:rsidRPr="008D1934">
        <w:rPr>
          <w:i/>
          <w:iCs/>
        </w:rPr>
        <w:t>*</w:t>
      </w:r>
      <w:r w:rsidR="00047E87" w:rsidRPr="008D1934">
        <w:rPr>
          <w:i/>
          <w:iCs/>
        </w:rPr>
        <w:t>c</w:t>
      </w:r>
      <w:r w:rsidR="00682CA5" w:rsidRPr="008D1934">
        <w:rPr>
          <w:i/>
          <w:iCs/>
        </w:rPr>
        <w:t>]</w:t>
      </w:r>
      <w:r w:rsidR="00682CA5" w:rsidRPr="008D1934">
        <w:t xml:space="preserve"> dimenziós </w:t>
      </w:r>
      <w:r w:rsidR="00267B51" w:rsidRPr="008D1934">
        <w:t xml:space="preserve">numpy </w:t>
      </w:r>
      <w:r w:rsidR="003C619D" w:rsidRPr="008D1934">
        <w:t xml:space="preserve">tömbként </w:t>
      </w:r>
      <w:r w:rsidR="00267B51" w:rsidRPr="008D1934">
        <w:t>lehet letárolni a képet</w:t>
      </w:r>
      <w:r w:rsidR="00682CA5" w:rsidRPr="008D1934">
        <w:t xml:space="preserve">, </w:t>
      </w:r>
      <w:r w:rsidR="00047E87" w:rsidRPr="008D1934">
        <w:t xml:space="preserve">ahol </w:t>
      </w:r>
      <w:r w:rsidR="00047E87" w:rsidRPr="008D1934">
        <w:rPr>
          <w:i/>
          <w:iCs/>
        </w:rPr>
        <w:t>h</w:t>
      </w:r>
      <w:r w:rsidR="00047E87" w:rsidRPr="008D1934">
        <w:t xml:space="preserve"> a magasság, </w:t>
      </w:r>
      <w:r w:rsidR="00047E87" w:rsidRPr="008D1934">
        <w:rPr>
          <w:i/>
          <w:iCs/>
        </w:rPr>
        <w:t>w</w:t>
      </w:r>
      <w:r w:rsidR="00047E87" w:rsidRPr="008D1934">
        <w:t xml:space="preserve"> a szélesség és </w:t>
      </w:r>
      <w:r w:rsidR="00047E87" w:rsidRPr="008D1934">
        <w:rPr>
          <w:i/>
          <w:iCs/>
        </w:rPr>
        <w:t>c</w:t>
      </w:r>
      <w:r w:rsidR="00047E87" w:rsidRPr="008D1934">
        <w:t xml:space="preserve"> a csatornák száma.</w:t>
      </w:r>
      <w:r w:rsidR="0031369E" w:rsidRPr="008D1934">
        <w:t xml:space="preserve"> A </w:t>
      </w:r>
      <w:proofErr w:type="gramStart"/>
      <w:r w:rsidR="0031369E" w:rsidRPr="008D1934">
        <w:rPr>
          <w:i/>
          <w:iCs/>
        </w:rPr>
        <w:t>postprocess(</w:t>
      </w:r>
      <w:proofErr w:type="gramEnd"/>
      <w:r w:rsidR="0031369E" w:rsidRPr="008D1934">
        <w:rPr>
          <w:i/>
          <w:iCs/>
        </w:rPr>
        <w:t>)</w:t>
      </w:r>
      <w:r w:rsidR="003C619D" w:rsidRPr="008D1934">
        <w:t xml:space="preserve"> hívás sokféleképp </w:t>
      </w:r>
      <w:r w:rsidR="003C619D" w:rsidRPr="008D1934">
        <w:lastRenderedPageBreak/>
        <w:t xml:space="preserve">paraméterezhető, ami ezek közül fontosabb lehet, hogy </w:t>
      </w:r>
      <w:r w:rsidR="007D1C7D" w:rsidRPr="008D1934">
        <w:t>a feldolgozás során alkalmazza-e</w:t>
      </w:r>
      <w:r w:rsidR="003C619D" w:rsidRPr="008D1934">
        <w:t xml:space="preserve"> a kamera által mért és ajánlott fehéregyensúlyt, illetve hogy hány biten tároljon egy színt</w:t>
      </w:r>
      <w:r w:rsidR="0031369E" w:rsidRPr="008D1934">
        <w:t>, j</w:t>
      </w:r>
      <w:r w:rsidR="003C619D" w:rsidRPr="008D1934">
        <w:t>elenleg 16 biten és fehéregyensúly nélkül kerül mentésre a mátrixba a kép.</w:t>
      </w:r>
      <w:r w:rsidR="007D1C7D" w:rsidRPr="008D1934">
        <w:t xml:space="preserve"> Ez után a pixelek értékei</w:t>
      </w:r>
      <w:r w:rsidR="0031369E" w:rsidRPr="008D1934">
        <w:t xml:space="preserve">t </w:t>
      </w:r>
      <w:r w:rsidR="007D1C7D" w:rsidRPr="008D1934">
        <w:t>[0,</w:t>
      </w:r>
      <w:r w:rsidR="008C04BC" w:rsidRPr="008D1934">
        <w:t xml:space="preserve"> </w:t>
      </w:r>
      <w:r w:rsidR="007D1C7D" w:rsidRPr="008D1934">
        <w:t>1] tartományba</w:t>
      </w:r>
      <w:r w:rsidR="0031369E" w:rsidRPr="008D1934">
        <w:t xml:space="preserve"> lettek skálázva</w:t>
      </w:r>
      <w:r w:rsidR="008C04BC" w:rsidRPr="008D1934">
        <w:t>, majd átméretez</w:t>
      </w:r>
      <w:r w:rsidR="0031369E" w:rsidRPr="008D1934">
        <w:t>ve</w:t>
      </w:r>
      <w:r w:rsidR="008C04BC" w:rsidRPr="008D1934">
        <w:t xml:space="preserve"> </w:t>
      </w:r>
      <w:r w:rsidR="00865428" w:rsidRPr="008D1934">
        <w:t>[</w:t>
      </w:r>
      <w:r w:rsidR="008C04BC" w:rsidRPr="008D1934">
        <w:t>133</w:t>
      </w:r>
      <w:r w:rsidR="0031369E" w:rsidRPr="008D1934">
        <w:t>x</w:t>
      </w:r>
      <w:r w:rsidR="008C04BC" w:rsidRPr="008D1934">
        <w:t>200</w:t>
      </w:r>
      <w:r w:rsidR="0031369E" w:rsidRPr="008D1934">
        <w:t>x</w:t>
      </w:r>
      <w:proofErr w:type="gramStart"/>
      <w:r w:rsidR="00865428" w:rsidRPr="008D1934">
        <w:t>3]</w:t>
      </w:r>
      <w:r w:rsidR="008C04BC" w:rsidRPr="008D1934">
        <w:t>-</w:t>
      </w:r>
      <w:proofErr w:type="gramEnd"/>
      <w:r w:rsidR="008C04BC" w:rsidRPr="008D1934">
        <w:t>as méretre, ahol 133</w:t>
      </w:r>
      <w:r w:rsidR="00B72E6B" w:rsidRPr="008D1934">
        <w:t xml:space="preserve"> pixel</w:t>
      </w:r>
      <w:r w:rsidR="008C04BC" w:rsidRPr="008D1934">
        <w:t xml:space="preserve"> lesz a képek</w:t>
      </w:r>
      <w:r w:rsidR="00B72E6B" w:rsidRPr="008D1934">
        <w:t xml:space="preserve"> magassága, 200 pixel pedig a szélessége</w:t>
      </w:r>
      <w:r w:rsidR="0031369E" w:rsidRPr="008D1934">
        <w:t>, 3 pedig a színcsatornák száma</w:t>
      </w:r>
      <w:r w:rsidR="00B72E6B" w:rsidRPr="008D1934">
        <w:t>. Ez a méret kényelmesen kezelhető</w:t>
      </w:r>
      <w:r w:rsidR="0031369E" w:rsidRPr="008D1934">
        <w:t xml:space="preserve"> egy</w:t>
      </w:r>
      <w:r w:rsidR="00B72E6B" w:rsidRPr="008D1934">
        <w:t xml:space="preserve"> neurális háló számára</w:t>
      </w:r>
      <w:r w:rsidR="0031369E" w:rsidRPr="008D1934">
        <w:t>, p</w:t>
      </w:r>
      <w:r w:rsidR="00B72E6B" w:rsidRPr="008D1934">
        <w:t>éldául az InceptionResNetV2 neurális háló, ami egy fejlett, képosztályozásra használt konvolúciós háló (residual blokkokat és inception</w:t>
      </w:r>
      <w:r w:rsidR="00865428" w:rsidRPr="008D1934">
        <w:t xml:space="preserve"> architektúrával</w:t>
      </w:r>
      <w:r w:rsidR="00B72E6B" w:rsidRPr="008D1934">
        <w:t>)</w:t>
      </w:r>
      <w:r w:rsidR="00865428" w:rsidRPr="008D1934">
        <w:t xml:space="preserve"> is [29</w:t>
      </w:r>
      <w:r w:rsidR="0031369E" w:rsidRPr="008D1934">
        <w:t>9x</w:t>
      </w:r>
      <w:r w:rsidR="00865428" w:rsidRPr="008D1934">
        <w:t>299</w:t>
      </w:r>
      <w:r w:rsidR="0031369E" w:rsidRPr="008D1934">
        <w:t>x</w:t>
      </w:r>
      <w:r w:rsidR="00865428" w:rsidRPr="008D1934">
        <w:t>3] bemeneti dimenziókkal dolgozik.</w:t>
      </w:r>
      <w:r w:rsidR="00197A8A" w:rsidRPr="008D1934">
        <w:t xml:space="preserve"> </w:t>
      </w:r>
      <w:r w:rsidR="00E43200" w:rsidRPr="008D1934">
        <w:t>Opcionálisan</w:t>
      </w:r>
      <w:r w:rsidR="00197A8A" w:rsidRPr="008D1934">
        <w:t xml:space="preserve"> </w:t>
      </w:r>
      <w:r w:rsidR="0031369E" w:rsidRPr="008D1934">
        <w:t xml:space="preserve">mentésre </w:t>
      </w:r>
      <w:r w:rsidR="00644E3A" w:rsidRPr="008D1934">
        <w:t>kerül</w:t>
      </w:r>
      <w:r w:rsidR="00197A8A" w:rsidRPr="008D1934">
        <w:t xml:space="preserve"> </w:t>
      </w:r>
      <w:r w:rsidR="00644E3A" w:rsidRPr="008D1934">
        <w:t xml:space="preserve">a </w:t>
      </w:r>
      <w:r w:rsidR="00197A8A" w:rsidRPr="008D1934">
        <w:t>nyersek jpg-be konvertált verzióját, majd az újraméretezett képet hozzáfűzöm a képek listájához.</w:t>
      </w:r>
    </w:p>
    <w:p w14:paraId="25C93E30" w14:textId="69F46C08" w:rsidR="00865428" w:rsidRPr="008D1934" w:rsidRDefault="00000000" w:rsidP="00865428">
      <w:hyperlink r:id="rId39" w:history="1">
        <w:r w:rsidR="00865428" w:rsidRPr="008D1934">
          <w:rPr>
            <w:rStyle w:val="Hyperlink"/>
          </w:rPr>
          <w:t>https://keras.io/api/applications/inceptionresnetv2/</w:t>
        </w:r>
      </w:hyperlink>
      <w:r w:rsidR="00865428" w:rsidRPr="008D1934">
        <w:t xml:space="preserve"> </w:t>
      </w:r>
    </w:p>
    <w:p w14:paraId="30713C9C" w14:textId="770D164F" w:rsidR="00197A8A" w:rsidRPr="008D1934" w:rsidRDefault="00000000" w:rsidP="00644E3A">
      <w:hyperlink r:id="rId40" w:history="1">
        <w:r w:rsidR="00197A8A" w:rsidRPr="008D1934">
          <w:rPr>
            <w:rStyle w:val="Hyperlink"/>
          </w:rPr>
          <w:t>https://letmaik.github.io/rawpy/api/index.html</w:t>
        </w:r>
      </w:hyperlink>
      <w:r w:rsidR="00197A8A" w:rsidRPr="008D1934">
        <w:t xml:space="preserve"> </w:t>
      </w:r>
    </w:p>
    <w:p w14:paraId="60E16CB6" w14:textId="01EF84BE" w:rsidR="00865428" w:rsidRPr="008D1934" w:rsidRDefault="00865428" w:rsidP="00644E3A">
      <w:pPr>
        <w:rPr>
          <w:color w:val="D4D4D4"/>
          <w:sz w:val="21"/>
          <w:szCs w:val="21"/>
          <w:lang w:eastAsia="hu-HU"/>
        </w:rPr>
      </w:pPr>
      <w:r w:rsidRPr="008D1934">
        <w:t>Az .xmp fájlok feldolgozásához az exiftool</w:t>
      </w:r>
      <w:r w:rsidR="00197A8A" w:rsidRPr="008D1934">
        <w:t xml:space="preserve"> csomago</w:t>
      </w:r>
      <w:r w:rsidRPr="008D1934">
        <w:t>t</w:t>
      </w:r>
      <w:r w:rsidR="00644E3A" w:rsidRPr="008D1934">
        <w:t xml:space="preserve"> választottam.</w:t>
      </w:r>
      <w:r w:rsidRPr="008D1934">
        <w:t xml:space="preserve"> </w:t>
      </w:r>
      <w:r w:rsidR="00644E3A" w:rsidRPr="008D1934">
        <w:t>Az .xmp-t beolvasva</w:t>
      </w:r>
      <w:r w:rsidR="00197A8A" w:rsidRPr="008D1934">
        <w:t>, az exiftool parseolja, majd a kiolvasott tageket kulcs-érték párok formájában visszaadja. K</w:t>
      </w:r>
      <w:r w:rsidR="00644E3A" w:rsidRPr="008D1934">
        <w:t>icsit k</w:t>
      </w:r>
      <w:r w:rsidR="00197A8A" w:rsidRPr="008D1934">
        <w:t>orábban elemezve ezeket az adatokat, megtalálhat</w:t>
      </w:r>
      <w:r w:rsidR="00E46F7F" w:rsidRPr="008D1934">
        <w:t>ó</w:t>
      </w:r>
      <w:r w:rsidR="00197A8A" w:rsidRPr="008D1934">
        <w:t xml:space="preserve"> benne az 5 tanulni kívánt érték tag-j</w:t>
      </w:r>
      <w:r w:rsidR="00644E3A" w:rsidRPr="008D1934">
        <w:t>e (</w:t>
      </w:r>
      <w:r w:rsidR="00644E3A" w:rsidRPr="008D1934">
        <w:rPr>
          <w:i/>
          <w:iCs/>
        </w:rPr>
        <w:t>"</w:t>
      </w:r>
      <w:proofErr w:type="spellStart"/>
      <w:proofErr w:type="gramStart"/>
      <w:r w:rsidR="00644E3A" w:rsidRPr="008D1934">
        <w:rPr>
          <w:i/>
          <w:iCs/>
        </w:rPr>
        <w:t>XMP:ColorTemperature</w:t>
      </w:r>
      <w:proofErr w:type="spellEnd"/>
      <w:proofErr w:type="gramEnd"/>
      <w:r w:rsidR="00644E3A" w:rsidRPr="008D1934">
        <w:rPr>
          <w:i/>
          <w:iCs/>
        </w:rPr>
        <w:t>", "</w:t>
      </w:r>
      <w:proofErr w:type="spellStart"/>
      <w:r w:rsidR="00644E3A" w:rsidRPr="008D1934">
        <w:rPr>
          <w:i/>
          <w:iCs/>
        </w:rPr>
        <w:t>XMP:Tint</w:t>
      </w:r>
      <w:proofErr w:type="spellEnd"/>
      <w:r w:rsidR="00644E3A" w:rsidRPr="008D1934">
        <w:rPr>
          <w:i/>
          <w:iCs/>
        </w:rPr>
        <w:t>", "XMP:Exposure2012", "XMP:Contrast2012", "</w:t>
      </w:r>
      <w:proofErr w:type="spellStart"/>
      <w:r w:rsidR="00644E3A" w:rsidRPr="008D1934">
        <w:rPr>
          <w:i/>
          <w:iCs/>
        </w:rPr>
        <w:t>XMP:Vibrance</w:t>
      </w:r>
      <w:proofErr w:type="spellEnd"/>
      <w:r w:rsidR="00644E3A" w:rsidRPr="008D1934">
        <w:rPr>
          <w:i/>
          <w:iCs/>
        </w:rPr>
        <w:t>"</w:t>
      </w:r>
      <w:r w:rsidR="00644E3A" w:rsidRPr="008D1934">
        <w:t>)</w:t>
      </w:r>
      <w:r w:rsidR="00197A8A" w:rsidRPr="008D1934">
        <w:t xml:space="preserve">, ezeket egy listába </w:t>
      </w:r>
      <w:r w:rsidR="00644E3A" w:rsidRPr="008D1934">
        <w:t>kerülnek el</w:t>
      </w:r>
      <w:r w:rsidR="00197A8A" w:rsidRPr="008D1934">
        <w:t>tárol</w:t>
      </w:r>
      <w:r w:rsidR="00644E3A" w:rsidRPr="008D1934">
        <w:t xml:space="preserve">ásra, majd ezeket az elvárt </w:t>
      </w:r>
      <w:r w:rsidR="004C60D1" w:rsidRPr="008D1934">
        <w:t>kimenetek</w:t>
      </w:r>
      <w:r w:rsidR="00644E3A" w:rsidRPr="008D1934">
        <w:t xml:space="preserve"> </w:t>
      </w:r>
      <w:r w:rsidR="004C60D1" w:rsidRPr="008D1934">
        <w:t>listájá</w:t>
      </w:r>
      <w:r w:rsidR="00644E3A" w:rsidRPr="008D1934">
        <w:t>h</w:t>
      </w:r>
      <w:r w:rsidR="004C60D1" w:rsidRPr="008D1934">
        <w:t>o</w:t>
      </w:r>
      <w:r w:rsidR="00644E3A" w:rsidRPr="008D1934">
        <w:t>z kell hozzáfűzni.</w:t>
      </w:r>
    </w:p>
    <w:p w14:paraId="2B89A130" w14:textId="20B40564" w:rsidR="00197A8A" w:rsidRPr="008D1934" w:rsidRDefault="00000000" w:rsidP="00865428">
      <w:hyperlink r:id="rId41" w:history="1">
        <w:r w:rsidR="00197A8A" w:rsidRPr="008D1934">
          <w:rPr>
            <w:rStyle w:val="Hyperlink"/>
          </w:rPr>
          <w:t>https://pypi.org/project/PyExifTool/</w:t>
        </w:r>
      </w:hyperlink>
      <w:r w:rsidR="00197A8A" w:rsidRPr="008D1934">
        <w:t xml:space="preserve"> </w:t>
      </w:r>
    </w:p>
    <w:p w14:paraId="7161F790" w14:textId="746886BD" w:rsidR="009F0FCC" w:rsidRPr="008D1934" w:rsidRDefault="00197A8A" w:rsidP="009F0FCC">
      <w:r w:rsidRPr="008D1934">
        <w:t xml:space="preserve">A fentieket követően van két listák listája, ami azonos hosszúságú és párhuzamosan tartalmazza a bemeneti adatokat, illetve az elvárt kimeneteket. </w:t>
      </w:r>
      <w:r w:rsidR="004C60D1" w:rsidRPr="008D1934">
        <w:t xml:space="preserve">A </w:t>
      </w:r>
      <w:r w:rsidRPr="008D1934">
        <w:t xml:space="preserve">két lista felcímkézése miatt </w:t>
      </w:r>
      <w:r w:rsidR="004C60D1" w:rsidRPr="008D1934">
        <w:t xml:space="preserve">a listák egy </w:t>
      </w:r>
      <w:proofErr w:type="spellStart"/>
      <w:r w:rsidR="004C60D1" w:rsidRPr="008D1934">
        <w:t>dictonarybe</w:t>
      </w:r>
      <w:proofErr w:type="spellEnd"/>
      <w:r w:rsidR="004C60D1" w:rsidRPr="008D1934">
        <w:t xml:space="preserve"> kerülnek, ez a </w:t>
      </w:r>
      <w:r w:rsidRPr="008D1934">
        <w:t xml:space="preserve">későbbi feldolgozás során </w:t>
      </w:r>
      <w:r w:rsidR="004C60D1" w:rsidRPr="008D1934">
        <w:t xml:space="preserve">könnyít. </w:t>
      </w:r>
      <w:r w:rsidR="009F0FCC" w:rsidRPr="008D1934">
        <w:t>Ez után e</w:t>
      </w:r>
      <w:r w:rsidRPr="008D1934">
        <w:t xml:space="preserve">gy </w:t>
      </w:r>
      <w:proofErr w:type="spellStart"/>
      <w:proofErr w:type="gramStart"/>
      <w:r w:rsidR="004C60D1" w:rsidRPr="008D1934">
        <w:rPr>
          <w:i/>
          <w:iCs/>
        </w:rPr>
        <w:t>datasets.</w:t>
      </w:r>
      <w:r w:rsidRPr="008D1934">
        <w:rPr>
          <w:i/>
          <w:iCs/>
        </w:rPr>
        <w:t>Dataset</w:t>
      </w:r>
      <w:proofErr w:type="spellEnd"/>
      <w:proofErr w:type="gramEnd"/>
      <w:r w:rsidRPr="008D1934">
        <w:t xml:space="preserve"> </w:t>
      </w:r>
      <w:r w:rsidR="009F0FCC" w:rsidRPr="008D1934">
        <w:t>osztályba</w:t>
      </w:r>
      <w:r w:rsidRPr="008D1934">
        <w:t xml:space="preserve"> rakom el,</w:t>
      </w:r>
      <w:r w:rsidR="009F0FCC" w:rsidRPr="008D1934">
        <w:t xml:space="preserve"> ez a </w:t>
      </w:r>
      <w:proofErr w:type="spellStart"/>
      <w:r w:rsidR="009F0FCC" w:rsidRPr="008D1934">
        <w:t>HuggingFace</w:t>
      </w:r>
      <w:proofErr w:type="spellEnd"/>
      <w:r w:rsidR="009F0FCC" w:rsidRPr="008D1934">
        <w:t xml:space="preserve"> adathalmazok tárolására alkalmas</w:t>
      </w:r>
      <w:r w:rsidR="004C60D1" w:rsidRPr="008D1934">
        <w:t xml:space="preserve"> osztálya</w:t>
      </w:r>
      <w:r w:rsidR="009F0FCC" w:rsidRPr="008D1934">
        <w:t xml:space="preserve">, </w:t>
      </w:r>
      <w:r w:rsidR="004C60D1" w:rsidRPr="008D1934">
        <w:t xml:space="preserve">a projekt során </w:t>
      </w:r>
      <w:r w:rsidR="009F0FCC" w:rsidRPr="008D1934">
        <w:t xml:space="preserve">ez bizonyult a legkönnyebben kezelhetőnek adathalmazok mentésére és betöltésére, a későbbiek folyamán ez volt az az adatformátum, amit a tensorflow is fel tudott dolgozni. Ez után </w:t>
      </w:r>
      <w:r w:rsidR="009703F8" w:rsidRPr="008D1934">
        <w:t xml:space="preserve">mentésre kerül az </w:t>
      </w:r>
      <w:r w:rsidR="009F0FCC" w:rsidRPr="008D1934">
        <w:t>adathalmaz</w:t>
      </w:r>
      <w:r w:rsidRPr="008D1934">
        <w:t>, opcionálisan az aktuális dátummal ellátva.</w:t>
      </w:r>
    </w:p>
    <w:p w14:paraId="3AEFC8AD" w14:textId="4C539BF4" w:rsidR="00197A8A" w:rsidRPr="008D1934" w:rsidRDefault="00000000" w:rsidP="00404200">
      <w:hyperlink r:id="rId42" w:anchor="datasets.Dataset" w:history="1">
        <w:r w:rsidR="009F0FCC" w:rsidRPr="008D1934">
          <w:rPr>
            <w:rStyle w:val="Hyperlink"/>
          </w:rPr>
          <w:t>https://huggingface.co/docs/datasets/main/en/package_reference/main_classes#datasets.Dataset</w:t>
        </w:r>
      </w:hyperlink>
      <w:r w:rsidR="009F0FCC" w:rsidRPr="008D1934">
        <w:t xml:space="preserve"> </w:t>
      </w:r>
    </w:p>
    <w:p w14:paraId="3E92BD9A" w14:textId="2DD42F11" w:rsidR="009F0FCC" w:rsidRPr="008D1934" w:rsidRDefault="00AB6C47" w:rsidP="00404200">
      <w:r w:rsidRPr="008D1934">
        <w:t>A</w:t>
      </w:r>
      <w:r w:rsidR="009F0FCC" w:rsidRPr="008D1934">
        <w:t>z adatok előfeldolgozás</w:t>
      </w:r>
      <w:r w:rsidRPr="008D1934">
        <w:t>a lokálisan ennyi volt, az adathalmazon végzet további műveletek már a Colab-ben történnek</w:t>
      </w:r>
      <w:r w:rsidR="009F0FCC" w:rsidRPr="008D1934">
        <w:t>.</w:t>
      </w:r>
      <w:r w:rsidR="002526BF" w:rsidRPr="008D1934">
        <w:t xml:space="preserve"> </w:t>
      </w:r>
      <w:r w:rsidRPr="008D1934">
        <w:t>T</w:t>
      </w:r>
      <w:r w:rsidR="002526BF" w:rsidRPr="008D1934">
        <w:t xml:space="preserve">ermészetesen </w:t>
      </w:r>
      <w:r w:rsidRPr="008D1934">
        <w:t>ez a lokális előfeldolgozás</w:t>
      </w:r>
      <w:r w:rsidR="002526BF" w:rsidRPr="008D1934">
        <w:t xml:space="preserve"> is </w:t>
      </w:r>
      <w:r w:rsidR="002526BF" w:rsidRPr="008D1934">
        <w:lastRenderedPageBreak/>
        <w:t>nagyon számításigényes,</w:t>
      </w:r>
      <w:r w:rsidRPr="008D1934">
        <w:t xml:space="preserve"> nagyjából a kisebb, 70 kép előfeldolgozása nagyjából</w:t>
      </w:r>
      <w:r w:rsidR="002526BF" w:rsidRPr="008D1934">
        <w:t xml:space="preserve"> </w:t>
      </w:r>
      <w:r w:rsidRPr="008D1934">
        <w:t>1ö percig tartott. Ennek ellenére megéri</w:t>
      </w:r>
      <w:r w:rsidR="002526BF" w:rsidRPr="008D1934">
        <w:t xml:space="preserve"> az erőfeszítés, mert </w:t>
      </w:r>
      <w:r w:rsidRPr="008D1934">
        <w:t xml:space="preserve">egy 70 nyersképből (darabonként 24-30 MB, kameraszenzortól függően, legyen jelenleg </w:t>
      </w:r>
      <w:r w:rsidRPr="008D1934">
        <w:rPr>
          <w:i/>
          <w:iCs/>
        </w:rPr>
        <w:t>70 [db] * 24 [MB] = 1,6 [GB]</w:t>
      </w:r>
      <w:r w:rsidRPr="008D1934">
        <w:t>) álló adathalmaz</w:t>
      </w:r>
      <w:r w:rsidR="002526BF" w:rsidRPr="008D1934">
        <w:t xml:space="preserve"> feldolgoz</w:t>
      </w:r>
      <w:r w:rsidRPr="008D1934">
        <w:t>va már csak</w:t>
      </w:r>
      <w:r w:rsidR="002526BF" w:rsidRPr="008D1934">
        <w:t xml:space="preserve"> 28 MB körül van.</w:t>
      </w:r>
    </w:p>
    <w:p w14:paraId="250C7945" w14:textId="3E4AA8A4" w:rsidR="009F0FCC" w:rsidRPr="008D1934" w:rsidRDefault="00A322B4" w:rsidP="00AB6C47">
      <w:pPr>
        <w:pStyle w:val="berschrift3"/>
        <w:rPr>
          <w:rFonts w:cs="Times New Roman"/>
        </w:rPr>
      </w:pPr>
      <w:bookmarkStart w:id="30" w:name="_Toc121176663"/>
      <w:r w:rsidRPr="008D1934">
        <w:rPr>
          <w:rFonts w:cs="Times New Roman"/>
        </w:rPr>
        <w:t>N</w:t>
      </w:r>
      <w:r w:rsidR="009F0FCC" w:rsidRPr="008D1934">
        <w:rPr>
          <w:rFonts w:cs="Times New Roman"/>
        </w:rPr>
        <w:t xml:space="preserve">eurális hálók </w:t>
      </w:r>
      <w:r w:rsidR="0023063C">
        <w:rPr>
          <w:rFonts w:cs="Times New Roman"/>
        </w:rPr>
        <w:t>implementálása</w:t>
      </w:r>
      <w:bookmarkEnd w:id="30"/>
    </w:p>
    <w:p w14:paraId="4E520303" w14:textId="41E007B7" w:rsidR="00AB6C47" w:rsidRPr="008D1934" w:rsidRDefault="00AB6C47" w:rsidP="00404200">
      <w:r w:rsidRPr="008D1934">
        <w:t>Az alkalmazás fejlesztésének ezen része már Google Colab-ben történt.</w:t>
      </w:r>
    </w:p>
    <w:p w14:paraId="3E8D279C" w14:textId="6A4A653C" w:rsidR="00197A8A" w:rsidRPr="008D1934" w:rsidRDefault="00650C82" w:rsidP="00404200">
      <w:r w:rsidRPr="008D1934">
        <w:t>Az első blokkban a szükséges csomagok</w:t>
      </w:r>
      <w:r w:rsidR="00AB6C47" w:rsidRPr="008D1934">
        <w:t xml:space="preserve"> importálása történik</w:t>
      </w:r>
      <w:r w:rsidRPr="008D1934">
        <w:t>, ezek többnyire a tensorflow és a keras különféle rétegei, modelljei és függvényei, amik az adatok betöltéséhez és a neurális hálók építéséhez kellenek.</w:t>
      </w:r>
      <w:r w:rsidR="00AB6C47" w:rsidRPr="008D1934">
        <w:t xml:space="preserve"> </w:t>
      </w:r>
      <w:r w:rsidRPr="008D1934">
        <w:t>Inicializál</w:t>
      </w:r>
      <w:r w:rsidR="00AB6C47" w:rsidRPr="008D1934">
        <w:t>ásra kerül</w:t>
      </w:r>
      <w:r w:rsidRPr="008D1934">
        <w:t xml:space="preserve"> a tensorboard, ami egy diagnosztikai eszköz, többek között a tanulási folyamatról ad grafikonokat és a neurális háló felépítését lehet benne grafikusan megtekinteni.</w:t>
      </w:r>
    </w:p>
    <w:p w14:paraId="214F7153" w14:textId="372394EF" w:rsidR="007779BE" w:rsidRPr="008D1934" w:rsidRDefault="00FB6150" w:rsidP="00404200">
      <w:r w:rsidRPr="008D1934">
        <w:t xml:space="preserve">Ez után a korábban exportált adathalmaz beolvasását végzem el Google </w:t>
      </w:r>
      <w:proofErr w:type="spellStart"/>
      <w:r w:rsidRPr="008D1934">
        <w:t>Driveból</w:t>
      </w:r>
      <w:proofErr w:type="spellEnd"/>
      <w:r w:rsidRPr="008D1934">
        <w:t>, majd ezt szétválasztom tanulási és tesztelési adathalmazokra, ezeket pedig tovább bontom a képekre (a bemenetre) és célértékekre (az elvárt kimenetre).</w:t>
      </w:r>
      <w:r w:rsidR="00A94FEE" w:rsidRPr="008D1934">
        <w:t xml:space="preserve"> A tanulási és tesztelési halmazok külön definiálására azért van szükség,</w:t>
      </w:r>
      <w:r w:rsidR="008E7D9E" w:rsidRPr="008D1934">
        <w:t xml:space="preserve"> mert a tanítás minőségéről úgy kaphatunk pontos eredményt, ha tanultakat új, még ismeretlen bemeneten értékeljük. A valóságban is így lehet jól tudást, tanulási minőséget mérni, ez a neurális hálók esetében sincs másképp.</w:t>
      </w:r>
      <w:r w:rsidRPr="008D1934">
        <w:t xml:space="preserve"> </w:t>
      </w:r>
      <w:r w:rsidR="008E7D9E" w:rsidRPr="008D1934">
        <w:t xml:space="preserve">Ez után </w:t>
      </w:r>
      <w:r w:rsidR="0093756D" w:rsidRPr="008D1934">
        <w:t xml:space="preserve">minden képmátrixhoz megvan egy listában az 5 jellemző, mint elvárt kimenet. </w:t>
      </w:r>
    </w:p>
    <w:p w14:paraId="4D3DDB77" w14:textId="5153BD77" w:rsidR="007779BE" w:rsidRPr="008D1934" w:rsidRDefault="008E7D9E" w:rsidP="001158DA">
      <w:pPr>
        <w:rPr>
          <w:lang w:eastAsia="hu-HU"/>
        </w:rPr>
      </w:pPr>
      <w:r w:rsidRPr="008D1934">
        <w:rPr>
          <w:lang w:eastAsia="hu-HU"/>
        </w:rPr>
        <w:t xml:space="preserve">Az adatok importálása után az adatok </w:t>
      </w:r>
      <w:proofErr w:type="spellStart"/>
      <w:r w:rsidRPr="008D1934">
        <w:rPr>
          <w:lang w:eastAsia="hu-HU"/>
        </w:rPr>
        <w:t>augmentálása</w:t>
      </w:r>
      <w:proofErr w:type="spellEnd"/>
      <w:r w:rsidRPr="008D1934">
        <w:rPr>
          <w:lang w:eastAsia="hu-HU"/>
        </w:rPr>
        <w:t xml:space="preserve"> következik. Ez egy technika, ami az adathalmaz</w:t>
      </w:r>
      <w:r w:rsidR="00F220DD" w:rsidRPr="008D1934">
        <w:rPr>
          <w:lang w:eastAsia="hu-HU"/>
        </w:rPr>
        <w:t>ból kiindulva új mintákat generál a képek</w:t>
      </w:r>
      <w:r w:rsidRPr="008D1934">
        <w:rPr>
          <w:lang w:eastAsia="hu-HU"/>
        </w:rPr>
        <w:t xml:space="preserve"> változtat</w:t>
      </w:r>
      <w:r w:rsidR="00F220DD" w:rsidRPr="008D1934">
        <w:rPr>
          <w:lang w:eastAsia="hu-HU"/>
        </w:rPr>
        <w:t xml:space="preserve">ásával, ezáltal bővítve az halmazt. Így </w:t>
      </w:r>
      <w:r w:rsidRPr="008D1934">
        <w:rPr>
          <w:lang w:eastAsia="hu-HU"/>
        </w:rPr>
        <w:t xml:space="preserve">a hálózat nagyobb adathalmazon tanul, ezáltal </w:t>
      </w:r>
      <w:r w:rsidR="009811F7" w:rsidRPr="008D1934">
        <w:rPr>
          <w:lang w:eastAsia="hu-HU"/>
        </w:rPr>
        <w:t>robusztusabb</w:t>
      </w:r>
      <w:r w:rsidR="00F220DD" w:rsidRPr="008D1934">
        <w:rPr>
          <w:lang w:eastAsia="hu-HU"/>
        </w:rPr>
        <w:t xml:space="preserve"> </w:t>
      </w:r>
      <w:r w:rsidRPr="008D1934">
        <w:rPr>
          <w:lang w:eastAsia="hu-HU"/>
        </w:rPr>
        <w:t>lesz. Az augmentáció előfeldolgozó (</w:t>
      </w:r>
      <w:proofErr w:type="spellStart"/>
      <w:r w:rsidRPr="008D1934">
        <w:rPr>
          <w:lang w:eastAsia="hu-HU"/>
        </w:rPr>
        <w:t>preprocessing</w:t>
      </w:r>
      <w:proofErr w:type="spellEnd"/>
      <w:r w:rsidRPr="008D1934">
        <w:rPr>
          <w:lang w:eastAsia="hu-HU"/>
        </w:rPr>
        <w:t>)</w:t>
      </w:r>
      <w:r w:rsidR="007779BE" w:rsidRPr="008D1934">
        <w:rPr>
          <w:lang w:eastAsia="hu-HU"/>
        </w:rPr>
        <w:t xml:space="preserve"> </w:t>
      </w:r>
      <w:r w:rsidR="00F220DD" w:rsidRPr="008D1934">
        <w:rPr>
          <w:lang w:eastAsia="hu-HU"/>
        </w:rPr>
        <w:t>rétegekkel valósul</w:t>
      </w:r>
      <w:r w:rsidRPr="008D1934">
        <w:rPr>
          <w:lang w:eastAsia="hu-HU"/>
        </w:rPr>
        <w:t xml:space="preserve"> meg. Ezek közül a</w:t>
      </w:r>
      <w:r w:rsidR="007779BE" w:rsidRPr="008D1934">
        <w:rPr>
          <w:lang w:eastAsia="hu-HU"/>
        </w:rPr>
        <w:t xml:space="preserve"> </w:t>
      </w:r>
      <w:r w:rsidR="007779BE" w:rsidRPr="008D1934">
        <w:rPr>
          <w:i/>
          <w:iCs/>
          <w:lang w:eastAsia="hu-HU"/>
        </w:rPr>
        <w:t>RandomFlip</w:t>
      </w:r>
      <w:r w:rsidR="00F220DD" w:rsidRPr="008D1934">
        <w:rPr>
          <w:lang w:eastAsia="hu-HU"/>
        </w:rPr>
        <w:t>-et</w:t>
      </w:r>
      <w:r w:rsidR="007779BE" w:rsidRPr="008D1934">
        <w:rPr>
          <w:lang w:eastAsia="hu-HU"/>
        </w:rPr>
        <w:t xml:space="preserve"> és</w:t>
      </w:r>
      <w:r w:rsidRPr="008D1934">
        <w:rPr>
          <w:lang w:eastAsia="hu-HU"/>
        </w:rPr>
        <w:t xml:space="preserve"> a</w:t>
      </w:r>
      <w:r w:rsidR="007779BE" w:rsidRPr="008D1934">
        <w:rPr>
          <w:lang w:eastAsia="hu-HU"/>
        </w:rPr>
        <w:t xml:space="preserve"> </w:t>
      </w:r>
      <w:r w:rsidR="007779BE" w:rsidRPr="008D1934">
        <w:rPr>
          <w:i/>
          <w:iCs/>
          <w:lang w:eastAsia="hu-HU"/>
        </w:rPr>
        <w:t>RandomRotation</w:t>
      </w:r>
      <w:r w:rsidR="00F220DD" w:rsidRPr="008D1934">
        <w:rPr>
          <w:lang w:eastAsia="hu-HU"/>
        </w:rPr>
        <w:t>-t használtam fel. Ezek</w:t>
      </w:r>
      <w:r w:rsidR="007779BE" w:rsidRPr="008D1934">
        <w:rPr>
          <w:lang w:eastAsia="hu-HU"/>
        </w:rPr>
        <w:t xml:space="preserve"> véletlenszerűen horizontálisan tükrözik és forgatják</w:t>
      </w:r>
      <w:r w:rsidR="00F220DD" w:rsidRPr="008D1934">
        <w:rPr>
          <w:lang w:eastAsia="hu-HU"/>
        </w:rPr>
        <w:t xml:space="preserve"> bizonyos szögtartományok</w:t>
      </w:r>
      <w:r w:rsidR="007779BE" w:rsidRPr="008D1934">
        <w:rPr>
          <w:lang w:eastAsia="hu-HU"/>
        </w:rPr>
        <w:t xml:space="preserve"> </w:t>
      </w:r>
      <w:r w:rsidR="00F220DD" w:rsidRPr="008D1934">
        <w:rPr>
          <w:lang w:eastAsia="hu-HU"/>
        </w:rPr>
        <w:t xml:space="preserve">között </w:t>
      </w:r>
      <w:r w:rsidR="007779BE" w:rsidRPr="008D1934">
        <w:rPr>
          <w:lang w:eastAsia="hu-HU"/>
        </w:rPr>
        <w:t xml:space="preserve">a bemeneti képet. </w:t>
      </w:r>
      <w:r w:rsidR="009811F7" w:rsidRPr="008D1934">
        <w:rPr>
          <w:lang w:eastAsia="hu-HU"/>
        </w:rPr>
        <w:t xml:space="preserve">Mivel alapvetően kevés adat állt rendelkezésre, ezért az </w:t>
      </w:r>
      <w:proofErr w:type="spellStart"/>
      <w:r w:rsidR="009811F7" w:rsidRPr="008D1934">
        <w:rPr>
          <w:lang w:eastAsia="hu-HU"/>
        </w:rPr>
        <w:t>augmentált</w:t>
      </w:r>
      <w:proofErr w:type="spellEnd"/>
      <w:r w:rsidR="009811F7" w:rsidRPr="008D1934">
        <w:rPr>
          <w:lang w:eastAsia="hu-HU"/>
        </w:rPr>
        <w:t xml:space="preserve"> és eredeti képek is a tanítási halmazba kerültek.</w:t>
      </w:r>
    </w:p>
    <w:p w14:paraId="2B479AB3" w14:textId="026D1376" w:rsidR="009811F7" w:rsidRPr="008D1934" w:rsidRDefault="0093756D" w:rsidP="009811F7">
      <w:r w:rsidRPr="008D1934">
        <w:t>Mivel a jellemzők közül néhány egészen eltérő értéktartományban van</w:t>
      </w:r>
      <w:r w:rsidR="009811F7" w:rsidRPr="008D1934">
        <w:t xml:space="preserve"> (a fehéregyensúly ezres nagyságrendű, míg a többi jellemző tízes nagyságrendben található)</w:t>
      </w:r>
      <w:r w:rsidRPr="008D1934">
        <w:t>,</w:t>
      </w:r>
      <w:r w:rsidR="009811F7" w:rsidRPr="008D1934">
        <w:t xml:space="preserve"> ezért</w:t>
      </w:r>
      <w:r w:rsidRPr="008D1934">
        <w:t xml:space="preserve"> 5 külön neurális hálót tanítok be, tehát az elvárt kimeneteket szét kell választani az 5 hálónak megfelelően.</w:t>
      </w:r>
      <w:r w:rsidR="009811F7" w:rsidRPr="008D1934">
        <w:t xml:space="preserve"> </w:t>
      </w:r>
    </w:p>
    <w:p w14:paraId="2325561F" w14:textId="27C5E29B" w:rsidR="009811F7" w:rsidRPr="008D1934" w:rsidRDefault="009811F7" w:rsidP="009811F7">
      <w:r w:rsidRPr="008D1934">
        <w:lastRenderedPageBreak/>
        <w:t xml:space="preserve">A projekt során keras-t és tensorflow-t használtam, ezek segítségével építettem fel a neurális hálókat, a következő </w:t>
      </w:r>
      <w:r w:rsidR="0034763D" w:rsidRPr="008D1934">
        <w:t>rész</w:t>
      </w:r>
      <w:r w:rsidRPr="008D1934">
        <w:t xml:space="preserve"> a felhasznált osztály</w:t>
      </w:r>
      <w:r w:rsidR="0034763D" w:rsidRPr="008D1934">
        <w:t>okról, korábban ismertetett rétegekről fog szólni.</w:t>
      </w:r>
    </w:p>
    <w:p w14:paraId="6F9BFD24" w14:textId="16252708" w:rsidR="00650C82" w:rsidRPr="008D1934" w:rsidRDefault="009E4359" w:rsidP="00404200">
      <w:r w:rsidRPr="008D1934">
        <w:t>Felh</w:t>
      </w:r>
      <w:r w:rsidR="00FB6150" w:rsidRPr="008D1934">
        <w:t>asznált keras rétegek:</w:t>
      </w:r>
    </w:p>
    <w:p w14:paraId="3A7CCC87" w14:textId="715DE4DE" w:rsidR="00650C82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t>Dense</w:t>
      </w:r>
      <w:r w:rsidRPr="008D1934">
        <w:t xml:space="preserve">: </w:t>
      </w:r>
      <w:r w:rsidR="0034763D" w:rsidRPr="008D1934">
        <w:t>T</w:t>
      </w:r>
      <w:r w:rsidRPr="008D1934">
        <w:t>eljesen normális fully connected réteg a neurális hálóban</w:t>
      </w:r>
      <w:r w:rsidR="0034763D" w:rsidRPr="008D1934">
        <w:t>. A rétegben lévő neuronok száma és az aktivációs függvény fajtája, ami ennél a rétegnél fontosabb paraméter és specifikálni lehet.</w:t>
      </w:r>
    </w:p>
    <w:p w14:paraId="159D00D9" w14:textId="773B3C77" w:rsidR="009E4359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t>Dropout</w:t>
      </w:r>
      <w:r w:rsidRPr="008D1934">
        <w:t xml:space="preserve">: Egy </w:t>
      </w:r>
      <w:r w:rsidR="00E327B6" w:rsidRPr="008D1934">
        <w:t xml:space="preserve">előre definiált </w:t>
      </w:r>
      <w:r w:rsidRPr="008D1934">
        <w:t>valószínűséggel tanítási időben véletlenszerűe</w:t>
      </w:r>
      <w:r w:rsidR="00E327B6" w:rsidRPr="008D1934">
        <w:t xml:space="preserve">n </w:t>
      </w:r>
      <w:r w:rsidRPr="008D1934">
        <w:t xml:space="preserve">kihagy kapcsolatokat a rétegek között, ezzel segítve, hogy a hálózat ne tanuljon túl (overfitting). </w:t>
      </w:r>
      <w:r w:rsidR="00E327B6" w:rsidRPr="008D1934">
        <w:t>Alkalmazási időben már a véletlenszerűen kihagyott kapcsolatok is részt vesznek a predikcióban.</w:t>
      </w:r>
      <w:r w:rsidR="00583C7B" w:rsidRPr="008D1934">
        <w:t xml:space="preserve"> Meg lehet határozni, hogy a kapcsolatok hányadrésze legyen kihagyva.</w:t>
      </w:r>
    </w:p>
    <w:p w14:paraId="75F98FB1" w14:textId="0BBD8B28" w:rsidR="009E4359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t>Activation</w:t>
      </w:r>
      <w:r w:rsidR="00E327B6" w:rsidRPr="008D1934">
        <w:t xml:space="preserve">: Réteg az aktivációs függvénynek. </w:t>
      </w:r>
    </w:p>
    <w:p w14:paraId="55576BC2" w14:textId="6E5E94BF" w:rsidR="009E4359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t>Flatten</w:t>
      </w:r>
      <w:r w:rsidR="00E327B6" w:rsidRPr="008D1934">
        <w:t xml:space="preserve">: </w:t>
      </w:r>
      <w:r w:rsidR="006B1E0E" w:rsidRPr="008D1934">
        <w:t>Sorosító r</w:t>
      </w:r>
      <w:r w:rsidR="00E327B6" w:rsidRPr="008D1934">
        <w:t xml:space="preserve">éteg, ami kilapítja a bemenetet és egy vektort hoz létre belőle. A bemenet </w:t>
      </w:r>
      <w:r w:rsidR="00583C7B" w:rsidRPr="008D1934">
        <w:t xml:space="preserve">konvolúciós hálók esetén </w:t>
      </w:r>
      <w:r w:rsidR="00E327B6" w:rsidRPr="008D1934">
        <w:t>célszerűen mátrix formában van, például</w:t>
      </w:r>
      <w:r w:rsidR="00583C7B" w:rsidRPr="008D1934">
        <w:t xml:space="preserve"> lehet ez</w:t>
      </w:r>
      <w:r w:rsidR="00E327B6" w:rsidRPr="008D1934">
        <w:t xml:space="preserve"> egy </w:t>
      </w:r>
      <w:r w:rsidR="00583C7B" w:rsidRPr="008D1934">
        <w:t xml:space="preserve">aktivációs térkép, ami egy </w:t>
      </w:r>
      <w:r w:rsidR="00E327B6" w:rsidRPr="008D1934">
        <w:t>konvolúciós réteg kimenete. Nem tartalmaz tanítható paramétereket, hiszen csak egy egyszerű</w:t>
      </w:r>
      <w:r w:rsidR="00583C7B" w:rsidRPr="008D1934">
        <w:t xml:space="preserve"> </w:t>
      </w:r>
      <w:r w:rsidR="00E327B6" w:rsidRPr="008D1934">
        <w:t>átdimenzionálás</w:t>
      </w:r>
      <w:r w:rsidR="00583C7B" w:rsidRPr="008D1934">
        <w:t xml:space="preserve"> a művelet.</w:t>
      </w:r>
    </w:p>
    <w:p w14:paraId="68F7C561" w14:textId="49A80C29" w:rsidR="009E4359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t>Conv2D</w:t>
      </w:r>
      <w:r w:rsidR="00E327B6" w:rsidRPr="008D1934">
        <w:t>: Kon</w:t>
      </w:r>
      <w:r w:rsidR="00305879" w:rsidRPr="008D1934">
        <w:t>vo</w:t>
      </w:r>
      <w:r w:rsidR="00E327B6" w:rsidRPr="008D1934">
        <w:t>lúciós réteg</w:t>
      </w:r>
      <w:r w:rsidR="00B8158E" w:rsidRPr="008D1934">
        <w:t>, mintavételezésre szolgál</w:t>
      </w:r>
      <w:r w:rsidR="00E327B6" w:rsidRPr="008D1934">
        <w:t>. Megadható a konvolúciós filterek száma, illetve a filterek (kernel) mérete</w:t>
      </w:r>
      <w:r w:rsidR="00305879" w:rsidRPr="008D1934">
        <w:t>, illetve a réteg kimenetéhez az aktivációs függvény</w:t>
      </w:r>
      <w:r w:rsidR="00E327B6" w:rsidRPr="008D1934">
        <w:t>.</w:t>
      </w:r>
      <w:r w:rsidR="00305879" w:rsidRPr="008D1934">
        <w:t xml:space="preserve"> Amennyiben első rétegként van a hálóban, úgy a bemeneti méretet is meg kell adni.</w:t>
      </w:r>
      <w:r w:rsidR="00E327B6" w:rsidRPr="008D1934">
        <w:t xml:space="preserve"> Leggyakrabban 3x3-as kerneleket használnak</w:t>
      </w:r>
      <w:r w:rsidR="006C5AD6" w:rsidRPr="008D1934">
        <w:t>. 2x2-es, vagy 4x4-es kernelek használata nem ajánlott, mert ezek szisztematikusan osztják el a bemeneti kép pixeleit a kimeneti pixel körül.</w:t>
      </w:r>
      <w:r w:rsidR="00E327B6" w:rsidRPr="008D1934">
        <w:t xml:space="preserve"> </w:t>
      </w:r>
      <w:r w:rsidR="00FE4087" w:rsidRPr="008D1934">
        <w:t>R</w:t>
      </w:r>
      <w:r w:rsidR="00E327B6" w:rsidRPr="008D1934">
        <w:t>égebben</w:t>
      </w:r>
      <w:r w:rsidR="008F0132" w:rsidRPr="008D1934">
        <w:t xml:space="preserve"> például az AlexNet-nél</w:t>
      </w:r>
      <w:r w:rsidR="00E327B6" w:rsidRPr="008D1934">
        <w:t xml:space="preserve"> használtak nagyobb, 5x5, 7x7, vagy 11x11-es </w:t>
      </w:r>
      <w:r w:rsidR="00305879" w:rsidRPr="008D1934">
        <w:t>kernele</w:t>
      </w:r>
      <w:r w:rsidR="00E327B6" w:rsidRPr="008D1934">
        <w:t>ket</w:t>
      </w:r>
      <w:r w:rsidR="00FE4087" w:rsidRPr="008D1934">
        <w:t>.</w:t>
      </w:r>
      <w:r w:rsidR="008F0132" w:rsidRPr="008D1934">
        <w:t xml:space="preserve"> A</w:t>
      </w:r>
      <w:r w:rsidR="00E327B6" w:rsidRPr="008D1934">
        <w:t xml:space="preserve">kkor még </w:t>
      </w:r>
      <w:r w:rsidR="00305879" w:rsidRPr="008D1934">
        <w:t>nem volt feltétlenül</w:t>
      </w:r>
      <w:r w:rsidR="00FE4087" w:rsidRPr="008D1934">
        <w:t xml:space="preserve"> meg</w:t>
      </w:r>
      <w:r w:rsidR="00305879" w:rsidRPr="008D1934">
        <w:t xml:space="preserve"> a mély hálózatok tanításához szükséges számítási kapacitás, amivel ki lehet váltani a nagyobb rétegeket</w:t>
      </w:r>
      <w:r w:rsidR="00FE4087" w:rsidRPr="008D1934">
        <w:t xml:space="preserve"> sok kisebb réteggel</w:t>
      </w:r>
      <w:r w:rsidR="00305879" w:rsidRPr="008D1934">
        <w:t xml:space="preserve">. </w:t>
      </w:r>
    </w:p>
    <w:p w14:paraId="22E85F23" w14:textId="462C0CEF" w:rsidR="006C5AD6" w:rsidRPr="008D1934" w:rsidRDefault="00000000" w:rsidP="006C5AD6">
      <w:pPr>
        <w:pStyle w:val="Listenabsatz"/>
        <w:ind w:left="1440" w:firstLine="0"/>
      </w:pPr>
      <w:hyperlink r:id="rId43" w:history="1">
        <w:r w:rsidR="006C5AD6" w:rsidRPr="008D1934">
          <w:rPr>
            <w:rStyle w:val="Hyperlink"/>
          </w:rPr>
          <w:t>https://medium.com/analytics-vidhya/how-to-choose-the-size-of-the-convolution-filter-or-kernel-size-for-cnn-86a55a1e2d15</w:t>
        </w:r>
      </w:hyperlink>
      <w:r w:rsidR="006C5AD6" w:rsidRPr="008D1934">
        <w:t xml:space="preserve"> </w:t>
      </w:r>
    </w:p>
    <w:p w14:paraId="26025C0D" w14:textId="6C60443C" w:rsidR="009E4359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lastRenderedPageBreak/>
        <w:t>MaxPooling2D</w:t>
      </w:r>
      <w:r w:rsidR="00305879" w:rsidRPr="008D1934">
        <w:t>: Maximum összevonó réteg</w:t>
      </w:r>
      <w:r w:rsidR="00B8158E" w:rsidRPr="008D1934">
        <w:t xml:space="preserve">, itt a kernel méretét kell megadni. Régebben szintén használtak nagyobb filtereket, ma a 2x2-es és a 3x3-as a legelterjedtebb. Ez a réteg az előző réteg méretét csökkenti és nyeri ki belőle a </w:t>
      </w:r>
      <w:r w:rsidR="003E0D59" w:rsidRPr="008D1934">
        <w:t>legrelevánsabb információt.</w:t>
      </w:r>
    </w:p>
    <w:p w14:paraId="44269501" w14:textId="068189E0" w:rsidR="006F6494" w:rsidRPr="008D1934" w:rsidRDefault="006F6494" w:rsidP="006F6494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i/>
          <w:iCs/>
          <w:lang w:eastAsia="hu-HU"/>
        </w:rPr>
        <w:t>GlobalAveragePooling2D</w:t>
      </w:r>
      <w:r w:rsidRPr="008D1934">
        <w:rPr>
          <w:lang w:eastAsia="hu-HU"/>
        </w:rPr>
        <w:t xml:space="preserve">: </w:t>
      </w:r>
      <w:r w:rsidR="006B1E0E" w:rsidRPr="008D1934">
        <w:rPr>
          <w:lang w:eastAsia="hu-HU"/>
        </w:rPr>
        <w:t xml:space="preserve">Globális összevonó réteg, az egész aktivációs térkép </w:t>
      </w:r>
      <w:r w:rsidR="00FE4087" w:rsidRPr="008D1934">
        <w:rPr>
          <w:lang w:eastAsia="hu-HU"/>
        </w:rPr>
        <w:t xml:space="preserve">számtani közepét </w:t>
      </w:r>
      <w:r w:rsidR="006B1E0E" w:rsidRPr="008D1934">
        <w:rPr>
          <w:lang w:eastAsia="hu-HU"/>
        </w:rPr>
        <w:t>veszi,</w:t>
      </w:r>
      <w:r w:rsidR="00FE4087" w:rsidRPr="008D1934">
        <w:rPr>
          <w:lang w:eastAsia="hu-HU"/>
        </w:rPr>
        <w:t xml:space="preserve"> így nincs paraméterezése,</w:t>
      </w:r>
      <w:r w:rsidR="006B1E0E" w:rsidRPr="008D1934">
        <w:rPr>
          <w:lang w:eastAsia="hu-HU"/>
        </w:rPr>
        <w:t xml:space="preserve"> egy értéket ad</w:t>
      </w:r>
      <w:r w:rsidR="00FE4087" w:rsidRPr="008D1934">
        <w:rPr>
          <w:lang w:eastAsia="hu-HU"/>
        </w:rPr>
        <w:t xml:space="preserve"> </w:t>
      </w:r>
      <w:r w:rsidR="006B1E0E" w:rsidRPr="008D1934">
        <w:rPr>
          <w:lang w:eastAsia="hu-HU"/>
        </w:rPr>
        <w:t>tovább. Sorosító réteg helyett célszerű használni.</w:t>
      </w:r>
    </w:p>
    <w:p w14:paraId="321E76A2" w14:textId="68B0B085" w:rsidR="009E4359" w:rsidRPr="008D1934" w:rsidRDefault="009E4359" w:rsidP="009E4359">
      <w:pPr>
        <w:pStyle w:val="Listenabsatz"/>
        <w:numPr>
          <w:ilvl w:val="0"/>
          <w:numId w:val="35"/>
        </w:numPr>
      </w:pPr>
      <w:r w:rsidRPr="008D1934">
        <w:rPr>
          <w:i/>
          <w:iCs/>
        </w:rPr>
        <w:t>Add</w:t>
      </w:r>
      <w:r w:rsidR="003E0D59" w:rsidRPr="008D1934">
        <w:t xml:space="preserve">: Ez a réteg több réteg összevonására szolgál, amiknek azonos a kimeneti dimenziója. A residual connection-öknél </w:t>
      </w:r>
      <w:r w:rsidR="00FE4087" w:rsidRPr="008D1934">
        <w:t>kerültek beépítésre</w:t>
      </w:r>
      <w:r w:rsidR="003E0D59" w:rsidRPr="008D1934">
        <w:t>, ahol konvolúciós rétegeket és a bemenetet összegzi.</w:t>
      </w:r>
      <w:r w:rsidR="00FE4087" w:rsidRPr="008D1934">
        <w:t xml:space="preserve"> Paraméterei az összeadandó rétegek egy listába rendezve.</w:t>
      </w:r>
    </w:p>
    <w:p w14:paraId="28A2183A" w14:textId="669EBAC1" w:rsidR="006F6494" w:rsidRPr="008D1934" w:rsidRDefault="006F6494" w:rsidP="006F6494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i/>
          <w:iCs/>
          <w:lang w:eastAsia="hu-HU"/>
        </w:rPr>
        <w:t>BatchNormalization</w:t>
      </w:r>
      <w:r w:rsidRPr="008D1934">
        <w:rPr>
          <w:lang w:eastAsia="hu-HU"/>
        </w:rPr>
        <w:t xml:space="preserve">: </w:t>
      </w:r>
      <w:r w:rsidR="00742949" w:rsidRPr="008D1934">
        <w:rPr>
          <w:lang w:eastAsia="hu-HU"/>
        </w:rPr>
        <w:t>Normalizálja az adatokat egy batch-en</w:t>
      </w:r>
      <w:r w:rsidR="00C552FB" w:rsidRPr="008D1934">
        <w:rPr>
          <w:lang w:eastAsia="hu-HU"/>
        </w:rPr>
        <w:t xml:space="preserve"> </w:t>
      </w:r>
      <w:r w:rsidR="00742949" w:rsidRPr="008D1934">
        <w:rPr>
          <w:lang w:eastAsia="hu-HU"/>
        </w:rPr>
        <w:t>belül</w:t>
      </w:r>
      <w:r w:rsidR="005C0D47" w:rsidRPr="008D1934">
        <w:rPr>
          <w:lang w:eastAsia="hu-HU"/>
        </w:rPr>
        <w:t>. Re-centering-et és re-scaling-et hajt végre.</w:t>
      </w:r>
    </w:p>
    <w:p w14:paraId="0FA8A21E" w14:textId="30070529" w:rsidR="006F6494" w:rsidRPr="008D1934" w:rsidRDefault="006F6494" w:rsidP="006F6494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i/>
          <w:iCs/>
          <w:lang w:eastAsia="hu-HU"/>
        </w:rPr>
        <w:t>RandomFlip</w:t>
      </w:r>
      <w:r w:rsidR="005D4CDD" w:rsidRPr="008D1934">
        <w:rPr>
          <w:lang w:eastAsia="hu-HU"/>
        </w:rPr>
        <w:t>:</w:t>
      </w:r>
      <w:r w:rsidR="006B1E0E" w:rsidRPr="008D1934">
        <w:rPr>
          <w:lang w:eastAsia="hu-HU"/>
        </w:rPr>
        <w:t xml:space="preserve"> Adataugmentációs réteg, a bemeneti képet véletlenszerűen tükrözi, beállítástól függően függőlegesen</w:t>
      </w:r>
      <w:r w:rsidR="00C552FB" w:rsidRPr="008D1934">
        <w:rPr>
          <w:lang w:eastAsia="hu-HU"/>
        </w:rPr>
        <w:t xml:space="preserve"> és/vagy </w:t>
      </w:r>
      <w:r w:rsidR="006B1E0E" w:rsidRPr="008D1934">
        <w:rPr>
          <w:lang w:eastAsia="hu-HU"/>
        </w:rPr>
        <w:t>vízszintesen.</w:t>
      </w:r>
    </w:p>
    <w:p w14:paraId="0A943156" w14:textId="25766FF9" w:rsidR="00742949" w:rsidRPr="008D1934" w:rsidRDefault="00000000" w:rsidP="00742949">
      <w:pPr>
        <w:pStyle w:val="Listenabsatz"/>
        <w:ind w:left="1440" w:firstLine="0"/>
        <w:rPr>
          <w:lang w:eastAsia="hu-HU"/>
        </w:rPr>
      </w:pPr>
      <w:hyperlink r:id="rId44" w:history="1">
        <w:r w:rsidR="00742949" w:rsidRPr="008D1934">
          <w:rPr>
            <w:rStyle w:val="Hyperlink"/>
            <w:lang w:eastAsia="hu-HU"/>
          </w:rPr>
          <w:t>https://www.tensorflow.org/api_docs/python/tf/keras/layers/RandomFlip</w:t>
        </w:r>
      </w:hyperlink>
      <w:r w:rsidR="00742949" w:rsidRPr="008D1934">
        <w:rPr>
          <w:lang w:eastAsia="hu-HU"/>
        </w:rPr>
        <w:t xml:space="preserve"> </w:t>
      </w:r>
    </w:p>
    <w:p w14:paraId="5CAA52B7" w14:textId="21FB6BC3" w:rsidR="006F6494" w:rsidRPr="008D1934" w:rsidRDefault="006F6494" w:rsidP="006F6494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i/>
          <w:iCs/>
          <w:lang w:eastAsia="hu-HU"/>
        </w:rPr>
        <w:t>RandomRotation</w:t>
      </w:r>
      <w:r w:rsidR="005D4CDD" w:rsidRPr="008D1934">
        <w:rPr>
          <w:lang w:eastAsia="hu-HU"/>
        </w:rPr>
        <w:t>:</w:t>
      </w:r>
      <w:r w:rsidR="006B1E0E" w:rsidRPr="008D1934">
        <w:rPr>
          <w:lang w:eastAsia="hu-HU"/>
        </w:rPr>
        <w:t xml:space="preserve"> Szintén adataugmentációs réteg, a bemeneti képen végez </w:t>
      </w:r>
      <w:r w:rsidR="00742949" w:rsidRPr="008D1934">
        <w:rPr>
          <w:lang w:eastAsia="hu-HU"/>
        </w:rPr>
        <w:t>véletlenszerű forgatást.</w:t>
      </w:r>
    </w:p>
    <w:p w14:paraId="473FEF5E" w14:textId="287E540A" w:rsidR="006F6494" w:rsidRPr="008D1934" w:rsidRDefault="00000000" w:rsidP="00C552FB">
      <w:pPr>
        <w:pStyle w:val="Listenabsatz"/>
        <w:ind w:left="1440" w:firstLine="0"/>
        <w:rPr>
          <w:lang w:eastAsia="hu-HU"/>
        </w:rPr>
      </w:pPr>
      <w:hyperlink r:id="rId45" w:history="1">
        <w:r w:rsidR="00742949" w:rsidRPr="008D1934">
          <w:rPr>
            <w:rStyle w:val="Hyperlink"/>
            <w:lang w:eastAsia="hu-HU"/>
          </w:rPr>
          <w:t>https://www.tensorflow.org/api_docs/python/tf/keras/layers/RandomRotation</w:t>
        </w:r>
      </w:hyperlink>
      <w:r w:rsidR="00742949" w:rsidRPr="008D1934">
        <w:rPr>
          <w:lang w:eastAsia="hu-HU"/>
        </w:rPr>
        <w:t xml:space="preserve"> </w:t>
      </w:r>
    </w:p>
    <w:p w14:paraId="357906F4" w14:textId="605181F8" w:rsidR="003E0D59" w:rsidRPr="008D1934" w:rsidRDefault="004B1EFB" w:rsidP="003E0D59">
      <w:r w:rsidRPr="008D1934">
        <w:t>A modelleket felépítő függvények</w:t>
      </w:r>
      <w:r w:rsidR="001A5025" w:rsidRPr="008D1934">
        <w:t xml:space="preserve"> deklarációja</w:t>
      </w:r>
      <w:r w:rsidRPr="008D1934">
        <w:t xml:space="preserve"> a könnyebb kezelhetőség érdekében</w:t>
      </w:r>
      <w:r w:rsidR="001A5025" w:rsidRPr="008D1934">
        <w:t xml:space="preserve"> egyformák, eltérés</w:t>
      </w:r>
      <w:r w:rsidR="00C552FB" w:rsidRPr="008D1934">
        <w:t>ek</w:t>
      </w:r>
      <w:r w:rsidR="001A5025" w:rsidRPr="008D1934">
        <w:t xml:space="preserve"> csak</w:t>
      </w:r>
      <w:r w:rsidR="00C552FB" w:rsidRPr="008D1934">
        <w:t xml:space="preserve"> a</w:t>
      </w:r>
      <w:r w:rsidR="001A5025" w:rsidRPr="008D1934">
        <w:t xml:space="preserve"> paraméterek </w:t>
      </w:r>
      <w:r w:rsidR="00E43200" w:rsidRPr="008D1934">
        <w:t>értékében,</w:t>
      </w:r>
      <w:r w:rsidR="001A5025" w:rsidRPr="008D1934">
        <w:t xml:space="preserve"> illetve a függvénynevekben vannak</w:t>
      </w:r>
      <w:r w:rsidRPr="008D1934">
        <w:t>.</w:t>
      </w:r>
    </w:p>
    <w:p w14:paraId="23CB90DD" w14:textId="67B963AE" w:rsidR="004B1EFB" w:rsidRPr="008D1934" w:rsidRDefault="004B1EFB" w:rsidP="00C552FB">
      <w:pPr>
        <w:pStyle w:val="Kd"/>
        <w:rPr>
          <w:rFonts w:ascii="Times New Roman" w:hAnsi="Times New Roman"/>
        </w:rPr>
      </w:pPr>
      <w:proofErr w:type="spellStart"/>
      <w:r w:rsidRPr="008D1934">
        <w:rPr>
          <w:rFonts w:ascii="Times New Roman" w:hAnsi="Times New Roman"/>
        </w:rPr>
        <w:t>def</w:t>
      </w:r>
      <w:proofErr w:type="spellEnd"/>
      <w:r w:rsidRPr="008D1934">
        <w:rPr>
          <w:rFonts w:ascii="Times New Roman" w:hAnsi="Times New Roman"/>
        </w:rPr>
        <w:t> </w:t>
      </w:r>
      <w:proofErr w:type="spellStart"/>
      <w:r w:rsidRPr="008D1934">
        <w:rPr>
          <w:rFonts w:ascii="Times New Roman" w:hAnsi="Times New Roman"/>
        </w:rPr>
        <w:t>buildNN</w:t>
      </w:r>
      <w:r w:rsidR="0054017D" w:rsidRPr="008D1934">
        <w:rPr>
          <w:rFonts w:ascii="Times New Roman" w:hAnsi="Times New Roman"/>
        </w:rPr>
        <w:t>_</w:t>
      </w:r>
      <w:proofErr w:type="gramStart"/>
      <w:r w:rsidR="0054017D" w:rsidRPr="008D1934">
        <w:rPr>
          <w:rFonts w:ascii="Times New Roman" w:hAnsi="Times New Roman"/>
        </w:rPr>
        <w:t>X</w:t>
      </w:r>
      <w:proofErr w:type="spellEnd"/>
      <w:r w:rsidRPr="008D1934">
        <w:rPr>
          <w:rFonts w:ascii="Times New Roman" w:hAnsi="Times New Roman"/>
        </w:rPr>
        <w:t>(</w:t>
      </w:r>
      <w:proofErr w:type="gramEnd"/>
      <w:r w:rsidRPr="008D1934">
        <w:rPr>
          <w:rFonts w:ascii="Times New Roman" w:hAnsi="Times New Roman"/>
        </w:rPr>
        <w:t>input_shape: </w:t>
      </w:r>
      <w:proofErr w:type="spellStart"/>
      <w:r w:rsidRPr="008D1934">
        <w:rPr>
          <w:rFonts w:ascii="Times New Roman" w:hAnsi="Times New Roman"/>
        </w:rPr>
        <w:t>tuple</w:t>
      </w:r>
      <w:proofErr w:type="spellEnd"/>
      <w:r w:rsidRPr="008D1934">
        <w:rPr>
          <w:rFonts w:ascii="Times New Roman" w:hAnsi="Times New Roman"/>
        </w:rPr>
        <w:t>, output_shape: int, </w:t>
      </w:r>
    </w:p>
    <w:p w14:paraId="0C0AD2BD" w14:textId="77777777" w:rsidR="004B1EFB" w:rsidRPr="008D1934" w:rsidRDefault="004B1EFB" w:rsidP="00C552FB">
      <w:pPr>
        <w:pStyle w:val="Kd"/>
        <w:rPr>
          <w:rFonts w:ascii="Times New Roman" w:hAnsi="Times New Roman"/>
        </w:rPr>
      </w:pPr>
      <w:r w:rsidRPr="008D1934">
        <w:rPr>
          <w:rFonts w:ascii="Times New Roman" w:hAnsi="Times New Roman"/>
        </w:rPr>
        <w:tab/>
        <w:t>showModel: </w:t>
      </w:r>
      <w:proofErr w:type="spellStart"/>
      <w:r w:rsidRPr="008D1934">
        <w:rPr>
          <w:rFonts w:ascii="Times New Roman" w:hAnsi="Times New Roman"/>
        </w:rPr>
        <w:t>bool</w:t>
      </w:r>
      <w:proofErr w:type="spellEnd"/>
      <w:r w:rsidRPr="008D1934">
        <w:rPr>
          <w:rFonts w:ascii="Times New Roman" w:hAnsi="Times New Roman"/>
        </w:rPr>
        <w:t> = False, </w:t>
      </w:r>
      <w:proofErr w:type="spellStart"/>
      <w:r w:rsidRPr="008D1934">
        <w:rPr>
          <w:rFonts w:ascii="Times New Roman" w:hAnsi="Times New Roman"/>
        </w:rPr>
        <w:t>with_dropuot</w:t>
      </w:r>
      <w:proofErr w:type="spellEnd"/>
      <w:r w:rsidRPr="008D1934">
        <w:rPr>
          <w:rFonts w:ascii="Times New Roman" w:hAnsi="Times New Roman"/>
        </w:rPr>
        <w:t>: </w:t>
      </w:r>
      <w:proofErr w:type="spellStart"/>
      <w:r w:rsidRPr="008D1934">
        <w:rPr>
          <w:rFonts w:ascii="Times New Roman" w:hAnsi="Times New Roman"/>
        </w:rPr>
        <w:t>bool</w:t>
      </w:r>
      <w:proofErr w:type="spellEnd"/>
      <w:r w:rsidRPr="008D1934">
        <w:rPr>
          <w:rFonts w:ascii="Times New Roman" w:hAnsi="Times New Roman"/>
        </w:rPr>
        <w:t> = True, </w:t>
      </w:r>
    </w:p>
    <w:p w14:paraId="14496F85" w14:textId="77777777" w:rsidR="004B1EFB" w:rsidRPr="008D1934" w:rsidRDefault="004B1EFB" w:rsidP="00C552FB">
      <w:pPr>
        <w:pStyle w:val="Kd"/>
        <w:rPr>
          <w:rFonts w:ascii="Times New Roman" w:hAnsi="Times New Roman"/>
        </w:rPr>
      </w:pPr>
      <w:r w:rsidRPr="008D1934">
        <w:rPr>
          <w:rFonts w:ascii="Times New Roman" w:hAnsi="Times New Roman"/>
        </w:rPr>
        <w:tab/>
        <w:t>with_normalization: </w:t>
      </w:r>
      <w:proofErr w:type="spellStart"/>
      <w:r w:rsidRPr="008D1934">
        <w:rPr>
          <w:rFonts w:ascii="Times New Roman" w:hAnsi="Times New Roman"/>
        </w:rPr>
        <w:t>bool</w:t>
      </w:r>
      <w:proofErr w:type="spellEnd"/>
      <w:r w:rsidRPr="008D1934">
        <w:rPr>
          <w:rFonts w:ascii="Times New Roman" w:hAnsi="Times New Roman"/>
        </w:rPr>
        <w:t> = True, </w:t>
      </w:r>
    </w:p>
    <w:p w14:paraId="6A456DA9" w14:textId="46A84633" w:rsidR="004B1EFB" w:rsidRPr="008D1934" w:rsidRDefault="004B1EFB" w:rsidP="00C552FB">
      <w:pPr>
        <w:pStyle w:val="Kd"/>
        <w:rPr>
          <w:rFonts w:ascii="Times New Roman" w:hAnsi="Times New Roman"/>
        </w:rPr>
      </w:pPr>
      <w:r w:rsidRPr="008D1934">
        <w:rPr>
          <w:rFonts w:ascii="Times New Roman" w:hAnsi="Times New Roman"/>
        </w:rPr>
        <w:tab/>
        <w:t>name: </w:t>
      </w:r>
      <w:proofErr w:type="spellStart"/>
      <w:r w:rsidRPr="008D1934">
        <w:rPr>
          <w:rFonts w:ascii="Times New Roman" w:hAnsi="Times New Roman"/>
        </w:rPr>
        <w:t>str</w:t>
      </w:r>
      <w:proofErr w:type="spellEnd"/>
      <w:r w:rsidRPr="008D1934">
        <w:rPr>
          <w:rFonts w:ascii="Times New Roman" w:hAnsi="Times New Roman"/>
        </w:rPr>
        <w:t> = '</w:t>
      </w:r>
      <w:proofErr w:type="spellStart"/>
      <w:r w:rsidRPr="008D1934">
        <w:rPr>
          <w:rFonts w:ascii="Times New Roman" w:hAnsi="Times New Roman"/>
        </w:rPr>
        <w:t>buildNN</w:t>
      </w:r>
      <w:proofErr w:type="spellEnd"/>
      <w:r w:rsidRPr="008D1934">
        <w:rPr>
          <w:rFonts w:ascii="Times New Roman" w:hAnsi="Times New Roman"/>
        </w:rPr>
        <w:t>') -&gt; Sequential:</w:t>
      </w:r>
    </w:p>
    <w:p w14:paraId="4099E64C" w14:textId="6B24CE4B" w:rsidR="001A5025" w:rsidRPr="008D1934" w:rsidRDefault="001A5025" w:rsidP="004B1EFB">
      <w:pPr>
        <w:pStyle w:val="Kd"/>
        <w:rPr>
          <w:rFonts w:ascii="Times New Roman" w:hAnsi="Times New Roman"/>
          <w:color w:val="D4D4D4"/>
          <w:lang w:eastAsia="hu-HU"/>
        </w:rPr>
      </w:pPr>
    </w:p>
    <w:p w14:paraId="7E0B0788" w14:textId="7DA1E9A4" w:rsidR="001A5025" w:rsidRPr="008D1934" w:rsidRDefault="001A5025" w:rsidP="001A5025">
      <w:pPr>
        <w:rPr>
          <w:lang w:eastAsia="hu-HU"/>
        </w:rPr>
      </w:pPr>
      <w:r w:rsidRPr="008D1934">
        <w:rPr>
          <w:lang w:eastAsia="hu-HU"/>
        </w:rPr>
        <w:t xml:space="preserve">Minden háló eső rétegének meg kell adni a bemeneti és kimeneti dimenziót, erre szolgál az </w:t>
      </w:r>
      <w:r w:rsidRPr="008D1934">
        <w:rPr>
          <w:i/>
          <w:iCs/>
          <w:lang w:eastAsia="hu-HU"/>
        </w:rPr>
        <w:t xml:space="preserve">input_shape </w:t>
      </w:r>
      <w:r w:rsidRPr="008D1934">
        <w:rPr>
          <w:lang w:eastAsia="hu-HU"/>
        </w:rPr>
        <w:t>(jelenleg: (133, 200, 3))</w:t>
      </w:r>
      <w:r w:rsidR="0054017D" w:rsidRPr="008D1934">
        <w:rPr>
          <w:lang w:eastAsia="hu-HU"/>
        </w:rPr>
        <w:t xml:space="preserve"> és</w:t>
      </w:r>
      <w:r w:rsidRPr="008D1934">
        <w:rPr>
          <w:lang w:eastAsia="hu-HU"/>
        </w:rPr>
        <w:t xml:space="preserve"> </w:t>
      </w:r>
      <w:r w:rsidRPr="008D1934">
        <w:rPr>
          <w:i/>
          <w:iCs/>
          <w:lang w:eastAsia="hu-HU"/>
        </w:rPr>
        <w:t>output_shape</w:t>
      </w:r>
      <w:r w:rsidRPr="008D1934">
        <w:rPr>
          <w:lang w:eastAsia="hu-HU"/>
        </w:rPr>
        <w:t xml:space="preserve"> (jelenleg: 1) paraméter.</w:t>
      </w:r>
    </w:p>
    <w:p w14:paraId="5BAACAE7" w14:textId="63ABD8DE" w:rsidR="001A5025" w:rsidRPr="008D1934" w:rsidRDefault="001A5025" w:rsidP="001A5025">
      <w:pPr>
        <w:rPr>
          <w:lang w:eastAsia="hu-HU"/>
        </w:rPr>
      </w:pPr>
      <w:r w:rsidRPr="008D1934">
        <w:rPr>
          <w:lang w:eastAsia="hu-HU"/>
        </w:rPr>
        <w:t xml:space="preserve">A </w:t>
      </w:r>
      <w:r w:rsidRPr="008D1934">
        <w:rPr>
          <w:i/>
          <w:iCs/>
          <w:lang w:eastAsia="hu-HU"/>
        </w:rPr>
        <w:t>showModel</w:t>
      </w:r>
      <w:r w:rsidRPr="008D1934">
        <w:rPr>
          <w:lang w:eastAsia="hu-HU"/>
        </w:rPr>
        <w:t xml:space="preserve"> kapcsoló a modellfelépítés kiírását</w:t>
      </w:r>
      <w:r w:rsidR="0054017D" w:rsidRPr="008D1934">
        <w:rPr>
          <w:lang w:eastAsia="hu-HU"/>
        </w:rPr>
        <w:t xml:space="preserve"> és képként mentését</w:t>
      </w:r>
      <w:r w:rsidRPr="008D1934">
        <w:rPr>
          <w:lang w:eastAsia="hu-HU"/>
        </w:rPr>
        <w:t xml:space="preserve"> </w:t>
      </w:r>
      <w:r w:rsidR="006F6494" w:rsidRPr="008D1934">
        <w:rPr>
          <w:lang w:eastAsia="hu-HU"/>
        </w:rPr>
        <w:t>engedélyezi</w:t>
      </w:r>
      <w:r w:rsidR="005D4CDD" w:rsidRPr="008D1934">
        <w:rPr>
          <w:lang w:eastAsia="hu-HU"/>
        </w:rPr>
        <w:t xml:space="preserve"> a </w:t>
      </w:r>
      <w:r w:rsidR="0054017D" w:rsidRPr="008D1934">
        <w:rPr>
          <w:lang w:eastAsia="hu-HU"/>
        </w:rPr>
        <w:t>modellkonstrukció</w:t>
      </w:r>
      <w:r w:rsidR="005D4CDD" w:rsidRPr="008D1934">
        <w:rPr>
          <w:lang w:eastAsia="hu-HU"/>
        </w:rPr>
        <w:t xml:space="preserve"> végén</w:t>
      </w:r>
      <w:r w:rsidR="006F6494" w:rsidRPr="008D1934">
        <w:rPr>
          <w:lang w:eastAsia="hu-HU"/>
        </w:rPr>
        <w:t>.</w:t>
      </w:r>
    </w:p>
    <w:p w14:paraId="0A29C653" w14:textId="031DB768" w:rsidR="006F6494" w:rsidRPr="008D1934" w:rsidRDefault="006F6494" w:rsidP="001A5025">
      <w:pPr>
        <w:rPr>
          <w:lang w:eastAsia="hu-HU"/>
        </w:rPr>
      </w:pPr>
      <w:r w:rsidRPr="008D1934">
        <w:rPr>
          <w:lang w:eastAsia="hu-HU"/>
        </w:rPr>
        <w:lastRenderedPageBreak/>
        <w:t xml:space="preserve">A </w:t>
      </w:r>
      <w:r w:rsidRPr="008D1934">
        <w:rPr>
          <w:i/>
          <w:iCs/>
          <w:lang w:eastAsia="hu-HU"/>
        </w:rPr>
        <w:t>with_dropout</w:t>
      </w:r>
      <w:r w:rsidRPr="008D1934">
        <w:rPr>
          <w:lang w:eastAsia="hu-HU"/>
        </w:rPr>
        <w:t xml:space="preserve"> a dropout rétegek neurális hálóhoz adását kapcsolja ki</w:t>
      </w:r>
      <w:r w:rsidR="0041615F" w:rsidRPr="008D1934">
        <w:rPr>
          <w:lang w:eastAsia="hu-HU"/>
        </w:rPr>
        <w:t>/</w:t>
      </w:r>
      <w:r w:rsidRPr="008D1934">
        <w:rPr>
          <w:lang w:eastAsia="hu-HU"/>
        </w:rPr>
        <w:t xml:space="preserve">be, </w:t>
      </w:r>
      <w:r w:rsidR="0041615F" w:rsidRPr="008D1934">
        <w:rPr>
          <w:lang w:eastAsia="hu-HU"/>
        </w:rPr>
        <w:t xml:space="preserve">alapbeállításban </w:t>
      </w:r>
      <w:r w:rsidRPr="008D1934">
        <w:rPr>
          <w:lang w:eastAsia="hu-HU"/>
        </w:rPr>
        <w:t>be van kapcsolva. A konkrét dropout értékek hálóról hálóra változhatnak, kezdetben egységesen 0.1</w:t>
      </w:r>
      <w:r w:rsidR="00C552FB" w:rsidRPr="008D1934">
        <w:rPr>
          <w:lang w:eastAsia="hu-HU"/>
        </w:rPr>
        <w:t>,</w:t>
      </w:r>
      <w:r w:rsidRPr="008D1934">
        <w:rPr>
          <w:lang w:eastAsia="hu-HU"/>
        </w:rPr>
        <w:t xml:space="preserve"> azaz a </w:t>
      </w:r>
      <w:r w:rsidR="005D4CDD" w:rsidRPr="008D1934">
        <w:rPr>
          <w:lang w:eastAsia="hu-HU"/>
        </w:rPr>
        <w:t xml:space="preserve">neuronok közötti </w:t>
      </w:r>
      <w:r w:rsidRPr="008D1934">
        <w:rPr>
          <w:lang w:eastAsia="hu-HU"/>
        </w:rPr>
        <w:t xml:space="preserve">kapcsolatok </w:t>
      </w:r>
      <w:r w:rsidR="00C552FB" w:rsidRPr="008D1934">
        <w:rPr>
          <w:lang w:eastAsia="hu-HU"/>
        </w:rPr>
        <w:t xml:space="preserve">tizede </w:t>
      </w:r>
      <w:r w:rsidRPr="008D1934">
        <w:rPr>
          <w:lang w:eastAsia="hu-HU"/>
        </w:rPr>
        <w:t>lesz véletlenszerűen tanítás alatt eldobva.</w:t>
      </w:r>
    </w:p>
    <w:p w14:paraId="558D75CF" w14:textId="0E906FF2" w:rsidR="00D67656" w:rsidRPr="008D1934" w:rsidRDefault="006F6494" w:rsidP="00D67656">
      <w:pPr>
        <w:rPr>
          <w:lang w:eastAsia="hu-HU"/>
        </w:rPr>
      </w:pPr>
      <w:r w:rsidRPr="008D1934">
        <w:rPr>
          <w:lang w:eastAsia="hu-HU"/>
        </w:rPr>
        <w:t xml:space="preserve">A </w:t>
      </w:r>
      <w:r w:rsidRPr="008D1934">
        <w:rPr>
          <w:i/>
          <w:iCs/>
          <w:lang w:eastAsia="hu-HU"/>
        </w:rPr>
        <w:t>with_normalization</w:t>
      </w:r>
      <w:r w:rsidRPr="008D1934">
        <w:rPr>
          <w:lang w:eastAsia="hu-HU"/>
        </w:rPr>
        <w:t xml:space="preserve"> kapcsoló a Batch</w:t>
      </w:r>
      <w:r w:rsidR="005D4CDD" w:rsidRPr="008D1934">
        <w:rPr>
          <w:lang w:eastAsia="hu-HU"/>
        </w:rPr>
        <w:t>Normalization rétegeket kapcsolja, ez</w:t>
      </w:r>
      <w:r w:rsidR="0041615F" w:rsidRPr="008D1934">
        <w:rPr>
          <w:lang w:eastAsia="hu-HU"/>
        </w:rPr>
        <w:t xml:space="preserve">ek az adott batchet re-centerelik és újraskálázzák. (re-centering and re-scaling). </w:t>
      </w:r>
      <w:r w:rsidR="0018160E" w:rsidRPr="008D1934">
        <w:rPr>
          <w:lang w:eastAsia="hu-HU"/>
        </w:rPr>
        <w:t xml:space="preserve">Bár még nincs teljesen </w:t>
      </w:r>
      <w:r w:rsidR="00E43200" w:rsidRPr="008D1934">
        <w:rPr>
          <w:lang w:eastAsia="hu-HU"/>
        </w:rPr>
        <w:t>megértve,</w:t>
      </w:r>
      <w:r w:rsidR="00D67656" w:rsidRPr="008D1934">
        <w:rPr>
          <w:lang w:eastAsia="hu-HU"/>
        </w:rPr>
        <w:t xml:space="preserve"> mint</w:t>
      </w:r>
      <w:r w:rsidR="0018160E" w:rsidRPr="008D1934">
        <w:rPr>
          <w:lang w:eastAsia="hu-HU"/>
        </w:rPr>
        <w:t xml:space="preserve"> koncepció, de</w:t>
      </w:r>
      <w:r w:rsidR="00C552FB" w:rsidRPr="008D1934">
        <w:rPr>
          <w:lang w:eastAsia="hu-HU"/>
        </w:rPr>
        <w:t xml:space="preserve"> elméletileg</w:t>
      </w:r>
      <w:r w:rsidR="0018160E" w:rsidRPr="008D1934">
        <w:rPr>
          <w:lang w:eastAsia="hu-HU"/>
        </w:rPr>
        <w:t xml:space="preserve"> segíti a modell tanulását, stabilabb és gyorsabban tanul </w:t>
      </w:r>
      <w:r w:rsidR="00D67656" w:rsidRPr="008D1934">
        <w:rPr>
          <w:lang w:eastAsia="hu-HU"/>
        </w:rPr>
        <w:t>a modell batch normalizálással, mint nélküle</w:t>
      </w:r>
      <w:r w:rsidR="0018160E" w:rsidRPr="008D1934">
        <w:rPr>
          <w:lang w:eastAsia="hu-HU"/>
        </w:rPr>
        <w:t>.</w:t>
      </w:r>
    </w:p>
    <w:p w14:paraId="2667566A" w14:textId="52DDBB79" w:rsidR="0041615F" w:rsidRPr="008D1934" w:rsidRDefault="00000000" w:rsidP="001A5025">
      <w:pPr>
        <w:rPr>
          <w:lang w:eastAsia="hu-HU"/>
        </w:rPr>
      </w:pPr>
      <w:hyperlink r:id="rId46" w:history="1">
        <w:r w:rsidR="0041615F" w:rsidRPr="008D1934">
          <w:rPr>
            <w:rStyle w:val="Hyperlink"/>
            <w:lang w:eastAsia="hu-HU"/>
          </w:rPr>
          <w:t>https://en.wikipedia.org/wiki/Batch_normalization</w:t>
        </w:r>
      </w:hyperlink>
      <w:r w:rsidR="0041615F" w:rsidRPr="008D1934">
        <w:rPr>
          <w:lang w:eastAsia="hu-HU"/>
        </w:rPr>
        <w:t xml:space="preserve"> </w:t>
      </w:r>
    </w:p>
    <w:p w14:paraId="3F881D12" w14:textId="0BE42839" w:rsidR="00E43200" w:rsidRPr="008D1934" w:rsidRDefault="00000000" w:rsidP="00C552FB">
      <w:pPr>
        <w:rPr>
          <w:lang w:eastAsia="hu-HU"/>
        </w:rPr>
      </w:pPr>
      <w:hyperlink r:id="rId47" w:history="1">
        <w:r w:rsidR="0018160E" w:rsidRPr="008D1934">
          <w:rPr>
            <w:rStyle w:val="Hyperlink"/>
            <w:lang w:eastAsia="hu-HU"/>
          </w:rPr>
          <w:t>https://towardsdatascience.com/batch-normalization-in-3-levels-of-understanding-14c2da90a338</w:t>
        </w:r>
      </w:hyperlink>
      <w:r w:rsidR="00C552FB" w:rsidRPr="008D1934">
        <w:rPr>
          <w:lang w:eastAsia="hu-HU"/>
        </w:rPr>
        <w:t xml:space="preserve"> </w:t>
      </w:r>
    </w:p>
    <w:p w14:paraId="6708C604" w14:textId="10D985E3" w:rsidR="00D67656" w:rsidRPr="008D1934" w:rsidRDefault="00D67656" w:rsidP="001A5025">
      <w:pPr>
        <w:rPr>
          <w:lang w:eastAsia="hu-HU"/>
        </w:rPr>
      </w:pPr>
      <w:r w:rsidRPr="008D1934">
        <w:rPr>
          <w:lang w:eastAsia="hu-HU"/>
        </w:rPr>
        <w:t xml:space="preserve">A </w:t>
      </w:r>
      <w:r w:rsidRPr="008D1934">
        <w:rPr>
          <w:i/>
          <w:iCs/>
          <w:lang w:eastAsia="hu-HU"/>
        </w:rPr>
        <w:t>name</w:t>
      </w:r>
      <w:r w:rsidRPr="008D1934">
        <w:rPr>
          <w:lang w:eastAsia="hu-HU"/>
        </w:rPr>
        <w:t xml:space="preserve"> paraméter értelemszerűen a modell neve lesz.</w:t>
      </w:r>
    </w:p>
    <w:p w14:paraId="4D99FA10" w14:textId="77777777" w:rsidR="000949FA" w:rsidRPr="008D1934" w:rsidRDefault="000949FA" w:rsidP="001A5025">
      <w:pPr>
        <w:rPr>
          <w:lang w:eastAsia="hu-HU"/>
        </w:rPr>
      </w:pPr>
    </w:p>
    <w:p w14:paraId="03F207D2" w14:textId="54625FB6" w:rsidR="00626C0C" w:rsidRPr="008D1934" w:rsidRDefault="00C552FB" w:rsidP="00626C0C">
      <w:pPr>
        <w:rPr>
          <w:lang w:eastAsia="hu-HU"/>
        </w:rPr>
      </w:pPr>
      <w:r w:rsidRPr="008D1934">
        <w:rPr>
          <w:lang w:eastAsia="hu-HU"/>
        </w:rPr>
        <w:t>A m</w:t>
      </w:r>
      <w:r w:rsidR="000949FA" w:rsidRPr="008D1934">
        <w:rPr>
          <w:lang w:eastAsia="hu-HU"/>
        </w:rPr>
        <w:t>odell</w:t>
      </w:r>
      <w:r w:rsidR="00D67656" w:rsidRPr="008D1934">
        <w:rPr>
          <w:lang w:eastAsia="hu-HU"/>
        </w:rPr>
        <w:t>építő függvény</w:t>
      </w:r>
      <w:r w:rsidRPr="008D1934">
        <w:rPr>
          <w:lang w:eastAsia="hu-HU"/>
        </w:rPr>
        <w:t>ek</w:t>
      </w:r>
      <w:r w:rsidR="00626C0C" w:rsidRPr="008D1934">
        <w:rPr>
          <w:lang w:eastAsia="hu-HU"/>
        </w:rPr>
        <w:t xml:space="preserve"> üres</w:t>
      </w:r>
      <w:r w:rsidR="00D67656" w:rsidRPr="008D1934">
        <w:rPr>
          <w:lang w:eastAsia="hu-HU"/>
        </w:rPr>
        <w:t xml:space="preserve"> Sequential</w:t>
      </w:r>
      <w:r w:rsidR="00626C0C" w:rsidRPr="008D1934">
        <w:rPr>
          <w:lang w:eastAsia="hu-HU"/>
        </w:rPr>
        <w:t xml:space="preserve"> (a Model-</w:t>
      </w:r>
      <w:proofErr w:type="spellStart"/>
      <w:r w:rsidR="00626C0C" w:rsidRPr="008D1934">
        <w:rPr>
          <w:lang w:eastAsia="hu-HU"/>
        </w:rPr>
        <w:t>ből</w:t>
      </w:r>
      <w:proofErr w:type="spellEnd"/>
      <w:r w:rsidR="00626C0C" w:rsidRPr="008D1934">
        <w:rPr>
          <w:lang w:eastAsia="hu-HU"/>
        </w:rPr>
        <w:t xml:space="preserve"> specializált osztály)</w:t>
      </w:r>
      <w:r w:rsidRPr="008D1934">
        <w:rPr>
          <w:lang w:eastAsia="hu-HU"/>
        </w:rPr>
        <w:t xml:space="preserve"> vagy Model</w:t>
      </w:r>
      <w:r w:rsidR="00D67656" w:rsidRPr="008D1934">
        <w:rPr>
          <w:lang w:eastAsia="hu-HU"/>
        </w:rPr>
        <w:t xml:space="preserve"> példányra kezd</w:t>
      </w:r>
      <w:r w:rsidRPr="008D1934">
        <w:rPr>
          <w:lang w:eastAsia="hu-HU"/>
        </w:rPr>
        <w:t>ik</w:t>
      </w:r>
      <w:r w:rsidR="00D67656" w:rsidRPr="008D1934">
        <w:rPr>
          <w:lang w:eastAsia="hu-HU"/>
        </w:rPr>
        <w:t xml:space="preserve"> el építe</w:t>
      </w:r>
      <w:r w:rsidRPr="008D1934">
        <w:rPr>
          <w:lang w:eastAsia="hu-HU"/>
        </w:rPr>
        <w:t>ni</w:t>
      </w:r>
      <w:r w:rsidR="00D67656" w:rsidRPr="008D1934">
        <w:rPr>
          <w:lang w:eastAsia="hu-HU"/>
        </w:rPr>
        <w:t xml:space="preserve"> a rétegeket és ilyen </w:t>
      </w:r>
      <w:r w:rsidR="00626C0C" w:rsidRPr="008D1934">
        <w:rPr>
          <w:lang w:eastAsia="hu-HU"/>
        </w:rPr>
        <w:t xml:space="preserve">típussal </w:t>
      </w:r>
      <w:r w:rsidR="00D67656" w:rsidRPr="008D1934">
        <w:rPr>
          <w:lang w:eastAsia="hu-HU"/>
        </w:rPr>
        <w:t>is tér</w:t>
      </w:r>
      <w:r w:rsidRPr="008D1934">
        <w:rPr>
          <w:lang w:eastAsia="hu-HU"/>
        </w:rPr>
        <w:t>nek vissza</w:t>
      </w:r>
      <w:r w:rsidR="00D67656" w:rsidRPr="008D1934">
        <w:rPr>
          <w:lang w:eastAsia="hu-HU"/>
        </w:rPr>
        <w:t>.</w:t>
      </w:r>
      <w:r w:rsidRPr="008D1934">
        <w:rPr>
          <w:lang w:eastAsia="hu-HU"/>
        </w:rPr>
        <w:t xml:space="preserve"> Alapvetően Sequential-t</w:t>
      </w:r>
      <w:r w:rsidR="00626C0C" w:rsidRPr="008D1934">
        <w:rPr>
          <w:lang w:eastAsia="hu-HU"/>
        </w:rPr>
        <w:t xml:space="preserve"> és a </w:t>
      </w:r>
      <w:r w:rsidR="00167FD5">
        <w:rPr>
          <w:lang w:eastAsia="hu-HU"/>
        </w:rPr>
        <w:t>keras szekvenciális</w:t>
      </w:r>
      <w:r w:rsidR="00626C0C" w:rsidRPr="008D1934">
        <w:rPr>
          <w:lang w:eastAsia="hu-HU"/>
        </w:rPr>
        <w:t xml:space="preserve"> API-</w:t>
      </w:r>
      <w:r w:rsidR="00167FD5">
        <w:rPr>
          <w:lang w:eastAsia="hu-HU"/>
        </w:rPr>
        <w:t>já</w:t>
      </w:r>
      <w:r w:rsidR="00626C0C" w:rsidRPr="008D1934">
        <w:rPr>
          <w:lang w:eastAsia="hu-HU"/>
        </w:rPr>
        <w:t>t</w:t>
      </w:r>
      <w:r w:rsidRPr="008D1934">
        <w:rPr>
          <w:lang w:eastAsia="hu-HU"/>
        </w:rPr>
        <w:t xml:space="preserve"> használtam</w:t>
      </w:r>
      <w:r w:rsidR="00626C0C" w:rsidRPr="008D1934">
        <w:rPr>
          <w:lang w:eastAsia="hu-HU"/>
        </w:rPr>
        <w:t xml:space="preserve"> az egyszerűbb deklarálási mód miatt. </w:t>
      </w:r>
      <w:r w:rsidRPr="008D1934">
        <w:rPr>
          <w:lang w:eastAsia="hu-HU"/>
        </w:rPr>
        <w:t>Model-re akkor volt szükség, amikor fun</w:t>
      </w:r>
      <w:r w:rsidR="00167FD5">
        <w:rPr>
          <w:lang w:eastAsia="hu-HU"/>
        </w:rPr>
        <w:t>kcionális</w:t>
      </w:r>
      <w:r w:rsidRPr="008D1934">
        <w:rPr>
          <w:lang w:eastAsia="hu-HU"/>
        </w:rPr>
        <w:t xml:space="preserve"> API-</w:t>
      </w:r>
      <w:r w:rsidR="00626C0C" w:rsidRPr="008D1934">
        <w:rPr>
          <w:lang w:eastAsia="hu-HU"/>
        </w:rPr>
        <w:t xml:space="preserve">t kellett használni a </w:t>
      </w:r>
      <w:r w:rsidRPr="008D1934">
        <w:rPr>
          <w:lang w:eastAsia="hu-HU"/>
        </w:rPr>
        <w:t>residual connection-ök miatt</w:t>
      </w:r>
      <w:r w:rsidR="00626C0C" w:rsidRPr="008D1934">
        <w:rPr>
          <w:lang w:eastAsia="hu-HU"/>
        </w:rPr>
        <w:t xml:space="preserve">, </w:t>
      </w:r>
      <w:r w:rsidR="00167FD5">
        <w:rPr>
          <w:lang w:eastAsia="hu-HU"/>
        </w:rPr>
        <w:t xml:space="preserve">ezt </w:t>
      </w:r>
      <w:r w:rsidR="00626C0C" w:rsidRPr="008D1934">
        <w:rPr>
          <w:lang w:eastAsia="hu-HU"/>
        </w:rPr>
        <w:t xml:space="preserve">a Sequential nem engedi a rétegek szétágazását és összevonását, csak a szekvenciális építkezést. </w:t>
      </w:r>
    </w:p>
    <w:p w14:paraId="3FECC887" w14:textId="77777777" w:rsidR="00626C0C" w:rsidRPr="008D1934" w:rsidRDefault="00000000" w:rsidP="00626C0C">
      <w:pPr>
        <w:rPr>
          <w:lang w:eastAsia="hu-HU"/>
        </w:rPr>
      </w:pPr>
      <w:hyperlink r:id="rId48" w:history="1">
        <w:r w:rsidR="00626C0C" w:rsidRPr="008D1934">
          <w:rPr>
            <w:rStyle w:val="Hyperlink"/>
            <w:lang w:eastAsia="hu-HU"/>
          </w:rPr>
          <w:t>https://keras.io/api/models/sequential/</w:t>
        </w:r>
      </w:hyperlink>
    </w:p>
    <w:p w14:paraId="44EC687A" w14:textId="6E263DA3" w:rsidR="00D67656" w:rsidRPr="008D1934" w:rsidRDefault="00D67656" w:rsidP="001A5025">
      <w:pPr>
        <w:rPr>
          <w:lang w:eastAsia="hu-HU"/>
        </w:rPr>
      </w:pPr>
    </w:p>
    <w:p w14:paraId="0C3356D5" w14:textId="20E985A8" w:rsidR="000949FA" w:rsidRPr="008D1934" w:rsidRDefault="000949FA" w:rsidP="00626C0C">
      <w:pPr>
        <w:pStyle w:val="berschrift3"/>
        <w:rPr>
          <w:rFonts w:cs="Times New Roman"/>
          <w:lang w:eastAsia="hu-HU"/>
        </w:rPr>
      </w:pPr>
      <w:bookmarkStart w:id="31" w:name="_Toc121176664"/>
      <w:r w:rsidRPr="008D1934">
        <w:rPr>
          <w:rFonts w:cs="Times New Roman"/>
          <w:lang w:eastAsia="hu-HU"/>
        </w:rPr>
        <w:t>Modellek</w:t>
      </w:r>
      <w:r w:rsidR="009C57A8" w:rsidRPr="008D1934">
        <w:rPr>
          <w:rFonts w:cs="Times New Roman"/>
          <w:lang w:eastAsia="hu-HU"/>
        </w:rPr>
        <w:t xml:space="preserve"> létrehozása</w:t>
      </w:r>
      <w:bookmarkEnd w:id="31"/>
    </w:p>
    <w:p w14:paraId="1AC02B7E" w14:textId="7D9A09DF" w:rsidR="000949FA" w:rsidRPr="008D1934" w:rsidRDefault="000949FA" w:rsidP="000949FA">
      <w:pPr>
        <w:rPr>
          <w:lang w:eastAsia="hu-HU"/>
        </w:rPr>
      </w:pPr>
      <w:r w:rsidRPr="008D1934">
        <w:rPr>
          <w:lang w:eastAsia="hu-HU"/>
        </w:rPr>
        <w:t>Mindegyik modellnek van egy saját modellépítő függvénye, ami létrehozza az adott hálózatot</w:t>
      </w:r>
      <w:r w:rsidR="0054017D" w:rsidRPr="008D1934">
        <w:rPr>
          <w:lang w:eastAsia="hu-HU"/>
        </w:rPr>
        <w:t>.</w:t>
      </w:r>
    </w:p>
    <w:p w14:paraId="5C2C28C4" w14:textId="7270BEA0" w:rsidR="000949FA" w:rsidRPr="008D1934" w:rsidRDefault="000949FA" w:rsidP="008F0132">
      <w:pPr>
        <w:rPr>
          <w:lang w:eastAsia="hu-HU"/>
        </w:rPr>
      </w:pPr>
      <w:r w:rsidRPr="008D1934">
        <w:rPr>
          <w:i/>
          <w:iCs/>
          <w:lang w:eastAsia="hu-HU"/>
        </w:rPr>
        <w:t>buildNN_init</w:t>
      </w:r>
      <w:r w:rsidRPr="008D1934">
        <w:rPr>
          <w:lang w:eastAsia="hu-HU"/>
        </w:rPr>
        <w:t xml:space="preserve">: egy </w:t>
      </w:r>
      <w:r w:rsidR="002D42BB">
        <w:rPr>
          <w:lang w:eastAsia="hu-HU"/>
        </w:rPr>
        <w:t>egyszerű mély</w:t>
      </w:r>
      <w:r w:rsidRPr="008D1934">
        <w:rPr>
          <w:lang w:eastAsia="hu-HU"/>
        </w:rPr>
        <w:t xml:space="preserve"> konvolúciós háló</w:t>
      </w:r>
      <w:r w:rsidR="002D42BB">
        <w:rPr>
          <w:lang w:eastAsia="hu-HU"/>
        </w:rPr>
        <w:t>t</w:t>
      </w:r>
      <w:r w:rsidRPr="008D1934">
        <w:rPr>
          <w:lang w:eastAsia="hu-HU"/>
        </w:rPr>
        <w:t xml:space="preserve"> hoz létre</w:t>
      </w:r>
      <w:r w:rsidR="0054017D" w:rsidRPr="008D1934">
        <w:rPr>
          <w:lang w:eastAsia="hu-HU"/>
        </w:rPr>
        <w:t>. Felépítése</w:t>
      </w:r>
      <w:r w:rsidR="00C06CD5" w:rsidRPr="008D1934">
        <w:rPr>
          <w:lang w:eastAsia="hu-HU"/>
        </w:rPr>
        <w:t>:</w:t>
      </w:r>
    </w:p>
    <w:p w14:paraId="62036730" w14:textId="3E387844" w:rsidR="0060529B" w:rsidRPr="008D1934" w:rsidRDefault="002D42BB" w:rsidP="002D42BB">
      <w:pPr>
        <w:pStyle w:val="Kp"/>
      </w:pPr>
      <w:r w:rsidRPr="002D42BB">
        <w:lastRenderedPageBreak/>
        <w:drawing>
          <wp:inline distT="0" distB="0" distL="0" distR="0" wp14:anchorId="3C90AC9B" wp14:editId="1428DB44">
            <wp:extent cx="5393055" cy="2512695"/>
            <wp:effectExtent l="0" t="0" r="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F162" w14:textId="13A511B1" w:rsidR="00C06CD5" w:rsidRPr="008D1934" w:rsidRDefault="0060529B" w:rsidP="000B5724">
      <w:pPr>
        <w:pStyle w:val="Beschriftung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8</w:t>
      </w:r>
      <w:r w:rsidRPr="008D1934">
        <w:rPr>
          <w:lang w:eastAsia="hu-HU"/>
        </w:rPr>
        <w:fldChar w:fldCharType="end"/>
      </w:r>
      <w:r w:rsidRPr="008D1934">
        <w:t xml:space="preserve">. ábra: A </w:t>
      </w:r>
      <w:r w:rsidRPr="008D1934">
        <w:rPr>
          <w:i/>
          <w:iCs/>
        </w:rPr>
        <w:t>buildNN_init</w:t>
      </w:r>
      <w:r w:rsidRPr="008D1934">
        <w:t xml:space="preserve"> architektúra felépítése</w:t>
      </w:r>
    </w:p>
    <w:p w14:paraId="38E13422" w14:textId="3A66BBDB" w:rsidR="008F0132" w:rsidRPr="002D42BB" w:rsidRDefault="008F0132" w:rsidP="002D42BB">
      <w:r w:rsidRPr="008D1934">
        <w:rPr>
          <w:i/>
          <w:iCs/>
          <w:lang w:eastAsia="hu-HU"/>
        </w:rPr>
        <w:t>buildNN_s</w:t>
      </w:r>
      <w:r w:rsidRPr="008D1934">
        <w:rPr>
          <w:lang w:eastAsia="hu-HU"/>
        </w:rPr>
        <w:t xml:space="preserve">: </w:t>
      </w:r>
      <w:r w:rsidRPr="002D42BB">
        <w:t>Az előző háló</w:t>
      </w:r>
      <w:r w:rsidR="00167FD5">
        <w:t xml:space="preserve"> egyszerűbb verziója, egyel kevesebb Conv-Relu-MaxPool-BatchNorm blokkal, kisebb filterméretekkel, valamint egyel kevesebb teljesen csatolt réteggel.</w:t>
      </w:r>
    </w:p>
    <w:p w14:paraId="0670B312" w14:textId="0EAF970B" w:rsidR="0060529B" w:rsidRPr="008D1934" w:rsidRDefault="002D42BB" w:rsidP="0060529B">
      <w:pPr>
        <w:pStyle w:val="Kp"/>
      </w:pPr>
      <w:r>
        <w:rPr>
          <w:noProof/>
          <w:lang w:eastAsia="hu-HU"/>
        </w:rPr>
        <w:drawing>
          <wp:inline distT="0" distB="0" distL="0" distR="0" wp14:anchorId="01424363" wp14:editId="16E693F1">
            <wp:extent cx="2937600" cy="2405809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61" cy="241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84EC" w14:textId="39958763" w:rsidR="00C27CA6" w:rsidRPr="008D1934" w:rsidRDefault="0060529B" w:rsidP="000B5724">
      <w:pPr>
        <w:pStyle w:val="Beschriftung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9</w:t>
      </w:r>
      <w:r w:rsidRPr="008D1934">
        <w:rPr>
          <w:lang w:eastAsia="hu-HU"/>
        </w:rPr>
        <w:fldChar w:fldCharType="end"/>
      </w:r>
      <w:r w:rsidRPr="008D1934">
        <w:t xml:space="preserve">. ábra: A </w:t>
      </w:r>
      <w:r w:rsidRPr="008D1934">
        <w:rPr>
          <w:i/>
          <w:iCs/>
        </w:rPr>
        <w:t>buildNN_s</w:t>
      </w:r>
      <w:r w:rsidRPr="008D1934">
        <w:t xml:space="preserve"> architektúra felépítése</w:t>
      </w:r>
    </w:p>
    <w:p w14:paraId="222DF863" w14:textId="0E5019C4" w:rsidR="008F0132" w:rsidRPr="008D1934" w:rsidRDefault="008F0132" w:rsidP="002D42BB">
      <w:pPr>
        <w:rPr>
          <w:lang w:eastAsia="hu-HU"/>
        </w:rPr>
      </w:pPr>
      <w:r w:rsidRPr="002D42BB">
        <w:t xml:space="preserve">buildNN_xs: A </w:t>
      </w:r>
      <w:r w:rsidRPr="00167FD5">
        <w:rPr>
          <w:i/>
          <w:iCs/>
        </w:rPr>
        <w:t>buildNN_s</w:t>
      </w:r>
      <w:r w:rsidRPr="002D42BB">
        <w:t xml:space="preserve">-hez képest </w:t>
      </w:r>
      <w:r w:rsidR="00167FD5">
        <w:t xml:space="preserve">kisebb háló, </w:t>
      </w:r>
      <w:r w:rsidRPr="002D42BB">
        <w:t>kevesebb réteg</w:t>
      </w:r>
      <w:r w:rsidR="00742949" w:rsidRPr="002D42BB">
        <w:t>ből áll.</w:t>
      </w:r>
      <w:r w:rsidR="00742949" w:rsidRPr="008D1934">
        <w:rPr>
          <w:lang w:eastAsia="hu-HU"/>
        </w:rPr>
        <w:t xml:space="preserve"> </w:t>
      </w:r>
    </w:p>
    <w:p w14:paraId="79B949E6" w14:textId="58237E96" w:rsidR="002D42BB" w:rsidRDefault="002D42BB" w:rsidP="002D42BB">
      <w:pPr>
        <w:pStyle w:val="Kp"/>
        <w:rPr>
          <w:lang w:eastAsia="hu-HU"/>
        </w:rPr>
      </w:pPr>
      <w:r w:rsidRPr="002D42BB">
        <w:lastRenderedPageBreak/>
        <w:drawing>
          <wp:inline distT="0" distB="0" distL="0" distR="0" wp14:anchorId="47655A33" wp14:editId="15FB92F7">
            <wp:extent cx="2160000" cy="2813250"/>
            <wp:effectExtent l="0" t="0" r="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207" cy="282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4406" w14:textId="49D6DCF1" w:rsidR="00C27CA6" w:rsidRPr="008D1934" w:rsidRDefault="0060529B" w:rsidP="002D42BB">
      <w:pPr>
        <w:pStyle w:val="Kp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10</w:t>
      </w:r>
      <w:r w:rsidRPr="008D1934">
        <w:rPr>
          <w:lang w:eastAsia="hu-HU"/>
        </w:rPr>
        <w:fldChar w:fldCharType="end"/>
      </w:r>
      <w:r w:rsidRPr="008D1934">
        <w:t xml:space="preserve">. ábra: A </w:t>
      </w:r>
      <w:r w:rsidRPr="003C50A1">
        <w:rPr>
          <w:i/>
          <w:iCs/>
        </w:rPr>
        <w:t>buildNN_xs</w:t>
      </w:r>
      <w:r w:rsidRPr="008D1934">
        <w:t xml:space="preserve"> </w:t>
      </w:r>
      <w:r w:rsidRPr="008D1934">
        <w:rPr>
          <w:lang w:eastAsia="hu-HU"/>
        </w:rPr>
        <w:t>modell felépítése</w:t>
      </w:r>
    </w:p>
    <w:p w14:paraId="412388C2" w14:textId="77777777" w:rsidR="006F6C53" w:rsidRDefault="0054017D" w:rsidP="006F6C53">
      <w:pPr>
        <w:rPr>
          <w:lang w:eastAsia="hu-HU"/>
        </w:rPr>
      </w:pPr>
      <w:r w:rsidRPr="008D1934">
        <w:rPr>
          <w:i/>
          <w:iCs/>
          <w:lang w:eastAsia="hu-HU"/>
        </w:rPr>
        <w:t>buildNN_RCNN</w:t>
      </w:r>
      <w:r w:rsidRPr="008D1934">
        <w:rPr>
          <w:lang w:eastAsia="hu-HU"/>
        </w:rPr>
        <w:t xml:space="preserve">: A </w:t>
      </w:r>
      <w:r w:rsidRPr="008D1934">
        <w:rPr>
          <w:i/>
          <w:iCs/>
          <w:lang w:eastAsia="hu-HU"/>
        </w:rPr>
        <w:t>buildNN_init</w:t>
      </w:r>
      <w:r w:rsidRPr="008D1934">
        <w:rPr>
          <w:lang w:eastAsia="hu-HU"/>
        </w:rPr>
        <w:t xml:space="preserve">-ből indult, a konvolúciós rétegek között </w:t>
      </w:r>
      <w:r w:rsidR="00167FD5">
        <w:rPr>
          <w:lang w:eastAsia="hu-HU"/>
        </w:rPr>
        <w:t>van egy visszacsatolt kapcsolat (</w:t>
      </w:r>
      <w:r w:rsidRPr="008D1934">
        <w:rPr>
          <w:lang w:eastAsia="hu-HU"/>
        </w:rPr>
        <w:t>residual connection</w:t>
      </w:r>
      <w:r w:rsidR="00167FD5">
        <w:rPr>
          <w:lang w:eastAsia="hu-HU"/>
        </w:rPr>
        <w:t>)</w:t>
      </w:r>
      <w:r w:rsidRPr="008D1934">
        <w:rPr>
          <w:lang w:eastAsia="hu-HU"/>
        </w:rPr>
        <w:t>.</w:t>
      </w:r>
    </w:p>
    <w:p w14:paraId="564D5B45" w14:textId="34447404" w:rsidR="0060529B" w:rsidRPr="008D1934" w:rsidRDefault="006F6C53" w:rsidP="006F6C53">
      <w:pPr>
        <w:pStyle w:val="Kp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4BE9DE8D" wp14:editId="46FC525D">
            <wp:extent cx="4514655" cy="2296398"/>
            <wp:effectExtent l="0" t="0" r="0" b="0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043" cy="230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017D" w:rsidRPr="008D1934">
        <w:rPr>
          <w:lang w:eastAsia="hu-HU"/>
        </w:rPr>
        <w:t xml:space="preserve"> </w:t>
      </w:r>
    </w:p>
    <w:p w14:paraId="540ED889" w14:textId="6B292C38" w:rsidR="00C27CA6" w:rsidRPr="008D1934" w:rsidRDefault="0060529B" w:rsidP="000B5724">
      <w:pPr>
        <w:pStyle w:val="Beschriftung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11</w:t>
      </w:r>
      <w:r w:rsidRPr="008D1934">
        <w:rPr>
          <w:lang w:eastAsia="hu-HU"/>
        </w:rPr>
        <w:fldChar w:fldCharType="end"/>
      </w:r>
      <w:r w:rsidRPr="008D1934">
        <w:t xml:space="preserve">. ábra: A </w:t>
      </w:r>
      <w:r w:rsidRPr="008D1934">
        <w:rPr>
          <w:i/>
          <w:iCs/>
        </w:rPr>
        <w:t>buildNN_RCNN</w:t>
      </w:r>
      <w:r w:rsidRPr="008D1934">
        <w:t xml:space="preserve"> architektúrája</w:t>
      </w:r>
    </w:p>
    <w:p w14:paraId="079FB20A" w14:textId="35722A9C" w:rsidR="00664CE3" w:rsidRPr="003C50A1" w:rsidRDefault="00664CE3" w:rsidP="00C52F78">
      <w:pPr>
        <w:rPr>
          <w:lang w:eastAsia="hu-HU"/>
        </w:rPr>
      </w:pPr>
      <w:r w:rsidRPr="008D1934">
        <w:rPr>
          <w:i/>
          <w:iCs/>
          <w:lang w:eastAsia="hu-HU"/>
        </w:rPr>
        <w:t>buildNN_pretrained</w:t>
      </w:r>
      <w:r w:rsidRPr="008D1934">
        <w:rPr>
          <w:lang w:eastAsia="hu-HU"/>
        </w:rPr>
        <w:t xml:space="preserve">: </w:t>
      </w:r>
      <w:r w:rsidR="006F6C53">
        <w:rPr>
          <w:lang w:eastAsia="hu-HU"/>
        </w:rPr>
        <w:t xml:space="preserve">Egy </w:t>
      </w:r>
      <w:r w:rsidRPr="008D1934">
        <w:rPr>
          <w:lang w:eastAsia="hu-HU"/>
        </w:rPr>
        <w:t>előre tanított hálózat konvolúciós rétegeit veszi alapul, erre ülteti rá a GlobalAveragePooling2D és a fully connected rétegeket. Transfer learninget valósít meg.</w:t>
      </w:r>
      <w:r w:rsidR="0060529B" w:rsidRPr="008D1934">
        <w:rPr>
          <w:lang w:eastAsia="hu-HU"/>
        </w:rPr>
        <w:t xml:space="preserve"> Az alábbi ábrán a függvény által felépített háló látható,</w:t>
      </w:r>
      <w:r w:rsidR="003C50A1">
        <w:rPr>
          <w:lang w:eastAsia="hu-HU"/>
        </w:rPr>
        <w:t xml:space="preserve"> </w:t>
      </w:r>
      <w:r w:rsidR="0060529B" w:rsidRPr="008D1934">
        <w:rPr>
          <w:lang w:eastAsia="hu-HU"/>
        </w:rPr>
        <w:t xml:space="preserve">a Functional rész. </w:t>
      </w:r>
      <w:r w:rsidR="00715868">
        <w:rPr>
          <w:lang w:eastAsia="hu-HU"/>
        </w:rPr>
        <w:t xml:space="preserve">A </w:t>
      </w:r>
      <w:r w:rsidR="006F6C53">
        <w:rPr>
          <w:lang w:eastAsia="hu-HU"/>
        </w:rPr>
        <w:t xml:space="preserve">MobileNetV2 és </w:t>
      </w:r>
      <w:r w:rsidR="003C50A1" w:rsidRPr="008D1934">
        <w:rPr>
          <w:lang w:eastAsia="hu-HU"/>
        </w:rPr>
        <w:t>InceptionV3</w:t>
      </w:r>
      <w:r w:rsidR="003C50A1">
        <w:rPr>
          <w:lang w:eastAsia="hu-HU"/>
        </w:rPr>
        <w:t xml:space="preserve"> háló</w:t>
      </w:r>
      <w:r w:rsidR="00715868">
        <w:rPr>
          <w:lang w:eastAsia="hu-HU"/>
        </w:rPr>
        <w:t xml:space="preserve">kkal kísérleteztem </w:t>
      </w:r>
      <w:r w:rsidR="003C50A1">
        <w:rPr>
          <w:lang w:eastAsia="hu-HU"/>
        </w:rPr>
        <w:t>alaphálónak véve, nem bizonyult</w:t>
      </w:r>
      <w:r w:rsidR="00715868">
        <w:rPr>
          <w:lang w:eastAsia="hu-HU"/>
        </w:rPr>
        <w:t>ak</w:t>
      </w:r>
      <w:r w:rsidR="003C50A1">
        <w:rPr>
          <w:lang w:eastAsia="hu-HU"/>
        </w:rPr>
        <w:t xml:space="preserve"> elég hatékony</w:t>
      </w:r>
      <w:r w:rsidR="00715868">
        <w:rPr>
          <w:lang w:eastAsia="hu-HU"/>
        </w:rPr>
        <w:t xml:space="preserve"> megoldás</w:t>
      </w:r>
      <w:r w:rsidR="003C50A1">
        <w:rPr>
          <w:lang w:eastAsia="hu-HU"/>
        </w:rPr>
        <w:t>nak, túl komplex volt az alapmodell.</w:t>
      </w:r>
    </w:p>
    <w:p w14:paraId="61F825B0" w14:textId="2C13681E" w:rsidR="0060529B" w:rsidRPr="008D1934" w:rsidRDefault="003C50A1" w:rsidP="0060529B">
      <w:pPr>
        <w:pStyle w:val="Kp"/>
      </w:pPr>
      <w:r>
        <w:rPr>
          <w:noProof/>
        </w:rPr>
        <w:drawing>
          <wp:inline distT="0" distB="0" distL="0" distR="0" wp14:anchorId="7F8E13B2" wp14:editId="3E940E12">
            <wp:extent cx="4127553" cy="54720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26" cy="56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224B" w14:textId="6A1B0210" w:rsidR="00C27CA6" w:rsidRPr="008D1934" w:rsidRDefault="0060529B" w:rsidP="000B5724">
      <w:pPr>
        <w:pStyle w:val="Beschriftung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12</w:t>
      </w:r>
      <w:r w:rsidRPr="008D1934">
        <w:rPr>
          <w:lang w:eastAsia="hu-HU"/>
        </w:rPr>
        <w:fldChar w:fldCharType="end"/>
      </w:r>
      <w:r w:rsidRPr="008D1934">
        <w:t xml:space="preserve">. ábra: a </w:t>
      </w:r>
      <w:r w:rsidRPr="008D1934">
        <w:rPr>
          <w:i/>
          <w:iCs/>
        </w:rPr>
        <w:t>buildNN_pretrained</w:t>
      </w:r>
      <w:r w:rsidRPr="008D1934">
        <w:t xml:space="preserve"> architektúrája</w:t>
      </w:r>
    </w:p>
    <w:p w14:paraId="30339555" w14:textId="4D3117CB" w:rsidR="0060529B" w:rsidRPr="008D1934" w:rsidRDefault="0060529B" w:rsidP="00626C0C">
      <w:pPr>
        <w:rPr>
          <w:lang w:eastAsia="hu-HU"/>
        </w:rPr>
      </w:pPr>
      <w:r w:rsidRPr="008D1934">
        <w:rPr>
          <w:lang w:eastAsia="hu-HU"/>
        </w:rPr>
        <w:lastRenderedPageBreak/>
        <w:t>A bemenet természetesen újra lett méretezve,</w:t>
      </w:r>
      <w:r w:rsidR="00715868">
        <w:rPr>
          <w:lang w:eastAsia="hu-HU"/>
        </w:rPr>
        <w:t xml:space="preserve"> hiszen ezek a hálók alapvetően nem 133x200 felbontású képeken lettek tanítva. A</w:t>
      </w:r>
      <w:r w:rsidRPr="008D1934">
        <w:rPr>
          <w:lang w:eastAsia="hu-HU"/>
        </w:rPr>
        <w:t xml:space="preserve"> transfer learning miatt az utolsó</w:t>
      </w:r>
      <w:r w:rsidR="00715868">
        <w:rPr>
          <w:lang w:eastAsia="hu-HU"/>
        </w:rPr>
        <w:t xml:space="preserve"> osztályozó</w:t>
      </w:r>
      <w:r w:rsidRPr="008D1934">
        <w:rPr>
          <w:lang w:eastAsia="hu-HU"/>
        </w:rPr>
        <w:t>rétegek kimaradtak, helyette a fent</w:t>
      </w:r>
      <w:r w:rsidR="00715868">
        <w:rPr>
          <w:lang w:eastAsia="hu-HU"/>
        </w:rPr>
        <w:t>ebbi ábrán</w:t>
      </w:r>
      <w:r w:rsidRPr="008D1934">
        <w:rPr>
          <w:lang w:eastAsia="hu-HU"/>
        </w:rPr>
        <w:t xml:space="preserve"> látható rétegek</w:t>
      </w:r>
      <w:r w:rsidR="00715868">
        <w:rPr>
          <w:lang w:eastAsia="hu-HU"/>
        </w:rPr>
        <w:t xml:space="preserve"> kerültek.</w:t>
      </w:r>
    </w:p>
    <w:p w14:paraId="74BEEF8C" w14:textId="6A9EDE38" w:rsidR="0060529B" w:rsidRPr="008D1934" w:rsidRDefault="00000000" w:rsidP="00C52F78">
      <w:pPr>
        <w:rPr>
          <w:lang w:eastAsia="hu-HU"/>
        </w:rPr>
      </w:pPr>
      <w:hyperlink r:id="rId54" w:history="1">
        <w:r w:rsidR="0060529B" w:rsidRPr="008D1934">
          <w:rPr>
            <w:rStyle w:val="Hyperlink"/>
            <w:lang w:eastAsia="hu-HU"/>
          </w:rPr>
          <w:t>https://paperswithcode.com/method/inception-v3</w:t>
        </w:r>
      </w:hyperlink>
      <w:r w:rsidR="0060529B" w:rsidRPr="008D1934">
        <w:rPr>
          <w:lang w:eastAsia="hu-HU"/>
        </w:rPr>
        <w:t xml:space="preserve"> </w:t>
      </w:r>
    </w:p>
    <w:p w14:paraId="3DFC2C53" w14:textId="77777777" w:rsidR="0060529B" w:rsidRPr="008D1934" w:rsidRDefault="0060529B" w:rsidP="00F21942">
      <w:pPr>
        <w:pStyle w:val="Kp"/>
      </w:pPr>
      <w:r w:rsidRPr="008D1934">
        <w:rPr>
          <w:noProof/>
        </w:rPr>
        <w:drawing>
          <wp:inline distT="0" distB="0" distL="0" distR="0" wp14:anchorId="47E1B68A" wp14:editId="22D15EF7">
            <wp:extent cx="5068488" cy="197280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8" cy="19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0EFC" w14:textId="0518CF05" w:rsidR="0060529B" w:rsidRDefault="0060529B" w:rsidP="000B5724">
      <w:pPr>
        <w:pStyle w:val="Beschriftung"/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13</w:t>
      </w:r>
      <w:r w:rsidRPr="008D1934">
        <w:rPr>
          <w:lang w:eastAsia="hu-HU"/>
        </w:rPr>
        <w:fldChar w:fldCharType="end"/>
      </w:r>
      <w:r w:rsidRPr="008D1934">
        <w:t>. ábra: Az InceptionV3 architektúrája</w:t>
      </w:r>
    </w:p>
    <w:p w14:paraId="665A9163" w14:textId="77777777" w:rsidR="006F6C53" w:rsidRDefault="006F6C53" w:rsidP="006F6C53">
      <w:pPr>
        <w:pStyle w:val="Kp"/>
      </w:pPr>
      <w:r w:rsidRPr="006F6C53">
        <w:drawing>
          <wp:inline distT="0" distB="0" distL="0" distR="0" wp14:anchorId="5B122E46" wp14:editId="5D05A53D">
            <wp:extent cx="2284957" cy="2109600"/>
            <wp:effectExtent l="0" t="0" r="0" b="0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4557" cy="211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29C5" w14:textId="305F57E1" w:rsidR="006F6C53" w:rsidRDefault="006F6C53" w:rsidP="000B5724">
      <w:pPr>
        <w:pStyle w:val="Beschriftung"/>
      </w:pPr>
      <w:fldSimple w:instr=" SEQ ábra \* ARABIC ">
        <w:r w:rsidR="00947F1F">
          <w:rPr>
            <w:noProof/>
          </w:rPr>
          <w:t>14</w:t>
        </w:r>
      </w:fldSimple>
      <w:r>
        <w:t>. ábra: A MobileNetV2 architektúrája</w:t>
      </w:r>
    </w:p>
    <w:p w14:paraId="66CDC11D" w14:textId="620DF992" w:rsidR="00715868" w:rsidRPr="00715868" w:rsidRDefault="00715868" w:rsidP="00715868">
      <w:hyperlink r:id="rId57" w:history="1">
        <w:r w:rsidRPr="0075308A">
          <w:rPr>
            <w:rStyle w:val="Hyperlink"/>
          </w:rPr>
          <w:t>https://paperswithcode.com/method/mobilenetv2</w:t>
        </w:r>
      </w:hyperlink>
      <w:r>
        <w:t xml:space="preserve"> </w:t>
      </w:r>
    </w:p>
    <w:p w14:paraId="2B836C98" w14:textId="039C18C5" w:rsidR="00664CE3" w:rsidRPr="008D1934" w:rsidRDefault="00474EE3" w:rsidP="00827D03">
      <w:pPr>
        <w:pStyle w:val="berschrift3"/>
        <w:rPr>
          <w:rFonts w:cs="Times New Roman"/>
          <w:lang w:eastAsia="hu-HU"/>
        </w:rPr>
      </w:pPr>
      <w:bookmarkStart w:id="32" w:name="_Transfer_learning"/>
      <w:bookmarkStart w:id="33" w:name="_Toc121176665"/>
      <w:bookmarkEnd w:id="32"/>
      <w:r w:rsidRPr="008D1934">
        <w:rPr>
          <w:rFonts w:cs="Times New Roman"/>
          <w:lang w:eastAsia="hu-HU"/>
        </w:rPr>
        <w:t>T</w:t>
      </w:r>
      <w:r w:rsidR="00664CE3" w:rsidRPr="008D1934">
        <w:rPr>
          <w:rFonts w:cs="Times New Roman"/>
          <w:lang w:eastAsia="hu-HU"/>
        </w:rPr>
        <w:t>ransfer learning</w:t>
      </w:r>
      <w:bookmarkEnd w:id="33"/>
    </w:p>
    <w:p w14:paraId="32227D0B" w14:textId="3CF0B833" w:rsidR="00664CE3" w:rsidRPr="008D1934" w:rsidRDefault="00664CE3" w:rsidP="00C52F78">
      <w:pPr>
        <w:rPr>
          <w:lang w:eastAsia="hu-HU"/>
        </w:rPr>
      </w:pPr>
      <w:r w:rsidRPr="008D1934">
        <w:rPr>
          <w:lang w:eastAsia="hu-HU"/>
        </w:rPr>
        <w:t>Ha kevés adat áll rendelkezésre</w:t>
      </w:r>
      <w:r w:rsidR="00715868">
        <w:rPr>
          <w:lang w:eastAsia="hu-HU"/>
        </w:rPr>
        <w:t xml:space="preserve"> és</w:t>
      </w:r>
      <w:r w:rsidRPr="008D1934">
        <w:rPr>
          <w:lang w:eastAsia="hu-HU"/>
        </w:rPr>
        <w:t xml:space="preserve"> van egy hasonló probléma, amire már van egy hatékony, nagyobb adathalmazon betanított neurális hálózat, akkor érdemes a betanított hálózat rétegeit kiindulásként felhasználni. Ez úgy valósítható meg, hogy az előre betanított hálózat rétegeit befagyaszt</w:t>
      </w:r>
      <w:r w:rsidR="006C3516" w:rsidRPr="008D1934">
        <w:rPr>
          <w:lang w:eastAsia="hu-HU"/>
        </w:rPr>
        <w:t>ják</w:t>
      </w:r>
      <w:r w:rsidRPr="008D1934">
        <w:rPr>
          <w:lang w:eastAsia="hu-HU"/>
        </w:rPr>
        <w:t xml:space="preserve">, </w:t>
      </w:r>
      <w:r w:rsidR="006C3516" w:rsidRPr="008D1934">
        <w:rPr>
          <w:lang w:eastAsia="hu-HU"/>
        </w:rPr>
        <w:t xml:space="preserve">ezek a rétegek a tanulás első fázisában </w:t>
      </w:r>
      <w:r w:rsidRPr="008D1934">
        <w:rPr>
          <w:lang w:eastAsia="hu-HU"/>
        </w:rPr>
        <w:t xml:space="preserve">nem taníthatók. Ezután a </w:t>
      </w:r>
      <w:r w:rsidR="00CD537E" w:rsidRPr="008D1934">
        <w:rPr>
          <w:lang w:eastAsia="hu-HU"/>
        </w:rPr>
        <w:t xml:space="preserve">háló </w:t>
      </w:r>
      <w:r w:rsidRPr="008D1934">
        <w:rPr>
          <w:lang w:eastAsia="hu-HU"/>
        </w:rPr>
        <w:t>tetejére saját rétegeket csatlakoztatunk</w:t>
      </w:r>
      <w:r w:rsidR="00474EE3" w:rsidRPr="008D1934">
        <w:rPr>
          <w:lang w:eastAsia="hu-HU"/>
        </w:rPr>
        <w:t>, ezek viszont tanítható</w:t>
      </w:r>
      <w:r w:rsidR="00CD537E" w:rsidRPr="008D1934">
        <w:rPr>
          <w:lang w:eastAsia="hu-HU"/>
        </w:rPr>
        <w:t>k</w:t>
      </w:r>
      <w:r w:rsidR="00474EE3" w:rsidRPr="008D1934">
        <w:rPr>
          <w:lang w:eastAsia="hu-HU"/>
        </w:rPr>
        <w:t xml:space="preserve">. </w:t>
      </w:r>
      <w:r w:rsidR="00CD537E" w:rsidRPr="008D1934">
        <w:rPr>
          <w:lang w:eastAsia="hu-HU"/>
        </w:rPr>
        <w:t xml:space="preserve">A tanulás első fázisában </w:t>
      </w:r>
      <w:r w:rsidR="00474EE3" w:rsidRPr="008D1934">
        <w:rPr>
          <w:lang w:eastAsia="hu-HU"/>
        </w:rPr>
        <w:t>így tan</w:t>
      </w:r>
      <w:r w:rsidR="00CD537E" w:rsidRPr="008D1934">
        <w:rPr>
          <w:lang w:eastAsia="hu-HU"/>
        </w:rPr>
        <w:t>ítják a hálót a tanulási</w:t>
      </w:r>
      <w:r w:rsidR="00474EE3" w:rsidRPr="008D1934">
        <w:rPr>
          <w:lang w:eastAsia="hu-HU"/>
        </w:rPr>
        <w:t xml:space="preserve"> adathalmazon. Amikor </w:t>
      </w:r>
      <w:r w:rsidR="00474EE3" w:rsidRPr="008D1934">
        <w:rPr>
          <w:lang w:eastAsia="hu-HU"/>
        </w:rPr>
        <w:lastRenderedPageBreak/>
        <w:t>már elég stabil ez a hálózat, akkor az alapháló</w:t>
      </w:r>
      <w:r w:rsidR="00CD537E" w:rsidRPr="008D1934">
        <w:rPr>
          <w:lang w:eastAsia="hu-HU"/>
        </w:rPr>
        <w:t>t taníthatóvá állítjuk és így is hagyjuk</w:t>
      </w:r>
      <w:r w:rsidR="00474EE3" w:rsidRPr="008D1934">
        <w:rPr>
          <w:lang w:eastAsia="hu-HU"/>
        </w:rPr>
        <w:t xml:space="preserve"> tan</w:t>
      </w:r>
      <w:r w:rsidR="00CD537E" w:rsidRPr="008D1934">
        <w:rPr>
          <w:lang w:eastAsia="hu-HU"/>
        </w:rPr>
        <w:t>ulni</w:t>
      </w:r>
      <w:r w:rsidR="00474EE3" w:rsidRPr="008D1934">
        <w:rPr>
          <w:lang w:eastAsia="hu-HU"/>
        </w:rPr>
        <w:t xml:space="preserve"> a modellt, így az alsóbb rétegek finomhangol</w:t>
      </w:r>
      <w:r w:rsidR="00CD537E" w:rsidRPr="008D1934">
        <w:rPr>
          <w:lang w:eastAsia="hu-HU"/>
        </w:rPr>
        <w:t>ása is megtörténik.</w:t>
      </w:r>
    </w:p>
    <w:p w14:paraId="419F09B3" w14:textId="6834A357" w:rsidR="00474EE3" w:rsidRPr="008D1934" w:rsidRDefault="00474EE3" w:rsidP="00C52F78">
      <w:pPr>
        <w:rPr>
          <w:lang w:eastAsia="hu-HU"/>
        </w:rPr>
      </w:pPr>
      <w:r w:rsidRPr="008D1934">
        <w:rPr>
          <w:lang w:eastAsia="hu-HU"/>
        </w:rPr>
        <w:t>A gyakorlatban a transfer learning nem kivételes megközelítés, ez a standard, mert általában nincs elég adat és idő az igazán mély modellek teljes betanítására.</w:t>
      </w:r>
    </w:p>
    <w:p w14:paraId="09F8624A" w14:textId="0C6E89C7" w:rsidR="00474EE3" w:rsidRPr="008D1934" w:rsidRDefault="00CD537E" w:rsidP="00CD537E">
      <w:pPr>
        <w:pStyle w:val="berschrift3"/>
        <w:rPr>
          <w:rFonts w:cs="Times New Roman"/>
          <w:lang w:eastAsia="hu-HU"/>
        </w:rPr>
      </w:pPr>
      <w:bookmarkStart w:id="34" w:name="_Toc121176666"/>
      <w:r w:rsidRPr="008D1934">
        <w:rPr>
          <w:rFonts w:cs="Times New Roman"/>
          <w:lang w:eastAsia="hu-HU"/>
        </w:rPr>
        <w:t>Modellek specifikálása</w:t>
      </w:r>
      <w:bookmarkEnd w:id="34"/>
    </w:p>
    <w:p w14:paraId="68A3F81F" w14:textId="3CF86B51" w:rsidR="00C52F78" w:rsidRPr="008D1934" w:rsidRDefault="00D87BFF" w:rsidP="00C52F78">
      <w:pPr>
        <w:rPr>
          <w:lang w:eastAsia="hu-HU"/>
        </w:rPr>
      </w:pPr>
      <w:r w:rsidRPr="008D1934">
        <w:rPr>
          <w:lang w:eastAsia="hu-HU"/>
        </w:rPr>
        <w:t>Ez után a</w:t>
      </w:r>
      <w:r w:rsidR="00C52F78" w:rsidRPr="008D1934">
        <w:rPr>
          <w:lang w:eastAsia="hu-HU"/>
        </w:rPr>
        <w:t xml:space="preserve">z 5 modell ténylegesen példányosításra kerül, hozzájuk </w:t>
      </w:r>
      <w:r w:rsidR="00CD537E" w:rsidRPr="008D1934">
        <w:rPr>
          <w:lang w:eastAsia="hu-HU"/>
        </w:rPr>
        <w:t>kell rendelni még</w:t>
      </w:r>
      <w:r w:rsidR="00C52F78" w:rsidRPr="008D1934">
        <w:rPr>
          <w:lang w:eastAsia="hu-HU"/>
        </w:rPr>
        <w:t xml:space="preserve"> a hibafüggvényeket és optimalizálókat. Ekkor kezdődik </w:t>
      </w:r>
      <w:r w:rsidRPr="008D1934">
        <w:rPr>
          <w:lang w:eastAsia="hu-HU"/>
        </w:rPr>
        <w:t>a</w:t>
      </w:r>
      <w:r w:rsidR="00C52F78" w:rsidRPr="008D1934">
        <w:rPr>
          <w:lang w:eastAsia="hu-HU"/>
        </w:rPr>
        <w:t xml:space="preserve"> hosszas modellválasztási folyamat, ahol a modellparaméterek </w:t>
      </w:r>
      <w:r w:rsidR="00FC1CFA" w:rsidRPr="008D1934">
        <w:rPr>
          <w:lang w:eastAsia="hu-HU"/>
        </w:rPr>
        <w:t xml:space="preserve">részben </w:t>
      </w:r>
      <w:r w:rsidR="00C52F78" w:rsidRPr="008D1934">
        <w:rPr>
          <w:lang w:eastAsia="hu-HU"/>
        </w:rPr>
        <w:t>kézi hangolás</w:t>
      </w:r>
      <w:r w:rsidR="00FC1CFA" w:rsidRPr="008D1934">
        <w:rPr>
          <w:lang w:eastAsia="hu-HU"/>
        </w:rPr>
        <w:t xml:space="preserve">ára van szükség. </w:t>
      </w:r>
    </w:p>
    <w:p w14:paraId="33182616" w14:textId="222D1C08" w:rsidR="00FC1CFA" w:rsidRPr="008D1934" w:rsidRDefault="00FC1CFA" w:rsidP="00C52F78">
      <w:pPr>
        <w:rPr>
          <w:lang w:eastAsia="hu-HU"/>
        </w:rPr>
      </w:pPr>
      <w:r w:rsidRPr="008D1934">
        <w:rPr>
          <w:lang w:eastAsia="hu-HU"/>
        </w:rPr>
        <w:t xml:space="preserve">Ilyen </w:t>
      </w:r>
      <w:r w:rsidR="00CD537E" w:rsidRPr="008D1934">
        <w:rPr>
          <w:lang w:eastAsia="hu-HU"/>
        </w:rPr>
        <w:t>modell</w:t>
      </w:r>
      <w:r w:rsidRPr="008D1934">
        <w:rPr>
          <w:lang w:eastAsia="hu-HU"/>
        </w:rPr>
        <w:t>paraméterek például</w:t>
      </w:r>
      <w:r w:rsidR="00CD537E" w:rsidRPr="008D1934">
        <w:rPr>
          <w:lang w:eastAsia="hu-HU"/>
        </w:rPr>
        <w:t xml:space="preserve"> a</w:t>
      </w:r>
      <w:r w:rsidRPr="008D1934">
        <w:rPr>
          <w:lang w:eastAsia="hu-HU"/>
        </w:rPr>
        <w:t>:</w:t>
      </w:r>
    </w:p>
    <w:p w14:paraId="04B52B43" w14:textId="28EC850C" w:rsidR="00FC1CFA" w:rsidRPr="008D1934" w:rsidRDefault="00FC1CFA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neuronok száma (hány neuron van egy rétegben, mekkora a konvolúciós, összevonó filter)</w:t>
      </w:r>
    </w:p>
    <w:p w14:paraId="14B8DB54" w14:textId="6604E726" w:rsidR="00FC1CFA" w:rsidRPr="008D1934" w:rsidRDefault="00FC1CFA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rétegek száma (hány réteg van egymás után, hány konvolúciós filtert teszünk a hálóba)</w:t>
      </w:r>
    </w:p>
    <w:p w14:paraId="65248507" w14:textId="095CC901" w:rsidR="00FC1CFA" w:rsidRPr="008D1934" w:rsidRDefault="00161C11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 xml:space="preserve">dropout </w:t>
      </w:r>
      <w:r w:rsidR="00D87BFF" w:rsidRPr="008D1934">
        <w:rPr>
          <w:lang w:eastAsia="hu-HU"/>
        </w:rPr>
        <w:t>alkalmazása</w:t>
      </w:r>
      <w:r w:rsidRPr="008D1934">
        <w:rPr>
          <w:lang w:eastAsia="hu-HU"/>
        </w:rPr>
        <w:t xml:space="preserve"> (</w:t>
      </w:r>
      <w:r w:rsidR="00CD537E" w:rsidRPr="008D1934">
        <w:rPr>
          <w:lang w:eastAsia="hu-HU"/>
        </w:rPr>
        <w:t>van-e</w:t>
      </w:r>
      <w:r w:rsidRPr="008D1934">
        <w:rPr>
          <w:lang w:eastAsia="hu-HU"/>
        </w:rPr>
        <w:t xml:space="preserve"> a hálóban dropout réteg és ha van akkor a kapcsolatok hányadrésze lesz véletlenszerűen elhagyva)</w:t>
      </w:r>
    </w:p>
    <w:p w14:paraId="3536025D" w14:textId="7F594366" w:rsidR="00161C11" w:rsidRPr="008D1934" w:rsidRDefault="00161C11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batch size (egyszerre hány mintára számolja a háló a hibát)</w:t>
      </w:r>
    </w:p>
    <w:p w14:paraId="1E7B8D4D" w14:textId="5DCFCB34" w:rsidR="00161C11" w:rsidRPr="008D1934" w:rsidRDefault="00161C11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tanulási ciklusok (epochs) (hányszor megy át a teljes adathalmaz a hálózaton, vagyis hány cikluson keresztül tanul a hálózat)</w:t>
      </w:r>
    </w:p>
    <w:p w14:paraId="07B360D0" w14:textId="3B5B0D8D" w:rsidR="00161C11" w:rsidRPr="008D1934" w:rsidRDefault="00161C11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háló architektúrája (van e residual connection</w:t>
      </w:r>
      <w:r w:rsidR="005C0D47" w:rsidRPr="008D1934">
        <w:rPr>
          <w:lang w:eastAsia="hu-HU"/>
        </w:rPr>
        <w:t xml:space="preserve"> a hálóban</w:t>
      </w:r>
      <w:r w:rsidRPr="008D1934">
        <w:rPr>
          <w:lang w:eastAsia="hu-HU"/>
        </w:rPr>
        <w:t>, inception</w:t>
      </w:r>
      <w:r w:rsidR="00D87BFF" w:rsidRPr="008D1934">
        <w:rPr>
          <w:lang w:eastAsia="hu-HU"/>
        </w:rPr>
        <w:t xml:space="preserve"> network</w:t>
      </w:r>
      <w:r w:rsidRPr="008D1934">
        <w:rPr>
          <w:lang w:eastAsia="hu-HU"/>
        </w:rPr>
        <w:t>; összevonó réteg</w:t>
      </w:r>
      <w:r w:rsidR="005C0D47" w:rsidRPr="008D1934">
        <w:rPr>
          <w:lang w:eastAsia="hu-HU"/>
        </w:rPr>
        <w:t xml:space="preserve"> esetén</w:t>
      </w:r>
      <w:r w:rsidRPr="008D1934">
        <w:rPr>
          <w:lang w:eastAsia="hu-HU"/>
        </w:rPr>
        <w:t xml:space="preserve"> (pooling layer) átlag vagy max pooling</w:t>
      </w:r>
      <w:r w:rsidR="00D87BFF" w:rsidRPr="008D1934">
        <w:rPr>
          <w:lang w:eastAsia="hu-HU"/>
        </w:rPr>
        <w:t xml:space="preserve"> réteg</w:t>
      </w:r>
      <w:r w:rsidR="005C0D47" w:rsidRPr="008D1934">
        <w:rPr>
          <w:lang w:eastAsia="hu-HU"/>
        </w:rPr>
        <w:t xml:space="preserve"> a felhasznált réteg</w:t>
      </w:r>
      <w:r w:rsidR="00D87BFF" w:rsidRPr="008D1934">
        <w:rPr>
          <w:lang w:eastAsia="hu-HU"/>
        </w:rPr>
        <w:t xml:space="preserve">, </w:t>
      </w:r>
      <w:r w:rsidR="005C0D47" w:rsidRPr="008D1934">
        <w:rPr>
          <w:lang w:eastAsia="hu-HU"/>
        </w:rPr>
        <w:t>esetleg egy előre betanított háló tetejére építünk hálót (</w:t>
      </w:r>
      <w:r w:rsidR="00D87BFF" w:rsidRPr="008D1934">
        <w:rPr>
          <w:lang w:eastAsia="hu-HU"/>
        </w:rPr>
        <w:t>transfer learning</w:t>
      </w:r>
      <w:r w:rsidR="005C0D47" w:rsidRPr="008D1934">
        <w:rPr>
          <w:lang w:eastAsia="hu-HU"/>
        </w:rPr>
        <w:t>)</w:t>
      </w:r>
      <w:r w:rsidRPr="008D1934">
        <w:rPr>
          <w:lang w:eastAsia="hu-HU"/>
        </w:rPr>
        <w:t>)</w:t>
      </w:r>
    </w:p>
    <w:p w14:paraId="5B3EC6B6" w14:textId="77777777" w:rsidR="00D87BFF" w:rsidRPr="008D1934" w:rsidRDefault="00D87BFF" w:rsidP="00D87BFF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aktivációs függvények (milyen aktivációs függvények vannak a hálóban)</w:t>
      </w:r>
    </w:p>
    <w:p w14:paraId="32ACD73A" w14:textId="125A1E72" w:rsidR="00161C11" w:rsidRPr="008D1934" w:rsidRDefault="00161C11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hibafüggvény (több fajta van, kifejtésre kerülnek)</w:t>
      </w:r>
    </w:p>
    <w:p w14:paraId="264EA53A" w14:textId="7F47A3E6" w:rsidR="00D87BFF" w:rsidRPr="008D1934" w:rsidRDefault="00D87BFF" w:rsidP="00FC1CFA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optimalizálók (tanulási rátát befolyásol, azaz a tanulás sebességét)</w:t>
      </w:r>
    </w:p>
    <w:p w14:paraId="516984BA" w14:textId="60A0208F" w:rsidR="00FC1CFA" w:rsidRPr="008D1934" w:rsidRDefault="00D87BFF" w:rsidP="00C52F78">
      <w:pPr>
        <w:rPr>
          <w:lang w:eastAsia="hu-HU"/>
        </w:rPr>
      </w:pPr>
      <w:r w:rsidRPr="008D1934">
        <w:rPr>
          <w:lang w:eastAsia="hu-HU"/>
        </w:rPr>
        <w:t>A következő rész a kipróbált és felhasznált aktivációs függvények</w:t>
      </w:r>
      <w:r w:rsidR="00715868">
        <w:rPr>
          <w:lang w:eastAsia="hu-HU"/>
        </w:rPr>
        <w:t>kel</w:t>
      </w:r>
      <w:r w:rsidRPr="008D1934">
        <w:rPr>
          <w:lang w:eastAsia="hu-HU"/>
        </w:rPr>
        <w:t xml:space="preserve"> (activation functions), hibafüggvények</w:t>
      </w:r>
      <w:r w:rsidR="00715868">
        <w:rPr>
          <w:lang w:eastAsia="hu-HU"/>
        </w:rPr>
        <w:t>kel</w:t>
      </w:r>
      <w:r w:rsidRPr="008D1934">
        <w:rPr>
          <w:lang w:eastAsia="hu-HU"/>
        </w:rPr>
        <w:t xml:space="preserve"> (loss functions) és optimalizálók</w:t>
      </w:r>
      <w:r w:rsidR="00715868">
        <w:rPr>
          <w:lang w:eastAsia="hu-HU"/>
        </w:rPr>
        <w:t xml:space="preserve">kal </w:t>
      </w:r>
      <w:r w:rsidRPr="008D1934">
        <w:rPr>
          <w:lang w:eastAsia="hu-HU"/>
        </w:rPr>
        <w:t>(optimizers)</w:t>
      </w:r>
      <w:r w:rsidR="00715868">
        <w:rPr>
          <w:lang w:eastAsia="hu-HU"/>
        </w:rPr>
        <w:t xml:space="preserve"> foglalkozik</w:t>
      </w:r>
      <w:r w:rsidRPr="008D1934">
        <w:rPr>
          <w:lang w:eastAsia="hu-HU"/>
        </w:rPr>
        <w:t>.</w:t>
      </w:r>
    </w:p>
    <w:p w14:paraId="4BC8125E" w14:textId="515B3AF2" w:rsidR="00FC1CFA" w:rsidRPr="008D1934" w:rsidRDefault="00FC1CFA" w:rsidP="008D010F">
      <w:pPr>
        <w:pStyle w:val="berschrift4"/>
      </w:pPr>
      <w:bookmarkStart w:id="35" w:name="_Toc121176667"/>
      <w:r w:rsidRPr="008D1934">
        <w:lastRenderedPageBreak/>
        <w:t>Aktivációs függvények (activation functions)</w:t>
      </w:r>
      <w:bookmarkEnd w:id="35"/>
    </w:p>
    <w:p w14:paraId="33F1385F" w14:textId="0E9A93B4" w:rsidR="00D87BFF" w:rsidRPr="008D1934" w:rsidRDefault="00D87BFF" w:rsidP="00D87BFF">
      <w:r w:rsidRPr="008D1934">
        <w:t>A neuron kimenetét szabályozzák</w:t>
      </w:r>
      <w:r w:rsidR="00AA4545" w:rsidRPr="008D1934">
        <w:t>, a gyakorlatban az alábbi két aktivációs függvény terjedt el egyszerűségük és hatékonyságuk miatt.</w:t>
      </w:r>
    </w:p>
    <w:p w14:paraId="70A849B2" w14:textId="034F8903" w:rsidR="00AA4545" w:rsidRPr="008D1934" w:rsidRDefault="00FC1CFA" w:rsidP="00AA4545">
      <w:pPr>
        <w:pStyle w:val="Listenabsatz"/>
        <w:numPr>
          <w:ilvl w:val="0"/>
          <w:numId w:val="39"/>
        </w:numPr>
      </w:pPr>
      <w:r w:rsidRPr="008D1934">
        <w:t>ReLU (Rectified Linear Unit)</w:t>
      </w:r>
      <w:r w:rsidR="00AA4545" w:rsidRPr="008D1934">
        <w:t xml:space="preserve">: Ha a bemenet </w:t>
      </w:r>
      <w:r w:rsidR="00BC23FD" w:rsidRPr="008D1934">
        <w:t>nagyobb,</w:t>
      </w:r>
      <w:r w:rsidR="00AA4545" w:rsidRPr="008D1934">
        <w:t xml:space="preserve"> mint nulla, akkor a bemenet, egyébként nulla.</w:t>
      </w:r>
    </w:p>
    <w:p w14:paraId="1748AB69" w14:textId="375FF2EB" w:rsidR="00FC1CFA" w:rsidRPr="008D1934" w:rsidRDefault="00FC1CFA" w:rsidP="00FC1CFA">
      <w:pPr>
        <w:pStyle w:val="Listenabsatz"/>
        <w:numPr>
          <w:ilvl w:val="0"/>
          <w:numId w:val="39"/>
        </w:numPr>
      </w:pPr>
      <w:r w:rsidRPr="008D1934">
        <w:t>Leaky ReLU</w:t>
      </w:r>
      <w:r w:rsidR="00AA4545" w:rsidRPr="008D1934">
        <w:t xml:space="preserve">: Ha a bemenet </w:t>
      </w:r>
      <w:r w:rsidR="00BC23FD" w:rsidRPr="008D1934">
        <w:t>nagyobb,</w:t>
      </w:r>
      <w:r w:rsidR="00AA4545" w:rsidRPr="008D1934">
        <w:t xml:space="preserve"> mint nulla, akkor a bemenet, egyébként </w:t>
      </w:r>
      <w:r w:rsidR="00BC23FD" w:rsidRPr="008D1934">
        <w:t>az a paraméterrel szorzott bemenet.</w:t>
      </w:r>
    </w:p>
    <w:p w14:paraId="2E97439D" w14:textId="77777777" w:rsidR="00AA4545" w:rsidRPr="008D1934" w:rsidRDefault="00AA4545" w:rsidP="00AA4545">
      <w:pPr>
        <w:pStyle w:val="Kp"/>
      </w:pPr>
      <w:r w:rsidRPr="008D1934">
        <w:rPr>
          <w:noProof/>
        </w:rPr>
        <w:drawing>
          <wp:inline distT="0" distB="0" distL="0" distR="0" wp14:anchorId="6E831981" wp14:editId="6932BB66">
            <wp:extent cx="4464000" cy="1730692"/>
            <wp:effectExtent l="0" t="0" r="0" b="0"/>
            <wp:docPr id="22" name="Grafik 22" descr="Activation Functions in Neural Networks | by SAGAR SHARMA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ctivation Functions in Neural Networks | by SAGAR SHARMA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38" cy="17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ADA" w14:textId="075615F1" w:rsidR="00AA4545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15</w:t>
        </w:r>
      </w:fldSimple>
      <w:r w:rsidR="00AA4545" w:rsidRPr="008D1934">
        <w:t>. ábra: ReLU és Leaky ReLU</w:t>
      </w:r>
      <w:r w:rsidR="00742229" w:rsidRPr="008D1934">
        <w:t xml:space="preserve"> aktivációs függvények képe</w:t>
      </w:r>
    </w:p>
    <w:p w14:paraId="2E09DF4B" w14:textId="42EC21F4" w:rsidR="00FC1CFA" w:rsidRPr="008D1934" w:rsidRDefault="00AA4545" w:rsidP="00AA4545">
      <w:pPr>
        <w:rPr>
          <w:lang w:eastAsia="hu-HU"/>
        </w:rPr>
      </w:pPr>
      <w:r w:rsidRPr="008D1934">
        <w:rPr>
          <w:lang w:eastAsia="hu-HU"/>
        </w:rPr>
        <w:t xml:space="preserve">Az első neurális hálók sokat használták aktivációs függvényként a </w:t>
      </w:r>
      <w:proofErr w:type="spellStart"/>
      <w:r w:rsidR="00BC23FD" w:rsidRPr="008D1934">
        <w:rPr>
          <w:lang w:eastAsia="hu-HU"/>
        </w:rPr>
        <w:t>s</w:t>
      </w:r>
      <w:r w:rsidRPr="008D1934">
        <w:rPr>
          <w:lang w:eastAsia="hu-HU"/>
        </w:rPr>
        <w:t>igmoidot</w:t>
      </w:r>
      <w:proofErr w:type="spellEnd"/>
      <w:r w:rsidRPr="008D1934">
        <w:rPr>
          <w:lang w:eastAsia="hu-HU"/>
        </w:rPr>
        <w:t xml:space="preserve">. Ezt lehetne használni, de könnyen szaturálódik, ezért nem célszerű. Szaturálódásnak azt nevezzük, ha nagy </w:t>
      </w:r>
      <w:r w:rsidRPr="00715868">
        <w:rPr>
          <w:i/>
          <w:iCs/>
          <w:lang w:eastAsia="hu-HU"/>
        </w:rPr>
        <w:t>x</w:t>
      </w:r>
      <w:r w:rsidRPr="008D1934">
        <w:rPr>
          <w:lang w:eastAsia="hu-HU"/>
        </w:rPr>
        <w:t>-beli eltérés esetén a függvény értékében kicsi az eltérés</w:t>
      </w:r>
      <w:r w:rsidR="00BC23FD" w:rsidRPr="008D1934">
        <w:rPr>
          <w:lang w:eastAsia="hu-HU"/>
        </w:rPr>
        <w:t>, ez az alábbi ábrán jól látható</w:t>
      </w:r>
      <w:r w:rsidR="00715868">
        <w:rPr>
          <w:lang w:eastAsia="hu-HU"/>
        </w:rPr>
        <w:t xml:space="preserve"> a nagyon </w:t>
      </w:r>
      <w:r w:rsidR="00ED39C2">
        <w:rPr>
          <w:lang w:eastAsia="hu-HU"/>
        </w:rPr>
        <w:t>nagy,</w:t>
      </w:r>
      <w:r w:rsidR="00715868">
        <w:rPr>
          <w:lang w:eastAsia="hu-HU"/>
        </w:rPr>
        <w:t xml:space="preserve"> illetve nagyon kicsiny </w:t>
      </w:r>
      <w:r w:rsidR="00715868" w:rsidRPr="00715868">
        <w:rPr>
          <w:i/>
          <w:iCs/>
          <w:lang w:eastAsia="hu-HU"/>
        </w:rPr>
        <w:t>x</w:t>
      </w:r>
      <w:r w:rsidR="00715868">
        <w:rPr>
          <w:lang w:eastAsia="hu-HU"/>
        </w:rPr>
        <w:t xml:space="preserve"> értékek esetében</w:t>
      </w:r>
      <w:r w:rsidRPr="008D1934">
        <w:rPr>
          <w:lang w:eastAsia="hu-HU"/>
        </w:rPr>
        <w:t>. A gyakorlatban a legtöbb regressziós problémánál a ReLU</w:t>
      </w:r>
      <w:r w:rsidR="00742229" w:rsidRPr="008D1934">
        <w:rPr>
          <w:lang w:eastAsia="hu-HU"/>
        </w:rPr>
        <w:t>, vagy valamilyen változatát alkalmazzák gyors számíthatósága és egyszerűsége miatt</w:t>
      </w:r>
      <w:r w:rsidRPr="008D1934">
        <w:rPr>
          <w:lang w:eastAsia="hu-HU"/>
        </w:rPr>
        <w:t>.</w:t>
      </w:r>
    </w:p>
    <w:p w14:paraId="6EB7CD10" w14:textId="77777777" w:rsidR="00BC23FD" w:rsidRPr="008D1934" w:rsidRDefault="00BC23FD" w:rsidP="00BC23FD">
      <w:pPr>
        <w:pStyle w:val="Kp"/>
      </w:pPr>
      <w:r w:rsidRPr="008D1934">
        <w:rPr>
          <w:noProof/>
        </w:rPr>
        <w:drawing>
          <wp:inline distT="0" distB="0" distL="0" distR="0" wp14:anchorId="3A326343" wp14:editId="585E1C76">
            <wp:extent cx="2275200" cy="1513466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356" cy="151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B993" w14:textId="4983D49D" w:rsidR="00BC23FD" w:rsidRPr="008D1934" w:rsidRDefault="00BC23FD" w:rsidP="000B5724">
      <w:pPr>
        <w:pStyle w:val="Beschriftung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 w:rsidR="00947F1F">
        <w:rPr>
          <w:noProof/>
          <w:lang w:eastAsia="hu-HU"/>
        </w:rPr>
        <w:t>16</w:t>
      </w:r>
      <w:r w:rsidRPr="008D1934">
        <w:rPr>
          <w:lang w:eastAsia="hu-HU"/>
        </w:rPr>
        <w:fldChar w:fldCharType="end"/>
      </w:r>
      <w:r w:rsidRPr="008D1934">
        <w:t>. ábra: A sigmoid függvény képe</w:t>
      </w:r>
    </w:p>
    <w:p w14:paraId="030CF6A0" w14:textId="566FD44F" w:rsidR="00FC1CFA" w:rsidRPr="008D1934" w:rsidRDefault="00000000" w:rsidP="00BC23FD">
      <w:hyperlink r:id="rId60" w:history="1">
        <w:r w:rsidR="00BC23FD" w:rsidRPr="008D1934">
          <w:rPr>
            <w:rStyle w:val="Hyperlink"/>
          </w:rPr>
          <w:t>https://towardsdatascience.com/activation-functions-neural-networks-1cbd9f8d91d6</w:t>
        </w:r>
      </w:hyperlink>
      <w:r w:rsidR="00BC23FD" w:rsidRPr="008D1934">
        <w:t xml:space="preserve"> </w:t>
      </w:r>
    </w:p>
    <w:p w14:paraId="7112D789" w14:textId="71411A5F" w:rsidR="00FC1CFA" w:rsidRPr="008D1934" w:rsidRDefault="00FC1CFA" w:rsidP="008D010F">
      <w:pPr>
        <w:pStyle w:val="berschrift4"/>
      </w:pPr>
      <w:bookmarkStart w:id="36" w:name="_Toc121176668"/>
      <w:r w:rsidRPr="008D1934">
        <w:lastRenderedPageBreak/>
        <w:t>Hibafüggvények (loss functions)</w:t>
      </w:r>
      <w:bookmarkEnd w:id="36"/>
    </w:p>
    <w:p w14:paraId="699DA918" w14:textId="586B32F6" w:rsidR="00471DFD" w:rsidRPr="008D1934" w:rsidRDefault="0010242C" w:rsidP="00471DFD">
      <w:r w:rsidRPr="008D1934">
        <w:t>A hibafüggvények a prediktált kimenet és az elvárt kimenet alapján számolnak egy értéket, ami a backpropagation során visszakerül a hálóba, ez alapján történik a súlyok frissítése.</w:t>
      </w:r>
    </w:p>
    <w:p w14:paraId="7AE39F39" w14:textId="14566DB6" w:rsidR="00FC1CFA" w:rsidRPr="008D1934" w:rsidRDefault="00FC1CFA" w:rsidP="0010242C">
      <w:pPr>
        <w:pStyle w:val="Listenabsatz"/>
        <w:numPr>
          <w:ilvl w:val="0"/>
          <w:numId w:val="35"/>
        </w:numPr>
      </w:pPr>
      <w:r w:rsidRPr="008D1934">
        <w:t>Mean Square Error (MSE):</w:t>
      </w:r>
      <w:r w:rsidR="00161C11" w:rsidRPr="008D1934">
        <w:t xml:space="preserve"> Hiba </w:t>
      </w:r>
      <w:r w:rsidR="00D87BFF" w:rsidRPr="008D1934">
        <w:t xml:space="preserve">négyzetének </w:t>
      </w:r>
      <w:r w:rsidR="00161C11" w:rsidRPr="008D1934">
        <w:t>átlag</w:t>
      </w:r>
      <w:r w:rsidR="00D87BFF" w:rsidRPr="008D1934">
        <w:t>a</w:t>
      </w:r>
      <w:r w:rsidR="00161C11" w:rsidRPr="008D1934">
        <w:t>, ez a legáltalánosabb regressziós problémák esetén.</w:t>
      </w:r>
    </w:p>
    <w:p w14:paraId="51DC9850" w14:textId="57D031AC" w:rsidR="00C44B4F" w:rsidRDefault="00C44B4F" w:rsidP="00C44B4F">
      <w:pPr>
        <w:pStyle w:val="Listenabsatz"/>
        <w:numPr>
          <w:ilvl w:val="0"/>
          <w:numId w:val="35"/>
        </w:numPr>
      </w:pPr>
      <w:r>
        <w:t>Mean Absolute Error (MAE): A hiba abszolútértékének átlaga, óvatosabb hibafüggvény mint a MSE</w:t>
      </w:r>
      <w:r w:rsidR="00ED39C2">
        <w:t>, mert a gradiens állandó</w:t>
      </w:r>
      <w:r>
        <w:t>, illetve kevésbé érzékeny a kiugró adatokra.</w:t>
      </w:r>
    </w:p>
    <w:p w14:paraId="6E49E684" w14:textId="5DDF4F0A" w:rsidR="00C44B4F" w:rsidRPr="008D1934" w:rsidRDefault="00C44B4F" w:rsidP="00C44B4F">
      <w:pPr>
        <w:pStyle w:val="Listenabsatz"/>
        <w:numPr>
          <w:ilvl w:val="0"/>
          <w:numId w:val="35"/>
        </w:numPr>
      </w:pPr>
      <w:r>
        <w:t xml:space="preserve">Huber loss: A MAE és a MSE kombinációja. Egy bizonyos hibaértéken belül MSE, azon felül MAE hibafüggvény. </w:t>
      </w:r>
    </w:p>
    <w:p w14:paraId="096042AC" w14:textId="19F80D78" w:rsidR="00FC1CFA" w:rsidRPr="008D1934" w:rsidRDefault="00FC1CFA" w:rsidP="00FC1CFA">
      <w:pPr>
        <w:pStyle w:val="Listenabsatz"/>
        <w:numPr>
          <w:ilvl w:val="0"/>
          <w:numId w:val="35"/>
        </w:numPr>
      </w:pPr>
      <w:r w:rsidRPr="008D1934">
        <w:t>Mean Square Logarithmic Error (MSLE):</w:t>
      </w:r>
      <w:r w:rsidR="00161C11" w:rsidRPr="008D1934">
        <w:t xml:space="preserve"> Az elvárt és prediktált érték hányadosának logaritmusát kell venni, majd az összes mintára</w:t>
      </w:r>
      <w:r w:rsidR="00ED39C2">
        <w:t xml:space="preserve"> számtani közepet számítani</w:t>
      </w:r>
      <w:r w:rsidR="00161C11" w:rsidRPr="008D1934">
        <w:t>.</w:t>
      </w:r>
    </w:p>
    <w:p w14:paraId="6C65684B" w14:textId="61C7AB01" w:rsidR="00FC1CFA" w:rsidRPr="008D1934" w:rsidRDefault="00000000" w:rsidP="00E37869">
      <w:pPr>
        <w:pStyle w:val="Listenabsatz"/>
        <w:ind w:left="1440" w:firstLine="0"/>
      </w:pPr>
      <w:hyperlink r:id="rId61" w:history="1">
        <w:r w:rsidR="00D87BFF" w:rsidRPr="008D1934">
          <w:rPr>
            <w:rStyle w:val="Hyperlink"/>
          </w:rPr>
          <w:t>https://insideaiml.com/blog/MeanSquared-Logarithmic-Error-Loss-1035</w:t>
        </w:r>
      </w:hyperlink>
      <w:r w:rsidR="00D87BFF" w:rsidRPr="008D1934">
        <w:t xml:space="preserve"> </w:t>
      </w:r>
    </w:p>
    <w:p w14:paraId="1FC0A5BF" w14:textId="567602EE" w:rsidR="00C70880" w:rsidRPr="008D1934" w:rsidRDefault="00C70880" w:rsidP="008D010F">
      <w:pPr>
        <w:pStyle w:val="berschrift4"/>
        <w:rPr>
          <w:lang w:eastAsia="hu-HU"/>
        </w:rPr>
      </w:pPr>
      <w:bookmarkStart w:id="37" w:name="_Toc121176669"/>
      <w:r w:rsidRPr="008D1934">
        <w:rPr>
          <w:lang w:eastAsia="hu-HU"/>
        </w:rPr>
        <w:t>Optim</w:t>
      </w:r>
      <w:r w:rsidR="000949FA" w:rsidRPr="008D1934">
        <w:rPr>
          <w:lang w:eastAsia="hu-HU"/>
        </w:rPr>
        <w:t>ali</w:t>
      </w:r>
      <w:r w:rsidRPr="008D1934">
        <w:rPr>
          <w:lang w:eastAsia="hu-HU"/>
        </w:rPr>
        <w:t>zálók</w:t>
      </w:r>
      <w:r w:rsidR="005A7685" w:rsidRPr="008D1934">
        <w:rPr>
          <w:lang w:eastAsia="hu-HU"/>
        </w:rPr>
        <w:t xml:space="preserve"> (Optimizers)</w:t>
      </w:r>
      <w:bookmarkEnd w:id="37"/>
    </w:p>
    <w:p w14:paraId="17BBBEA6" w14:textId="72F59F71" w:rsidR="005A7685" w:rsidRPr="008D1934" w:rsidRDefault="005A7685" w:rsidP="005A7685">
      <w:pPr>
        <w:rPr>
          <w:lang w:eastAsia="hu-HU"/>
        </w:rPr>
      </w:pPr>
      <w:r w:rsidRPr="008D1934">
        <w:rPr>
          <w:lang w:eastAsia="hu-HU"/>
        </w:rPr>
        <w:t xml:space="preserve">Az optimalizálók </w:t>
      </w:r>
      <w:r w:rsidR="00301169" w:rsidRPr="008D1934">
        <w:rPr>
          <w:lang w:eastAsia="hu-HU"/>
        </w:rPr>
        <w:t xml:space="preserve">olyan </w:t>
      </w:r>
      <w:r w:rsidRPr="008D1934">
        <w:rPr>
          <w:lang w:eastAsia="hu-HU"/>
        </w:rPr>
        <w:t>algoritmusok, amik a súlyok frissítésé</w:t>
      </w:r>
      <w:r w:rsidR="003013A0" w:rsidRPr="008D1934">
        <w:rPr>
          <w:lang w:eastAsia="hu-HU"/>
        </w:rPr>
        <w:t>nek helyes mértékéért</w:t>
      </w:r>
      <w:r w:rsidRPr="008D1934">
        <w:rPr>
          <w:lang w:eastAsia="hu-HU"/>
        </w:rPr>
        <w:t xml:space="preserve"> felelnek</w:t>
      </w:r>
      <w:r w:rsidR="0010242C" w:rsidRPr="008D1934">
        <w:rPr>
          <w:lang w:eastAsia="hu-HU"/>
        </w:rPr>
        <w:t>, azaz a háló konvergenciájáért felel</w:t>
      </w:r>
      <w:r w:rsidRPr="008D1934">
        <w:rPr>
          <w:lang w:eastAsia="hu-HU"/>
        </w:rPr>
        <w:t xml:space="preserve">. </w:t>
      </w:r>
      <w:r w:rsidR="003013A0" w:rsidRPr="008D1934">
        <w:rPr>
          <w:lang w:eastAsia="hu-HU"/>
        </w:rPr>
        <w:t>A háló tanítása során az a c</w:t>
      </w:r>
      <w:r w:rsidRPr="008D1934">
        <w:rPr>
          <w:lang w:eastAsia="hu-HU"/>
        </w:rPr>
        <w:t>é</w:t>
      </w:r>
      <w:r w:rsidR="0010242C" w:rsidRPr="008D1934">
        <w:rPr>
          <w:lang w:eastAsia="hu-HU"/>
        </w:rPr>
        <w:t>l</w:t>
      </w:r>
      <w:r w:rsidR="003013A0" w:rsidRPr="008D1934">
        <w:rPr>
          <w:lang w:eastAsia="hu-HU"/>
        </w:rPr>
        <w:t>,</w:t>
      </w:r>
      <w:r w:rsidRPr="008D1934">
        <w:rPr>
          <w:lang w:eastAsia="hu-HU"/>
        </w:rPr>
        <w:t xml:space="preserve"> hogy </w:t>
      </w:r>
      <w:r w:rsidR="0010242C" w:rsidRPr="008D1934">
        <w:rPr>
          <w:lang w:eastAsia="hu-HU"/>
        </w:rPr>
        <w:t>a súlyok úgy frissüljenek</w:t>
      </w:r>
      <w:r w:rsidR="003013A0" w:rsidRPr="008D1934">
        <w:rPr>
          <w:lang w:eastAsia="hu-HU"/>
        </w:rPr>
        <w:t xml:space="preserve">, hogy a </w:t>
      </w:r>
      <w:r w:rsidRPr="008D1934">
        <w:rPr>
          <w:lang w:eastAsia="hu-HU"/>
        </w:rPr>
        <w:t>hibafüggvény értéke csökken</w:t>
      </w:r>
      <w:r w:rsidR="003013A0" w:rsidRPr="008D1934">
        <w:rPr>
          <w:lang w:eastAsia="hu-HU"/>
        </w:rPr>
        <w:t>jen</w:t>
      </w:r>
      <w:r w:rsidR="009B4275" w:rsidRPr="008D1934">
        <w:rPr>
          <w:lang w:eastAsia="hu-HU"/>
        </w:rPr>
        <w:t xml:space="preserve"> és a hiba </w:t>
      </w:r>
      <w:r w:rsidRPr="008D1934">
        <w:rPr>
          <w:lang w:eastAsia="hu-HU"/>
        </w:rPr>
        <w:t>minimalizál</w:t>
      </w:r>
      <w:r w:rsidR="009B4275" w:rsidRPr="008D1934">
        <w:rPr>
          <w:lang w:eastAsia="hu-HU"/>
        </w:rPr>
        <w:t>ódjon</w:t>
      </w:r>
      <w:r w:rsidRPr="008D1934">
        <w:rPr>
          <w:lang w:eastAsia="hu-HU"/>
        </w:rPr>
        <w:t xml:space="preserve">. </w:t>
      </w:r>
      <w:r w:rsidR="003013A0" w:rsidRPr="008D1934">
        <w:rPr>
          <w:lang w:eastAsia="hu-HU"/>
        </w:rPr>
        <w:t xml:space="preserve">A hibafüggvény megadja a háló hibáját, ezt </w:t>
      </w:r>
      <w:r w:rsidR="001C57FF" w:rsidRPr="008D1934">
        <w:rPr>
          <w:lang w:eastAsia="hu-HU"/>
        </w:rPr>
        <w:t>a súlyok szerint deriválv</w:t>
      </w:r>
      <w:r w:rsidR="009B4275" w:rsidRPr="008D1934">
        <w:rPr>
          <w:lang w:eastAsia="hu-HU"/>
        </w:rPr>
        <w:t>a</w:t>
      </w:r>
      <w:r w:rsidR="001C57FF" w:rsidRPr="008D1934">
        <w:rPr>
          <w:lang w:eastAsia="hu-HU"/>
        </w:rPr>
        <w:t xml:space="preserve"> a frissítés</w:t>
      </w:r>
      <w:r w:rsidR="003013A0" w:rsidRPr="008D1934">
        <w:rPr>
          <w:lang w:eastAsia="hu-HU"/>
        </w:rPr>
        <w:t xml:space="preserve"> mértékét</w:t>
      </w:r>
      <w:r w:rsidR="009B4275" w:rsidRPr="008D1934">
        <w:rPr>
          <w:lang w:eastAsia="hu-HU"/>
        </w:rPr>
        <w:t xml:space="preserve"> lehet kiszámolni</w:t>
      </w:r>
      <w:r w:rsidR="003013A0" w:rsidRPr="008D1934">
        <w:rPr>
          <w:lang w:eastAsia="hu-HU"/>
        </w:rPr>
        <w:t xml:space="preserve">, </w:t>
      </w:r>
      <w:r w:rsidR="009B4275" w:rsidRPr="008D1934">
        <w:rPr>
          <w:lang w:eastAsia="hu-HU"/>
        </w:rPr>
        <w:t>e</w:t>
      </w:r>
      <w:r w:rsidR="003013A0" w:rsidRPr="008D1934">
        <w:rPr>
          <w:lang w:eastAsia="hu-HU"/>
        </w:rPr>
        <w:t>z egy gradiens</w:t>
      </w:r>
      <w:r w:rsidR="001C57FF" w:rsidRPr="008D1934">
        <w:rPr>
          <w:lang w:eastAsia="hu-HU"/>
        </w:rPr>
        <w:t xml:space="preserve">. </w:t>
      </w:r>
      <w:r w:rsidR="003013A0" w:rsidRPr="008D1934">
        <w:rPr>
          <w:lang w:eastAsia="hu-HU"/>
        </w:rPr>
        <w:t>A tanulás gyorsítása érdekében ezeket a gradienseket még egy tanulási rátának nevezett paraméterrel szokták megszorozn</w:t>
      </w:r>
      <w:r w:rsidR="009B4275" w:rsidRPr="008D1934">
        <w:rPr>
          <w:lang w:eastAsia="hu-HU"/>
        </w:rPr>
        <w:t>i</w:t>
      </w:r>
      <w:r w:rsidR="003013A0" w:rsidRPr="008D1934">
        <w:rPr>
          <w:lang w:eastAsia="hu-HU"/>
        </w:rPr>
        <w:t xml:space="preserve">. Az optimalizáló algoritmusok </w:t>
      </w:r>
      <w:r w:rsidR="009B4275" w:rsidRPr="008D1934">
        <w:rPr>
          <w:lang w:eastAsia="hu-HU"/>
        </w:rPr>
        <w:t>ezt a tanulási rátát</w:t>
      </w:r>
      <w:r w:rsidR="003013A0" w:rsidRPr="008D1934">
        <w:rPr>
          <w:lang w:eastAsia="hu-HU"/>
        </w:rPr>
        <w:t xml:space="preserve"> vagy rátákat módosítják, adott esetben adaptívan a gradiens nagyságához, vagy az adott dimenzió </w:t>
      </w:r>
      <w:r w:rsidR="00DC1E63" w:rsidRPr="008D1934">
        <w:rPr>
          <w:lang w:eastAsia="hu-HU"/>
        </w:rPr>
        <w:t>súly</w:t>
      </w:r>
      <w:r w:rsidR="003013A0" w:rsidRPr="008D1934">
        <w:rPr>
          <w:lang w:eastAsia="hu-HU"/>
        </w:rPr>
        <w:t>frissítéséhez képest</w:t>
      </w:r>
      <w:r w:rsidR="00301169" w:rsidRPr="008D1934">
        <w:rPr>
          <w:lang w:eastAsia="hu-HU"/>
        </w:rPr>
        <w:t>.</w:t>
      </w:r>
    </w:p>
    <w:p w14:paraId="69B1F866" w14:textId="1C243C46" w:rsidR="001C57FF" w:rsidRPr="008D1934" w:rsidRDefault="001C57FF" w:rsidP="001C57FF">
      <w:pPr>
        <w:rPr>
          <w:lang w:eastAsia="hu-HU"/>
        </w:rPr>
      </w:pPr>
      <w:r w:rsidRPr="008D1934">
        <w:rPr>
          <w:lang w:eastAsia="hu-HU"/>
        </w:rPr>
        <w:t xml:space="preserve">Az alábbi optimalizálókat használtam fel a neurális hálókhoz, ezek a </w:t>
      </w:r>
      <w:proofErr w:type="gramStart"/>
      <w:r w:rsidRPr="008D1934">
        <w:rPr>
          <w:lang w:eastAsia="hu-HU"/>
        </w:rPr>
        <w:t>tf.keras</w:t>
      </w:r>
      <w:proofErr w:type="gramEnd"/>
      <w:r w:rsidRPr="008D1934">
        <w:rPr>
          <w:lang w:eastAsia="hu-HU"/>
        </w:rPr>
        <w:t xml:space="preserve">.optimizers. </w:t>
      </w:r>
      <w:r w:rsidR="005653EB" w:rsidRPr="008D1934">
        <w:rPr>
          <w:lang w:eastAsia="hu-HU"/>
        </w:rPr>
        <w:t>csomag</w:t>
      </w:r>
      <w:r w:rsidRPr="008D1934">
        <w:rPr>
          <w:lang w:eastAsia="hu-HU"/>
        </w:rPr>
        <w:t>b</w:t>
      </w:r>
      <w:r w:rsidR="005653EB" w:rsidRPr="008D1934">
        <w:rPr>
          <w:lang w:eastAsia="hu-HU"/>
        </w:rPr>
        <w:t>a</w:t>
      </w:r>
      <w:r w:rsidRPr="008D1934">
        <w:rPr>
          <w:lang w:eastAsia="hu-HU"/>
        </w:rPr>
        <w:t>n találhatók:</w:t>
      </w:r>
    </w:p>
    <w:p w14:paraId="62DC1C79" w14:textId="2DFBB592" w:rsidR="00DB2B29" w:rsidRPr="008D1934" w:rsidRDefault="00C52F78" w:rsidP="00DB2B29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RMSProp</w:t>
      </w:r>
      <w:r w:rsidR="00301169" w:rsidRPr="008D1934">
        <w:rPr>
          <w:lang w:eastAsia="hu-HU"/>
        </w:rPr>
        <w:t xml:space="preserve"> (Root </w:t>
      </w:r>
      <w:r w:rsidR="001C57FF" w:rsidRPr="008D1934">
        <w:rPr>
          <w:lang w:eastAsia="hu-HU"/>
        </w:rPr>
        <w:t>M</w:t>
      </w:r>
      <w:r w:rsidR="00301169" w:rsidRPr="008D1934">
        <w:rPr>
          <w:lang w:eastAsia="hu-HU"/>
        </w:rPr>
        <w:t>ean</w:t>
      </w:r>
      <w:r w:rsidR="001C57FF" w:rsidRPr="008D1934">
        <w:rPr>
          <w:lang w:eastAsia="hu-HU"/>
        </w:rPr>
        <w:t xml:space="preserve"> S</w:t>
      </w:r>
      <w:r w:rsidR="00301169" w:rsidRPr="008D1934">
        <w:rPr>
          <w:lang w:eastAsia="hu-HU"/>
        </w:rPr>
        <w:t xml:space="preserve">quare </w:t>
      </w:r>
      <w:r w:rsidR="001C57FF" w:rsidRPr="008D1934">
        <w:rPr>
          <w:lang w:eastAsia="hu-HU"/>
        </w:rPr>
        <w:t>Propagatio</w:t>
      </w:r>
      <w:r w:rsidR="00DB2B29" w:rsidRPr="008D1934">
        <w:rPr>
          <w:lang w:eastAsia="hu-HU"/>
        </w:rPr>
        <w:t>n</w:t>
      </w:r>
      <w:r w:rsidR="00301169" w:rsidRPr="008D1934">
        <w:rPr>
          <w:lang w:eastAsia="hu-HU"/>
        </w:rPr>
        <w:t>)</w:t>
      </w:r>
      <w:r w:rsidR="00DB2B29" w:rsidRPr="008D1934">
        <w:rPr>
          <w:lang w:eastAsia="hu-HU"/>
        </w:rPr>
        <w:t>: Adaptívan frissíti a tanulási rátát</w:t>
      </w:r>
      <w:r w:rsidR="003013A0" w:rsidRPr="008D1934">
        <w:rPr>
          <w:lang w:eastAsia="hu-HU"/>
        </w:rPr>
        <w:t xml:space="preserve"> (learning rate)</w:t>
      </w:r>
      <w:r w:rsidR="00DB2B29" w:rsidRPr="008D1934">
        <w:rPr>
          <w:lang w:eastAsia="hu-HU"/>
        </w:rPr>
        <w:t xml:space="preserve">, a korábbi és jelenleg </w:t>
      </w:r>
      <w:r w:rsidR="003013A0" w:rsidRPr="008D1934">
        <w:rPr>
          <w:lang w:eastAsia="hu-HU"/>
        </w:rPr>
        <w:t>ki</w:t>
      </w:r>
      <w:r w:rsidR="00DB2B29" w:rsidRPr="008D1934">
        <w:rPr>
          <w:lang w:eastAsia="hu-HU"/>
        </w:rPr>
        <w:t>számított gradiensek súlyozott átlagának gyökével súlyoz</w:t>
      </w:r>
      <w:r w:rsidR="003013A0" w:rsidRPr="008D1934">
        <w:rPr>
          <w:lang w:eastAsia="hu-HU"/>
        </w:rPr>
        <w:t>za a tanulási rátát</w:t>
      </w:r>
      <w:r w:rsidR="00DB2B29" w:rsidRPr="008D1934">
        <w:rPr>
          <w:lang w:eastAsia="hu-HU"/>
        </w:rPr>
        <w:t>.</w:t>
      </w:r>
    </w:p>
    <w:p w14:paraId="5647A6E7" w14:textId="40D5CD96" w:rsidR="00DB2B29" w:rsidRPr="008D1934" w:rsidRDefault="00000000" w:rsidP="00DB2B29">
      <w:pPr>
        <w:pStyle w:val="Listenabsatz"/>
        <w:ind w:left="1440" w:firstLine="0"/>
        <w:rPr>
          <w:lang w:eastAsia="hu-HU"/>
        </w:rPr>
      </w:pPr>
      <w:hyperlink r:id="rId62" w:anchor="rmsprop" w:history="1">
        <w:r w:rsidR="00DB2B29" w:rsidRPr="008D1934">
          <w:rPr>
            <w:rStyle w:val="Hyperlink"/>
            <w:lang w:eastAsia="hu-HU"/>
          </w:rPr>
          <w:t>https://ml-cheatsheet.readthedocs.io/en/latest/optimizers.html#rmsprop</w:t>
        </w:r>
      </w:hyperlink>
      <w:r w:rsidR="00DB2B29" w:rsidRPr="008D1934">
        <w:rPr>
          <w:lang w:eastAsia="hu-HU"/>
        </w:rPr>
        <w:t xml:space="preserve"> </w:t>
      </w:r>
    </w:p>
    <w:p w14:paraId="0BC20AF6" w14:textId="373A092D" w:rsidR="00C52F78" w:rsidRPr="008D1934" w:rsidRDefault="00C52F78" w:rsidP="00301169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Adagrad</w:t>
      </w:r>
      <w:r w:rsidR="001C57FF" w:rsidRPr="008D1934">
        <w:rPr>
          <w:lang w:eastAsia="hu-HU"/>
        </w:rPr>
        <w:t xml:space="preserve"> (Adaptive Gradient Descent): Minden paraméterhez egyéni tanulási ráta (learning rate) tartozik</w:t>
      </w:r>
      <w:r w:rsidR="007C0F5D" w:rsidRPr="008D1934">
        <w:rPr>
          <w:lang w:eastAsia="hu-HU"/>
        </w:rPr>
        <w:t>, amely a frissítések gyakoriságával, illetve a gradiensek nagyságától függően csökken</w:t>
      </w:r>
      <w:r w:rsidR="001C57FF" w:rsidRPr="008D1934">
        <w:rPr>
          <w:lang w:eastAsia="hu-HU"/>
        </w:rPr>
        <w:t>.</w:t>
      </w:r>
      <w:r w:rsidR="007C0F5D" w:rsidRPr="008D1934">
        <w:rPr>
          <w:lang w:eastAsia="hu-HU"/>
        </w:rPr>
        <w:t xml:space="preserve"> Minden lépésben figyelembe veszi az összes korábbi gradienst.</w:t>
      </w:r>
    </w:p>
    <w:p w14:paraId="2B92A2DE" w14:textId="542F8BA3" w:rsidR="007C0F5D" w:rsidRPr="008D1934" w:rsidRDefault="00000000" w:rsidP="007C0F5D">
      <w:pPr>
        <w:pStyle w:val="Listenabsatz"/>
        <w:ind w:left="1440" w:firstLine="0"/>
        <w:rPr>
          <w:lang w:eastAsia="hu-HU"/>
        </w:rPr>
      </w:pPr>
      <w:hyperlink r:id="rId63" w:anchor="adagrad" w:history="1">
        <w:r w:rsidR="007C0F5D" w:rsidRPr="008D1934">
          <w:rPr>
            <w:rStyle w:val="Hyperlink"/>
            <w:lang w:eastAsia="hu-HU"/>
          </w:rPr>
          <w:t>https://ml-cheatsheet.readthedocs.io/en/latest/optimizers.html#adagrad</w:t>
        </w:r>
      </w:hyperlink>
      <w:r w:rsidR="007C0F5D" w:rsidRPr="008D1934">
        <w:rPr>
          <w:lang w:eastAsia="hu-HU"/>
        </w:rPr>
        <w:t xml:space="preserve"> </w:t>
      </w:r>
    </w:p>
    <w:p w14:paraId="70444A61" w14:textId="76356D77" w:rsidR="001C57FF" w:rsidRPr="008D1934" w:rsidRDefault="001C57FF" w:rsidP="001C57FF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Adadelta</w:t>
      </w:r>
      <w:r w:rsidR="007C0F5D" w:rsidRPr="008D1934">
        <w:rPr>
          <w:lang w:eastAsia="hu-HU"/>
        </w:rPr>
        <w:t xml:space="preserve"> (adaptive delta): Az Adagrad csúszóablakos változata. </w:t>
      </w:r>
      <w:r w:rsidR="00DB2B29" w:rsidRPr="008D1934">
        <w:rPr>
          <w:lang w:eastAsia="hu-HU"/>
        </w:rPr>
        <w:t>Jobb,</w:t>
      </w:r>
      <w:r w:rsidR="007C0F5D" w:rsidRPr="008D1934">
        <w:rPr>
          <w:lang w:eastAsia="hu-HU"/>
        </w:rPr>
        <w:t xml:space="preserve"> mint az Adagrad, mert akkor is képes még javulni (ezáltal a háló pedig tanulni), amikor az Adagrad már nem. Ennek oka a Adagrad</w:t>
      </w:r>
      <w:r w:rsidR="00DB2B29" w:rsidRPr="008D1934">
        <w:rPr>
          <w:lang w:eastAsia="hu-HU"/>
        </w:rPr>
        <w:t>nál alkalmazott</w:t>
      </w:r>
      <w:r w:rsidR="007C0F5D" w:rsidRPr="008D1934">
        <w:rPr>
          <w:lang w:eastAsia="hu-HU"/>
        </w:rPr>
        <w:t xml:space="preserve"> gradiensakkumulálás.</w:t>
      </w:r>
    </w:p>
    <w:p w14:paraId="452C354B" w14:textId="3799EB08" w:rsidR="007C0F5D" w:rsidRPr="008D1934" w:rsidRDefault="00000000" w:rsidP="007C0F5D">
      <w:pPr>
        <w:pStyle w:val="Listenabsatz"/>
        <w:ind w:left="1440" w:firstLine="0"/>
        <w:rPr>
          <w:lang w:eastAsia="hu-HU"/>
        </w:rPr>
      </w:pPr>
      <w:hyperlink r:id="rId64" w:anchor="adadelta" w:history="1">
        <w:r w:rsidR="007C0F5D" w:rsidRPr="008D1934">
          <w:rPr>
            <w:rStyle w:val="Hyperlink"/>
            <w:lang w:eastAsia="hu-HU"/>
          </w:rPr>
          <w:t>https://ml-cheatsheet.readthedocs.io/en/latest/optimizers.html#adadelta</w:t>
        </w:r>
      </w:hyperlink>
      <w:r w:rsidR="007C0F5D" w:rsidRPr="008D1934">
        <w:rPr>
          <w:lang w:eastAsia="hu-HU"/>
        </w:rPr>
        <w:t xml:space="preserve"> </w:t>
      </w:r>
    </w:p>
    <w:p w14:paraId="0BF9F8CC" w14:textId="645E0492" w:rsidR="007C0F5D" w:rsidRPr="008D1934" w:rsidRDefault="007C0F5D" w:rsidP="007C0F5D">
      <w:pPr>
        <w:pStyle w:val="Listenabsatz"/>
        <w:numPr>
          <w:ilvl w:val="0"/>
          <w:numId w:val="35"/>
        </w:numPr>
        <w:rPr>
          <w:lang w:eastAsia="hu-HU"/>
        </w:rPr>
      </w:pPr>
      <w:r w:rsidRPr="008D1934">
        <w:rPr>
          <w:lang w:eastAsia="hu-HU"/>
        </w:rPr>
        <w:t>Adam (Adaptive Moment Estimation): Az RMSProp és a Momentum ötlete</w:t>
      </w:r>
      <w:r w:rsidR="00DB2B29" w:rsidRPr="008D1934">
        <w:rPr>
          <w:lang w:eastAsia="hu-HU"/>
        </w:rPr>
        <w:t>it</w:t>
      </w:r>
      <w:r w:rsidRPr="008D1934">
        <w:rPr>
          <w:lang w:eastAsia="hu-HU"/>
        </w:rPr>
        <w:t xml:space="preserve"> kombinálja</w:t>
      </w:r>
      <w:r w:rsidR="00DB2B29" w:rsidRPr="008D1934">
        <w:rPr>
          <w:lang w:eastAsia="hu-HU"/>
        </w:rPr>
        <w:t>. Minden paraméterhez (jelen esetben súlyhoz) saját adaptív tanulási rátát számol és figyelembe veszi a korábbi gradienseket, azok négyzetét, korrigálja ezeket és ez alapján frissíti a paramétereket.</w:t>
      </w:r>
    </w:p>
    <w:p w14:paraId="54ED5437" w14:textId="78946944" w:rsidR="00DB2B29" w:rsidRPr="008D1934" w:rsidRDefault="00000000" w:rsidP="00DB2B29">
      <w:pPr>
        <w:pStyle w:val="Listenabsatz"/>
        <w:ind w:left="1440" w:firstLine="0"/>
        <w:rPr>
          <w:lang w:eastAsia="hu-HU"/>
        </w:rPr>
      </w:pPr>
      <w:hyperlink r:id="rId65" w:anchor="adam" w:history="1">
        <w:r w:rsidR="00DB2B29" w:rsidRPr="008D1934">
          <w:rPr>
            <w:rStyle w:val="Hyperlink"/>
            <w:lang w:eastAsia="hu-HU"/>
          </w:rPr>
          <w:t>https://ml-cheatsheet.readthedocs.io/en/latest/optimizers.html#adam</w:t>
        </w:r>
      </w:hyperlink>
      <w:r w:rsidR="00DB2B29" w:rsidRPr="008D1934">
        <w:rPr>
          <w:lang w:eastAsia="hu-HU"/>
        </w:rPr>
        <w:t xml:space="preserve"> </w:t>
      </w:r>
      <w:hyperlink r:id="rId66" w:anchor="momentum" w:history="1">
        <w:r w:rsidR="00DB2B29" w:rsidRPr="008D1934">
          <w:rPr>
            <w:rStyle w:val="Hyperlink"/>
            <w:lang w:eastAsia="hu-HU"/>
          </w:rPr>
          <w:t>https://ml-cheatsheet.readthedocs.io/en/latest/optimizers.html#momentum</w:t>
        </w:r>
      </w:hyperlink>
      <w:r w:rsidR="00DB2B29" w:rsidRPr="008D1934">
        <w:rPr>
          <w:lang w:eastAsia="hu-HU"/>
        </w:rPr>
        <w:t xml:space="preserve"> </w:t>
      </w:r>
    </w:p>
    <w:p w14:paraId="709755AE" w14:textId="5B1FC5BD" w:rsidR="005C0D47" w:rsidRPr="008D1934" w:rsidRDefault="00000000" w:rsidP="00DB2B29">
      <w:pPr>
        <w:pStyle w:val="Listenabsatz"/>
        <w:ind w:left="1440" w:firstLine="0"/>
        <w:rPr>
          <w:lang w:eastAsia="hu-HU"/>
        </w:rPr>
      </w:pPr>
      <w:hyperlink r:id="rId67" w:history="1">
        <w:r w:rsidR="005C0D47" w:rsidRPr="008D1934">
          <w:rPr>
            <w:rStyle w:val="Hyperlink"/>
            <w:lang w:eastAsia="hu-HU"/>
          </w:rPr>
          <w:t>https://medium.com/mlearning-ai/optimizers-in-deep-learning-7bf81fed78a0</w:t>
        </w:r>
      </w:hyperlink>
      <w:r w:rsidR="005C0D47" w:rsidRPr="008D1934">
        <w:rPr>
          <w:lang w:eastAsia="hu-HU"/>
        </w:rPr>
        <w:t xml:space="preserve"> </w:t>
      </w:r>
    </w:p>
    <w:p w14:paraId="7BC300F7" w14:textId="77777777" w:rsidR="007C0F5D" w:rsidRPr="008D1934" w:rsidRDefault="007C0F5D" w:rsidP="007C0F5D">
      <w:pPr>
        <w:pStyle w:val="Listenabsatz"/>
        <w:ind w:left="1440" w:firstLine="0"/>
        <w:rPr>
          <w:lang w:eastAsia="hu-HU"/>
        </w:rPr>
      </w:pPr>
    </w:p>
    <w:p w14:paraId="246C751A" w14:textId="25613256" w:rsidR="005A7685" w:rsidRPr="008D1934" w:rsidRDefault="005A7685" w:rsidP="005A7685">
      <w:pPr>
        <w:rPr>
          <w:lang w:eastAsia="hu-HU"/>
        </w:rPr>
      </w:pPr>
      <w:r w:rsidRPr="008D1934">
        <w:rPr>
          <w:lang w:eastAsia="hu-HU"/>
        </w:rPr>
        <w:t>Az SGD-t (Stochastic Gradient Descent) is használhattam volna, ám még az első hálók tanítása során</w:t>
      </w:r>
      <w:r w:rsidR="00301169" w:rsidRPr="008D1934">
        <w:rPr>
          <w:lang w:eastAsia="hu-HU"/>
        </w:rPr>
        <w:t xml:space="preserve"> </w:t>
      </w:r>
      <w:r w:rsidRPr="008D1934">
        <w:rPr>
          <w:lang w:eastAsia="hu-HU"/>
        </w:rPr>
        <w:t>kiderült, hogy nem elég hatékony</w:t>
      </w:r>
      <w:r w:rsidR="00FC1CFA" w:rsidRPr="008D1934">
        <w:rPr>
          <w:lang w:eastAsia="hu-HU"/>
        </w:rPr>
        <w:t>, a fentebbi optimalizálók sokkal jobban teljesítettek</w:t>
      </w:r>
      <w:r w:rsidRPr="008D1934">
        <w:rPr>
          <w:lang w:eastAsia="hu-HU"/>
        </w:rPr>
        <w:t>. Ez az optimalizáló</w:t>
      </w:r>
      <w:r w:rsidR="00847C92" w:rsidRPr="008D1934">
        <w:rPr>
          <w:lang w:eastAsia="hu-HU"/>
        </w:rPr>
        <w:t xml:space="preserve"> </w:t>
      </w:r>
      <w:r w:rsidR="00FC1CFA" w:rsidRPr="008D1934">
        <w:rPr>
          <w:lang w:eastAsia="hu-HU"/>
        </w:rPr>
        <w:t xml:space="preserve">mindig </w:t>
      </w:r>
      <w:r w:rsidR="00847C92" w:rsidRPr="008D1934">
        <w:rPr>
          <w:lang w:eastAsia="hu-HU"/>
        </w:rPr>
        <w:t xml:space="preserve">véletlenszerűen választ </w:t>
      </w:r>
      <w:r w:rsidR="00FC1CFA" w:rsidRPr="008D1934">
        <w:rPr>
          <w:lang w:eastAsia="hu-HU"/>
        </w:rPr>
        <w:t>egy</w:t>
      </w:r>
      <w:r w:rsidR="00847C92" w:rsidRPr="008D1934">
        <w:rPr>
          <w:lang w:eastAsia="hu-HU"/>
        </w:rPr>
        <w:t xml:space="preserve"> mintát</w:t>
      </w:r>
      <w:r w:rsidR="00FC1CFA" w:rsidRPr="008D1934">
        <w:rPr>
          <w:lang w:eastAsia="hu-HU"/>
        </w:rPr>
        <w:t xml:space="preserve">, </w:t>
      </w:r>
      <w:r w:rsidR="00847C92" w:rsidRPr="008D1934">
        <w:rPr>
          <w:lang w:eastAsia="hu-HU"/>
        </w:rPr>
        <w:t>majd e</w:t>
      </w:r>
      <w:r w:rsidR="00FC1CFA" w:rsidRPr="008D1934">
        <w:rPr>
          <w:lang w:eastAsia="hu-HU"/>
        </w:rPr>
        <w:t xml:space="preserve">nnek a hibából számolt </w:t>
      </w:r>
      <w:r w:rsidR="00847C92" w:rsidRPr="008D1934">
        <w:rPr>
          <w:lang w:eastAsia="hu-HU"/>
        </w:rPr>
        <w:t>gradiensét</w:t>
      </w:r>
      <w:r w:rsidRPr="008D1934">
        <w:rPr>
          <w:lang w:eastAsia="hu-HU"/>
        </w:rPr>
        <w:t xml:space="preserve"> szorozza meg egy előre meghatározott alfa paraméterrel, majd ezt kivonja </w:t>
      </w:r>
      <w:r w:rsidR="00847C92" w:rsidRPr="008D1934">
        <w:rPr>
          <w:lang w:eastAsia="hu-HU"/>
        </w:rPr>
        <w:t>a súlyokból.</w:t>
      </w:r>
      <w:r w:rsidR="00301169" w:rsidRPr="008D1934">
        <w:rPr>
          <w:lang w:eastAsia="hu-HU"/>
        </w:rPr>
        <w:t xml:space="preserve"> </w:t>
      </w:r>
      <w:r w:rsidR="00FC1CFA" w:rsidRPr="008D1934">
        <w:rPr>
          <w:lang w:eastAsia="hu-HU"/>
        </w:rPr>
        <w:t>Ennek egy továbbfejlesztése, amikor véletlenszerűen választ ki több mintát (batch-et), és a gradiensek átlagával frissíti a súlyokat.</w:t>
      </w:r>
    </w:p>
    <w:p w14:paraId="616C5512" w14:textId="3DAA8CB0" w:rsidR="005A7685" w:rsidRPr="008D1934" w:rsidRDefault="00000000" w:rsidP="005A7685">
      <w:hyperlink r:id="rId68" w:anchor="sgd" w:history="1">
        <w:r w:rsidR="00FC1CFA" w:rsidRPr="008D1934">
          <w:rPr>
            <w:rStyle w:val="Hyperlink"/>
          </w:rPr>
          <w:t>https://ml-cheatsheet.readthedocs.io/en/latest/optimizers.html#sgd</w:t>
        </w:r>
      </w:hyperlink>
      <w:r w:rsidR="00FC1CFA" w:rsidRPr="008D1934">
        <w:t xml:space="preserve"> </w:t>
      </w:r>
    </w:p>
    <w:p w14:paraId="1D246392" w14:textId="573E09E4" w:rsidR="005653EB" w:rsidRPr="008D1934" w:rsidRDefault="005653EB" w:rsidP="005653EB">
      <w:r w:rsidRPr="008D1934">
        <w:lastRenderedPageBreak/>
        <w:t>A következő részben a modellek teljesítményének elemzése</w:t>
      </w:r>
      <w:r w:rsidR="00DB3DC0" w:rsidRPr="008D1934">
        <w:t xml:space="preserve"> és a</w:t>
      </w:r>
      <w:r w:rsidRPr="008D1934">
        <w:t xml:space="preserve"> modellek finomhangolás</w:t>
      </w:r>
      <w:r w:rsidR="00DB3DC0" w:rsidRPr="008D1934">
        <w:t>áról lesz szó.</w:t>
      </w:r>
    </w:p>
    <w:p w14:paraId="37A1127A" w14:textId="77777777" w:rsidR="005653EB" w:rsidRPr="008D1934" w:rsidRDefault="005653EB" w:rsidP="005653EB"/>
    <w:p w14:paraId="162780FF" w14:textId="77777777" w:rsidR="005653EB" w:rsidRPr="008D1934" w:rsidRDefault="005653EB" w:rsidP="005653EB"/>
    <w:p w14:paraId="1DF083B0" w14:textId="5E0402DA" w:rsidR="00814482" w:rsidRPr="008D1934" w:rsidRDefault="00814482" w:rsidP="005653EB">
      <w:pPr>
        <w:pStyle w:val="berschrift1"/>
        <w:rPr>
          <w:rFonts w:cs="Times New Roman"/>
        </w:rPr>
      </w:pPr>
      <w:bookmarkStart w:id="38" w:name="_Toc121176670"/>
      <w:commentRangeStart w:id="39"/>
      <w:r w:rsidRPr="008D1934">
        <w:rPr>
          <w:rFonts w:cs="Times New Roman"/>
        </w:rPr>
        <w:lastRenderedPageBreak/>
        <w:t xml:space="preserve">Modellek </w:t>
      </w:r>
      <w:r w:rsidR="009C57A8" w:rsidRPr="008D1934">
        <w:rPr>
          <w:rFonts w:cs="Times New Roman"/>
        </w:rPr>
        <w:t>leírása</w:t>
      </w:r>
      <w:r w:rsidR="002726E4">
        <w:rPr>
          <w:rFonts w:cs="Times New Roman"/>
        </w:rPr>
        <w:t xml:space="preserve">, </w:t>
      </w:r>
      <w:r w:rsidRPr="008D1934">
        <w:rPr>
          <w:rFonts w:cs="Times New Roman"/>
        </w:rPr>
        <w:t>eredményeik elemzése</w:t>
      </w:r>
      <w:commentRangeEnd w:id="39"/>
      <w:r w:rsidR="00ED39C2">
        <w:rPr>
          <w:rStyle w:val="Kommentarzeichen"/>
          <w:rFonts w:cs="Times New Roman"/>
          <w:b w:val="0"/>
          <w:bCs w:val="0"/>
          <w:kern w:val="0"/>
        </w:rPr>
        <w:commentReference w:id="39"/>
      </w:r>
      <w:r w:rsidR="002726E4">
        <w:rPr>
          <w:rFonts w:cs="Times New Roman"/>
        </w:rPr>
        <w:t>, modellválasztás</w:t>
      </w:r>
      <w:bookmarkEnd w:id="38"/>
    </w:p>
    <w:p w14:paraId="00A60454" w14:textId="3244DFF4" w:rsidR="00C04AE8" w:rsidRPr="008D1934" w:rsidRDefault="00C04AE8" w:rsidP="00DB3DC0">
      <w:r w:rsidRPr="008D1934">
        <w:t>Ebben a fejezetben a modellek kiválasztását és finomhangolását tárgyalom. A modell selection-nek nevezett feladat és problémakör a legnehezebb bármilyen gépi tanulási problémánál</w:t>
      </w:r>
      <w:r w:rsidR="00383C4D" w:rsidRPr="008D1934">
        <w:t xml:space="preserve">, hiszen számos paraméter optimális kombinációját kell megtalálni, amikkel a háló a lehető legjobban teljesít a feladaton. </w:t>
      </w:r>
      <w:r w:rsidRPr="008D1934">
        <w:t xml:space="preserve">Alapvetően két </w:t>
      </w:r>
      <w:r w:rsidR="00DC1E63" w:rsidRPr="008D1934">
        <w:t xml:space="preserve">problémára </w:t>
      </w:r>
      <w:r w:rsidRPr="008D1934">
        <w:t xml:space="preserve">kell figyelni és </w:t>
      </w:r>
      <w:r w:rsidR="00383C4D" w:rsidRPr="008D1934">
        <w:t xml:space="preserve">a paramétereket </w:t>
      </w:r>
      <w:r w:rsidRPr="008D1934">
        <w:t>ezek szerint beállítani</w:t>
      </w:r>
      <w:r w:rsidR="00DC1E63" w:rsidRPr="008D1934">
        <w:t>:</w:t>
      </w:r>
      <w:r w:rsidRPr="008D1934">
        <w:t xml:space="preserve"> ezek a túltanulás (overfitting) és az alultanulás (underfitting).</w:t>
      </w:r>
      <w:r w:rsidR="00DC1E63" w:rsidRPr="008D1934">
        <w:t xml:space="preserve"> Bármelyik probléma esetén a háló nem elég jó, de a megnevezett problémák hiánya sem jelenti azt, hogy a háló tökéletes a feladatra. Előfordulhat, hogy háló </w:t>
      </w:r>
      <w:r w:rsidR="00ED39C2">
        <w:t xml:space="preserve">bár tanul, </w:t>
      </w:r>
      <w:r w:rsidR="00DC1E63" w:rsidRPr="008D1934">
        <w:t>így se képes elég jó eredményt produkálni</w:t>
      </w:r>
      <w:r w:rsidR="00185726">
        <w:t>,</w:t>
      </w:r>
      <w:r w:rsidR="00ED39C2">
        <w:t xml:space="preserve"> vagy csak túlzottak a feltételekhez képest a támasztott elvárások.</w:t>
      </w:r>
      <w:r w:rsidR="00185726">
        <w:t xml:space="preserve"> </w:t>
      </w:r>
      <w:r w:rsidR="00ED39C2">
        <w:t xml:space="preserve">Ezek </w:t>
      </w:r>
      <w:r w:rsidR="00DC1E63" w:rsidRPr="008D1934">
        <w:t>miatt nehéz a modellválasztás feladata.</w:t>
      </w:r>
    </w:p>
    <w:p w14:paraId="6EB7023C" w14:textId="6402668A" w:rsidR="00DB3DC0" w:rsidRPr="008D1934" w:rsidRDefault="00DB3DC0" w:rsidP="00DB3DC0">
      <w:pPr>
        <w:pStyle w:val="berschrift3"/>
        <w:rPr>
          <w:rFonts w:cs="Times New Roman"/>
        </w:rPr>
      </w:pPr>
      <w:bookmarkStart w:id="40" w:name="_Toc121176671"/>
      <w:r w:rsidRPr="008D1934">
        <w:rPr>
          <w:rFonts w:cs="Times New Roman"/>
        </w:rPr>
        <w:t>Overfitting, underfitting</w:t>
      </w:r>
      <w:bookmarkEnd w:id="40"/>
    </w:p>
    <w:p w14:paraId="32B20EC9" w14:textId="4DF75466" w:rsidR="00C04AE8" w:rsidRPr="008D1934" w:rsidRDefault="00C04AE8" w:rsidP="00DB3DC0">
      <w:pPr>
        <w:ind w:firstLine="0"/>
        <w:rPr>
          <w:b/>
          <w:bCs/>
        </w:rPr>
      </w:pPr>
      <w:r w:rsidRPr="008D1934">
        <w:rPr>
          <w:b/>
          <w:bCs/>
        </w:rPr>
        <w:t>Overfitting</w:t>
      </w:r>
      <w:r w:rsidR="00185726">
        <w:rPr>
          <w:b/>
          <w:bCs/>
        </w:rPr>
        <w:t xml:space="preserve"> (túltanulás)</w:t>
      </w:r>
      <w:r w:rsidRPr="008D1934">
        <w:rPr>
          <w:b/>
          <w:bCs/>
        </w:rPr>
        <w:t>:</w:t>
      </w:r>
      <w:r w:rsidR="00DB3DC0" w:rsidRPr="008D1934">
        <w:rPr>
          <w:b/>
          <w:bCs/>
        </w:rPr>
        <w:t xml:space="preserve"> </w:t>
      </w:r>
      <w:r w:rsidRPr="008D1934">
        <w:t>A modell túlságosan megtanulja a tanulási adathalmazt</w:t>
      </w:r>
      <w:r w:rsidR="00A94FEE" w:rsidRPr="008D1934">
        <w:t>, nem elég általános a tanulás ahhoz, hogy jó eredményt érjen el a modell a validációs adathalmazon.</w:t>
      </w:r>
    </w:p>
    <w:p w14:paraId="591D512D" w14:textId="3D93E9B4" w:rsidR="00A94FEE" w:rsidRPr="008D1934" w:rsidRDefault="00A94FEE" w:rsidP="00DB3DC0">
      <w:pPr>
        <w:ind w:firstLine="0"/>
        <w:rPr>
          <w:b/>
          <w:bCs/>
        </w:rPr>
      </w:pPr>
      <w:r w:rsidRPr="008D1934">
        <w:rPr>
          <w:b/>
          <w:bCs/>
        </w:rPr>
        <w:t>Underfitting</w:t>
      </w:r>
      <w:r w:rsidR="00185726">
        <w:rPr>
          <w:b/>
          <w:bCs/>
        </w:rPr>
        <w:t xml:space="preserve"> </w:t>
      </w:r>
      <w:r w:rsidR="00185726">
        <w:rPr>
          <w:b/>
          <w:bCs/>
        </w:rPr>
        <w:t>(</w:t>
      </w:r>
      <w:r w:rsidR="00185726">
        <w:rPr>
          <w:b/>
          <w:bCs/>
        </w:rPr>
        <w:t>alul</w:t>
      </w:r>
      <w:r w:rsidR="00185726">
        <w:rPr>
          <w:b/>
          <w:bCs/>
        </w:rPr>
        <w:t>tanulás)</w:t>
      </w:r>
      <w:r w:rsidRPr="008D1934">
        <w:rPr>
          <w:b/>
          <w:bCs/>
        </w:rPr>
        <w:t>:</w:t>
      </w:r>
      <w:r w:rsidR="00DB3DC0" w:rsidRPr="008D1934">
        <w:rPr>
          <w:b/>
          <w:bCs/>
        </w:rPr>
        <w:t xml:space="preserve"> </w:t>
      </w:r>
      <w:r w:rsidRPr="008D1934">
        <w:t>A modell nem elég komplex ahhoz, hogy megtanulja az adat</w:t>
      </w:r>
      <w:r w:rsidR="00185726">
        <w:t>okban</w:t>
      </w:r>
      <w:r w:rsidRPr="008D1934">
        <w:t xml:space="preserve"> fellelhető mintázatokat</w:t>
      </w:r>
      <w:r w:rsidR="00185726">
        <w:t xml:space="preserve"> és</w:t>
      </w:r>
      <w:r w:rsidRPr="008D1934">
        <w:t xml:space="preserve"> képtelen elég jó eredményt elérni a validációs halmazon. Ezen kívül a tanulási görbén a tanulási halmaz eredményeinél az</w:t>
      </w:r>
      <w:r w:rsidR="00185726">
        <w:t xml:space="preserve"> vehető észre</w:t>
      </w:r>
      <w:r w:rsidRPr="008D1934">
        <w:t>, hogy a modell</w:t>
      </w:r>
      <w:r w:rsidR="00185726">
        <w:t xml:space="preserve"> </w:t>
      </w:r>
      <w:r w:rsidR="00185726" w:rsidRPr="008D1934">
        <w:t>nem képes</w:t>
      </w:r>
      <w:r w:rsidRPr="008D1934">
        <w:t xml:space="preserve"> tovább javulni és alacsonyabb hibával prediktálni.</w:t>
      </w:r>
    </w:p>
    <w:p w14:paraId="5A4617A8" w14:textId="2326A228" w:rsidR="00DC3825" w:rsidRPr="008D1934" w:rsidRDefault="00000000" w:rsidP="005C0D47">
      <w:pPr>
        <w:ind w:firstLine="0"/>
      </w:pPr>
      <w:hyperlink r:id="rId69" w:history="1">
        <w:r w:rsidR="00DC3825" w:rsidRPr="008D1934">
          <w:rPr>
            <w:rStyle w:val="Hyperlink"/>
          </w:rPr>
          <w:t>https://machinelearningmastery.com/learning-curves-for-diagnosing-machine-learning-model-performance/</w:t>
        </w:r>
      </w:hyperlink>
      <w:r w:rsidR="00DC3825" w:rsidRPr="008D1934">
        <w:t xml:space="preserve"> </w:t>
      </w:r>
    </w:p>
    <w:p w14:paraId="54EBBFAE" w14:textId="797DF358" w:rsidR="005E0AAE" w:rsidRPr="008D1934" w:rsidRDefault="00DB3DC0" w:rsidP="00DB3DC0">
      <w:pPr>
        <w:pStyle w:val="berschrift3"/>
        <w:rPr>
          <w:rFonts w:cs="Times New Roman"/>
        </w:rPr>
      </w:pPr>
      <w:bookmarkStart w:id="41" w:name="_Toc121176672"/>
      <w:r w:rsidRPr="008D1934">
        <w:rPr>
          <w:rFonts w:cs="Times New Roman"/>
        </w:rPr>
        <w:t>Adathalmazok</w:t>
      </w:r>
      <w:bookmarkEnd w:id="41"/>
    </w:p>
    <w:p w14:paraId="24314E11" w14:textId="609B8551" w:rsidR="005E0AAE" w:rsidRPr="008D1934" w:rsidRDefault="005E0AAE" w:rsidP="005C0D47">
      <w:pPr>
        <w:ind w:firstLine="0"/>
      </w:pPr>
      <w:r w:rsidRPr="008D1934">
        <w:t>A tanuláshoz felhasznált adatok:</w:t>
      </w:r>
    </w:p>
    <w:p w14:paraId="56E530EB" w14:textId="7D1DB55A" w:rsidR="005E0AAE" w:rsidRPr="008D1934" w:rsidRDefault="005E0AAE" w:rsidP="005E0AAE">
      <w:pPr>
        <w:pStyle w:val="Listenabsatz"/>
        <w:numPr>
          <w:ilvl w:val="0"/>
          <w:numId w:val="35"/>
        </w:numPr>
      </w:pPr>
      <w:r w:rsidRPr="008D1934">
        <w:t xml:space="preserve">Konstanz adathalmaz: Az adathalmaz egy nyári, konstanzi kirándulás képeiből áll, összesen 56 kép a tanulási halmaz, de ez a duplájára nőtt az augmentáció miatt. A </w:t>
      </w:r>
      <w:r w:rsidR="00C223F6" w:rsidRPr="008D1934">
        <w:t>validációs</w:t>
      </w:r>
      <w:r w:rsidRPr="008D1934">
        <w:t xml:space="preserve"> halmazban 12 kép található, ugyan ebből az adathalmazból.</w:t>
      </w:r>
      <w:r w:rsidR="009423CA">
        <w:t xml:space="preserve"> Jellemzően nappali, jó megvilágítású képek.</w:t>
      </w:r>
    </w:p>
    <w:p w14:paraId="6A5AB1EB" w14:textId="7523D08A" w:rsidR="00DC1E63" w:rsidRPr="008D1934" w:rsidRDefault="005E0AAE" w:rsidP="00DC1E63">
      <w:pPr>
        <w:pStyle w:val="Listenabsatz"/>
        <w:numPr>
          <w:ilvl w:val="0"/>
          <w:numId w:val="35"/>
        </w:numPr>
      </w:pPr>
      <w:r w:rsidRPr="008D1934">
        <w:lastRenderedPageBreak/>
        <w:t xml:space="preserve">Szakestély adathalmaz: </w:t>
      </w:r>
      <w:r w:rsidR="00A67D3A">
        <w:t>A</w:t>
      </w:r>
      <w:r w:rsidRPr="008D1934">
        <w:t>z egyik Villanykari Szakestély képeiből áll</w:t>
      </w:r>
      <w:r w:rsidR="00A67D3A">
        <w:t>ó adathalmaz</w:t>
      </w:r>
      <w:r w:rsidRPr="008D1934">
        <w:t>. 1</w:t>
      </w:r>
      <w:r w:rsidR="00DC1E63" w:rsidRPr="008D1934">
        <w:t>13</w:t>
      </w:r>
      <w:r w:rsidRPr="008D1934">
        <w:t xml:space="preserve"> képből áll, </w:t>
      </w:r>
      <w:r w:rsidR="00DC1E63" w:rsidRPr="008D1934">
        <w:t>90 kép a tanulási halmaz</w:t>
      </w:r>
      <w:r w:rsidR="00A67D3A">
        <w:t>,</w:t>
      </w:r>
      <w:r w:rsidR="00DC1E63" w:rsidRPr="008D1934">
        <w:t xml:space="preserve"> 23</w:t>
      </w:r>
      <w:r w:rsidRPr="008D1934">
        <w:t xml:space="preserve"> kép</w:t>
      </w:r>
      <w:r w:rsidR="00DC1E63" w:rsidRPr="008D1934">
        <w:t xml:space="preserve"> marad a validációs halmaz</w:t>
      </w:r>
      <w:r w:rsidRPr="008D1934">
        <w:t>.</w:t>
      </w:r>
      <w:r w:rsidR="00ED39C2">
        <w:t xml:space="preserve"> </w:t>
      </w:r>
      <w:r w:rsidR="009423CA">
        <w:t>F</w:t>
      </w:r>
      <w:r w:rsidR="00ED39C2">
        <w:t>ényszegényebb képek.</w:t>
      </w:r>
    </w:p>
    <w:p w14:paraId="0B2A41BF" w14:textId="620EB8FC" w:rsidR="00DC1E63" w:rsidRPr="008D1934" w:rsidRDefault="00DB3DC0" w:rsidP="00DC1E63">
      <w:pPr>
        <w:pStyle w:val="Listenabsatz"/>
        <w:numPr>
          <w:ilvl w:val="0"/>
          <w:numId w:val="35"/>
        </w:numPr>
      </w:pPr>
      <w:r w:rsidRPr="008D1934">
        <w:t>Mixed adathalmaz: Képek a fenti két adathalmazból fele-fele arányban.</w:t>
      </w:r>
    </w:p>
    <w:p w14:paraId="25E5099A" w14:textId="2B777FE9" w:rsidR="00DB3DC0" w:rsidRPr="008D1934" w:rsidRDefault="00DB3DC0" w:rsidP="00DB3DC0">
      <w:pPr>
        <w:pStyle w:val="berschrift3"/>
        <w:rPr>
          <w:rFonts w:cs="Times New Roman"/>
        </w:rPr>
      </w:pPr>
      <w:bookmarkStart w:id="42" w:name="_Toc121176673"/>
      <w:r w:rsidRPr="008D1934">
        <w:rPr>
          <w:rFonts w:cs="Times New Roman"/>
        </w:rPr>
        <w:t>Modellválasztás</w:t>
      </w:r>
      <w:bookmarkEnd w:id="42"/>
    </w:p>
    <w:p w14:paraId="59D52857" w14:textId="4C5D2B97" w:rsidR="00383C4D" w:rsidRDefault="00383C4D" w:rsidP="00DC1E63">
      <w:r w:rsidRPr="008D1934">
        <w:t>A modellválasztást a fent definiált 5 architektúra vizsgálatával kezdtem egy alap paraméterezéssel</w:t>
      </w:r>
      <w:r w:rsidR="00CD43EE" w:rsidRPr="008D1934">
        <w:t xml:space="preserve"> a Konstanz adathalmazon. M</w:t>
      </w:r>
      <w:r w:rsidR="005E0AAE" w:rsidRPr="008D1934">
        <w:t xml:space="preserve">inden háló </w:t>
      </w:r>
      <w:r w:rsidR="008A0D05">
        <w:t>2</w:t>
      </w:r>
      <w:r w:rsidR="009F4291">
        <w:t>00</w:t>
      </w:r>
      <w:r w:rsidR="005E0AAE" w:rsidRPr="008D1934">
        <w:t xml:space="preserve"> tanulási ciklus</w:t>
      </w:r>
      <w:r w:rsidR="00CD43EE" w:rsidRPr="008D1934">
        <w:t>t</w:t>
      </w:r>
      <w:r w:rsidR="00C44B4F">
        <w:t xml:space="preserve"> hajt végre, ha early stopping miatt meg nem áll hamarabb.</w:t>
      </w:r>
      <w:r w:rsidR="005E0AAE" w:rsidRPr="008D1934">
        <w:t xml:space="preserve"> </w:t>
      </w:r>
      <w:r w:rsidR="00C44B4F">
        <w:t xml:space="preserve">Az early stopping egy heurisztika a túltanulás megelőzésére. A módszer lényege, hogy a validációs hibákat és </w:t>
      </w:r>
      <w:r w:rsidR="004B61B7">
        <w:t>epochonként a súlyokat feljegyzi az algoritmus és ez alapján dönt a tanítás folytatásáról vagy befejezéséről. Ha megadott számú epochig nem javul a háló validációs hibája a legutóbbi legjobbnál, akkor leáll a tanulás</w:t>
      </w:r>
      <w:r w:rsidR="00633448">
        <w:t>, illetve az addigi legjobb eredmény súlyait alkalmazza a későbbiek folyamán a modell</w:t>
      </w:r>
      <w:r w:rsidR="004B61B7">
        <w:t>.</w:t>
      </w:r>
      <w:r w:rsidR="00C44B4F">
        <w:t xml:space="preserve"> A </w:t>
      </w:r>
      <w:r w:rsidR="005E0AAE" w:rsidRPr="008D1934">
        <w:t>batch méret</w:t>
      </w:r>
      <w:r w:rsidR="00C44B4F">
        <w:t xml:space="preserve"> 4 mintából áll</w:t>
      </w:r>
      <w:r w:rsidR="005E0AAE" w:rsidRPr="008D1934">
        <w:t>,</w:t>
      </w:r>
      <w:r w:rsidR="00C44B4F">
        <w:t xml:space="preserve"> ez azt jelenti, hogy 4 képenként történik súlyfrissítés.</w:t>
      </w:r>
      <w:r w:rsidR="005E0AAE" w:rsidRPr="008D1934">
        <w:t xml:space="preserve"> </w:t>
      </w:r>
      <w:r w:rsidR="00C44B4F">
        <w:t xml:space="preserve">A hálók </w:t>
      </w:r>
      <w:r w:rsidR="005E0AAE" w:rsidRPr="008D1934">
        <w:t xml:space="preserve">Adam </w:t>
      </w:r>
      <w:r w:rsidR="00447B4D">
        <w:t>optimalizálót (</w:t>
      </w:r>
      <w:r w:rsidR="005E0AAE" w:rsidRPr="008D1934">
        <w:t>optimizer</w:t>
      </w:r>
      <w:r w:rsidR="00447B4D">
        <w:t>)</w:t>
      </w:r>
      <w:r w:rsidR="005E0AAE" w:rsidRPr="008D1934">
        <w:t xml:space="preserve"> és M</w:t>
      </w:r>
      <w:r w:rsidR="008A0D05">
        <w:t>SE</w:t>
      </w:r>
      <w:r w:rsidR="005E0AAE" w:rsidRPr="008D1934">
        <w:t xml:space="preserve"> </w:t>
      </w:r>
      <w:r w:rsidR="00447B4D">
        <w:t>hibafüggvényt (</w:t>
      </w:r>
      <w:r w:rsidR="005E0AAE" w:rsidRPr="008D1934">
        <w:t>loss function</w:t>
      </w:r>
      <w:r w:rsidR="00447B4D">
        <w:t xml:space="preserve">) </w:t>
      </w:r>
      <w:r w:rsidR="00CD43EE" w:rsidRPr="008D1934">
        <w:t>használ</w:t>
      </w:r>
      <w:r w:rsidR="00C44B4F">
        <w:t>nak</w:t>
      </w:r>
      <w:r w:rsidR="005E0AAE" w:rsidRPr="008D1934">
        <w:t xml:space="preserve">. </w:t>
      </w:r>
      <w:r w:rsidRPr="008D1934">
        <w:t>Első lépésben mind az 5 háló egyetlen kimeneti paraméterre, a fehéregyensúlyra tan</w:t>
      </w:r>
      <w:r w:rsidR="00CD43EE" w:rsidRPr="008D1934">
        <w:t>ul, így segítve a különböző modellek közötti teljesítménybeli különbségek észrevételét</w:t>
      </w:r>
      <w:r w:rsidR="00633448">
        <w:t xml:space="preserve"> és kiértékelését</w:t>
      </w:r>
      <w:r w:rsidR="00CD43EE" w:rsidRPr="008D1934">
        <w:t>.</w:t>
      </w:r>
    </w:p>
    <w:p w14:paraId="11DCBFFD" w14:textId="7A121B97" w:rsidR="008D010F" w:rsidRPr="008D1934" w:rsidRDefault="008D010F" w:rsidP="008D010F">
      <w:pPr>
        <w:pStyle w:val="berschrift4"/>
      </w:pPr>
      <w:bookmarkStart w:id="43" w:name="_Toc121176674"/>
      <w:r>
        <w:t>Szekvenciális</w:t>
      </w:r>
      <w:r w:rsidR="009A2238">
        <w:t xml:space="preserve"> konvolúciós</w:t>
      </w:r>
      <w:r>
        <w:t xml:space="preserve"> modellek</w:t>
      </w:r>
      <w:bookmarkEnd w:id="43"/>
    </w:p>
    <w:p w14:paraId="3CE3A7E7" w14:textId="378066BE" w:rsidR="00383C4D" w:rsidRPr="008D1934" w:rsidRDefault="00383C4D" w:rsidP="00DB3DC0">
      <w:r w:rsidRPr="008D1934">
        <w:t xml:space="preserve">Az alábbi ábrán az első, </w:t>
      </w:r>
      <w:r w:rsidRPr="00447B4D">
        <w:rPr>
          <w:i/>
          <w:iCs/>
        </w:rPr>
        <w:t>buildNN_init</w:t>
      </w:r>
      <w:r w:rsidRPr="008D1934">
        <w:t>-tel felépített háló</w:t>
      </w:r>
      <w:r w:rsidR="005E0AAE" w:rsidRPr="008D1934">
        <w:t xml:space="preserve"> tanulási görbéje látható. </w:t>
      </w:r>
      <w:r w:rsidR="00447B4D">
        <w:t xml:space="preserve">A </w:t>
      </w:r>
      <w:r w:rsidR="00CD43EE" w:rsidRPr="008D1934">
        <w:t>grafikonokon is a</w:t>
      </w:r>
      <w:r w:rsidR="005E0AAE" w:rsidRPr="008D1934">
        <w:t xml:space="preserve">z </w:t>
      </w:r>
      <w:r w:rsidR="005E0AAE" w:rsidRPr="00447B4D">
        <w:rPr>
          <w:i/>
          <w:iCs/>
        </w:rPr>
        <w:t>x</w:t>
      </w:r>
      <w:r w:rsidR="005E0AAE" w:rsidRPr="008D1934">
        <w:t xml:space="preserve"> tengelyen a tanulási ciklusok (epochs) száma, az </w:t>
      </w:r>
      <w:r w:rsidR="005E0AAE" w:rsidRPr="00447B4D">
        <w:rPr>
          <w:i/>
          <w:iCs/>
        </w:rPr>
        <w:t>y</w:t>
      </w:r>
      <w:r w:rsidR="005E0AAE" w:rsidRPr="008D1934">
        <w:t xml:space="preserve"> tengelyen a batch-</w:t>
      </w:r>
      <w:proofErr w:type="spellStart"/>
      <w:r w:rsidR="005E0AAE" w:rsidRPr="008D1934">
        <w:t>enként</w:t>
      </w:r>
      <w:proofErr w:type="spellEnd"/>
      <w:r w:rsidR="005E0AAE" w:rsidRPr="008D1934">
        <w:t xml:space="preserve"> számolt hiba értéke látszik</w:t>
      </w:r>
      <w:r w:rsidR="00CD43EE" w:rsidRPr="008D1934">
        <w:t>,</w:t>
      </w:r>
      <w:r w:rsidR="005E0AAE" w:rsidRPr="008D1934">
        <w:t xml:space="preserve"> mind a tanulási (</w:t>
      </w:r>
      <w:proofErr w:type="spellStart"/>
      <w:r w:rsidR="005E0AAE" w:rsidRPr="008D1934">
        <w:t>training</w:t>
      </w:r>
      <w:proofErr w:type="spellEnd"/>
      <w:r w:rsidR="005E0AAE" w:rsidRPr="008D1934">
        <w:t xml:space="preserve"> set), mint a validációs halmazon (validation set). </w:t>
      </w:r>
      <w:r w:rsidR="008A0D05">
        <w:t>A hibaértékek milliós nagyságrendje a fehéregyensúly esetén nem meglepő, a fehéregyensúly</w:t>
      </w:r>
      <w:r w:rsidR="00633448">
        <w:t xml:space="preserve"> mérőszáma</w:t>
      </w:r>
      <w:r w:rsidR="008A0D05">
        <w:t xml:space="preserve"> az ezres nagyságrendben van</w:t>
      </w:r>
      <w:r w:rsidR="00633448">
        <w:t>.</w:t>
      </w:r>
      <w:r w:rsidR="008A0D05">
        <w:t xml:space="preserve"> </w:t>
      </w:r>
      <w:r w:rsidR="00633448">
        <w:t>H</w:t>
      </w:r>
      <w:r w:rsidR="008A0D05">
        <w:t>a a háló ebben a nagyságrendben téved, úgy a négyzetre</w:t>
      </w:r>
      <w:r w:rsidR="00560FB3">
        <w:t xml:space="preserve"> </w:t>
      </w:r>
      <w:r w:rsidR="008A0D05">
        <w:t xml:space="preserve">emelés </w:t>
      </w:r>
      <w:r w:rsidR="00560FB3">
        <w:t xml:space="preserve">után </w:t>
      </w:r>
      <w:r w:rsidR="008A0D05">
        <w:t>a milliós nagyságrend</w:t>
      </w:r>
      <w:r w:rsidR="00633448">
        <w:t xml:space="preserve"> teljesen indokolt</w:t>
      </w:r>
      <w:r w:rsidR="00560FB3">
        <w:t>.</w:t>
      </w:r>
    </w:p>
    <w:p w14:paraId="586781D0" w14:textId="7DD0BAA7" w:rsidR="0043643B" w:rsidRPr="008D1934" w:rsidRDefault="008A0D05" w:rsidP="00C44B4F">
      <w:pPr>
        <w:pStyle w:val="Kp"/>
      </w:pPr>
      <w:r w:rsidRPr="008A0D05">
        <w:lastRenderedPageBreak/>
        <w:drawing>
          <wp:inline distT="0" distB="0" distL="0" distR="0" wp14:anchorId="4B958158" wp14:editId="72E30633">
            <wp:extent cx="5400040" cy="277685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347E" w14:textId="220C4B71" w:rsidR="00383C4D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17</w:t>
        </w:r>
      </w:fldSimple>
      <w:r w:rsidR="0043643B" w:rsidRPr="008D1934">
        <w:t xml:space="preserve">. ábra: A </w:t>
      </w:r>
      <w:r w:rsidR="0043643B" w:rsidRPr="008D1934">
        <w:rPr>
          <w:i/>
          <w:iCs/>
        </w:rPr>
        <w:t>buildNN_init</w:t>
      </w:r>
      <w:r w:rsidR="0043643B" w:rsidRPr="008D1934">
        <w:t xml:space="preserve"> háló tanulási görbéje</w:t>
      </w:r>
    </w:p>
    <w:p w14:paraId="2D432B0C" w14:textId="2E693485" w:rsidR="00CD43EE" w:rsidRDefault="00633448" w:rsidP="0043643B">
      <w:r>
        <w:t xml:space="preserve">A fenti </w:t>
      </w:r>
      <w:r w:rsidR="00CD43EE" w:rsidRPr="008D1934">
        <w:t>grafikonon a tanulási hiba</w:t>
      </w:r>
      <w:r w:rsidR="004B61B7">
        <w:t xml:space="preserve"> nagyjából</w:t>
      </w:r>
      <w:r w:rsidR="00CD43EE" w:rsidRPr="008D1934">
        <w:t xml:space="preserve"> folyamatosan csökken, a validációs hiba</w:t>
      </w:r>
      <w:r w:rsidR="004B61B7">
        <w:t xml:space="preserve"> viszont </w:t>
      </w:r>
      <w:r>
        <w:t>a tanulási görbét nagyítva</w:t>
      </w:r>
      <w:r w:rsidR="004B61B7">
        <w:t xml:space="preserve"> </w:t>
      </w:r>
      <w:r>
        <w:t>kevésbé stabil</w:t>
      </w:r>
      <w:r w:rsidR="004B61B7">
        <w:t xml:space="preserve"> értékeket mutat, de alapvetően csökken</w:t>
      </w:r>
      <w:r w:rsidR="00CD43EE" w:rsidRPr="008D1934">
        <w:t>.</w:t>
      </w:r>
      <w:r w:rsidR="004B61B7">
        <w:t xml:space="preserve"> Ígéretes, hogy </w:t>
      </w:r>
      <w:r w:rsidR="004B61B7" w:rsidRPr="004B61B7">
        <w:t>a ciklusok v</w:t>
      </w:r>
      <w:r w:rsidR="004B61B7">
        <w:t>égére kezd stabilizálódni a háló</w:t>
      </w:r>
      <w:r w:rsidR="008A0D05">
        <w:t>, ugyanakkor a tanulás elején egészen tág intervallumban mozognak az értékek.</w:t>
      </w:r>
    </w:p>
    <w:p w14:paraId="301308EC" w14:textId="77777777" w:rsidR="008A0D05" w:rsidRDefault="008A0D05" w:rsidP="008A0D05">
      <w:pPr>
        <w:pStyle w:val="Kp"/>
      </w:pPr>
      <w:r w:rsidRPr="008A0D05">
        <w:drawing>
          <wp:inline distT="0" distB="0" distL="0" distR="0" wp14:anchorId="394C4865" wp14:editId="165CB3D0">
            <wp:extent cx="4399200" cy="1961638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09799" cy="19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4BDA" w14:textId="4E30D816" w:rsidR="008A0D05" w:rsidRPr="008A0D05" w:rsidRDefault="008A0D05" w:rsidP="000B5724">
      <w:pPr>
        <w:pStyle w:val="Beschriftung"/>
      </w:pPr>
      <w:fldSimple w:instr=" SEQ ábra \* ARABIC ">
        <w:r w:rsidR="00947F1F">
          <w:rPr>
            <w:noProof/>
          </w:rPr>
          <w:t>18</w:t>
        </w:r>
      </w:fldSimple>
      <w:r>
        <w:t xml:space="preserve">. ábra: A </w:t>
      </w:r>
      <w:r w:rsidRPr="008A0D05">
        <w:rPr>
          <w:i/>
          <w:iCs/>
        </w:rPr>
        <w:t>buildNN_init</w:t>
      </w:r>
      <w:r>
        <w:t xml:space="preserve"> háló tanulásának nagyított grafikonja</w:t>
      </w:r>
    </w:p>
    <w:p w14:paraId="478BF9AA" w14:textId="0E2E9B80" w:rsidR="008A0D05" w:rsidRDefault="008A0D05" w:rsidP="008A0D05">
      <w:r>
        <w:t>Az early stopping megfogja a hálót egy optimális paraméterezésnél, ahol a validációs hiba kicsi.</w:t>
      </w:r>
    </w:p>
    <w:p w14:paraId="391D2458" w14:textId="77777777" w:rsidR="00560FB3" w:rsidRDefault="00560FB3" w:rsidP="00560FB3">
      <w:pPr>
        <w:pStyle w:val="Kp"/>
      </w:pPr>
      <w:r w:rsidRPr="00560FB3">
        <w:rPr>
          <w:lang w:val="en-US"/>
        </w:rPr>
        <w:lastRenderedPageBreak/>
        <w:drawing>
          <wp:inline distT="0" distB="0" distL="0" distR="0" wp14:anchorId="54EE9895" wp14:editId="0385901B">
            <wp:extent cx="4723200" cy="2123329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31726" cy="21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2A4F" w14:textId="173E5857" w:rsidR="00560FB3" w:rsidRDefault="00560FB3" w:rsidP="000B5724">
      <w:pPr>
        <w:pStyle w:val="Beschriftung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ábra \* ARABIC </w:instrText>
      </w:r>
      <w:r>
        <w:rPr>
          <w:lang w:val="en-US"/>
        </w:rPr>
        <w:fldChar w:fldCharType="separate"/>
      </w:r>
      <w:r w:rsidR="00947F1F">
        <w:rPr>
          <w:noProof/>
          <w:lang w:val="en-US"/>
        </w:rPr>
        <w:t>19</w:t>
      </w:r>
      <w:r>
        <w:rPr>
          <w:lang w:val="en-US"/>
        </w:rPr>
        <w:fldChar w:fldCharType="end"/>
      </w:r>
      <w:r>
        <w:t xml:space="preserve">. ábra: A </w:t>
      </w:r>
      <w:r w:rsidRPr="009423CA">
        <w:rPr>
          <w:i/>
          <w:iCs/>
        </w:rPr>
        <w:t>buildNN_init</w:t>
      </w:r>
      <w:r>
        <w:t xml:space="preserve"> háló tanulása early stopping nélkül</w:t>
      </w:r>
    </w:p>
    <w:p w14:paraId="6EE0373F" w14:textId="77777777" w:rsidR="00560FB3" w:rsidRDefault="00560FB3" w:rsidP="00560FB3">
      <w:pPr>
        <w:pStyle w:val="Kp"/>
      </w:pPr>
      <w:r w:rsidRPr="00560FB3">
        <w:drawing>
          <wp:inline distT="0" distB="0" distL="0" distR="0" wp14:anchorId="4C6318D7" wp14:editId="613D97DE">
            <wp:extent cx="4514400" cy="2029463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2607" cy="20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295A" w14:textId="2F10D315" w:rsidR="00560FB3" w:rsidRPr="00560FB3" w:rsidRDefault="00560FB3" w:rsidP="000B5724">
      <w:pPr>
        <w:pStyle w:val="Beschriftung"/>
      </w:pPr>
      <w:fldSimple w:instr=" SEQ ábra \* ARABIC ">
        <w:r w:rsidR="00947F1F">
          <w:rPr>
            <w:noProof/>
          </w:rPr>
          <w:t>20</w:t>
        </w:r>
      </w:fldSimple>
      <w:r>
        <w:t xml:space="preserve">. ábra: A </w:t>
      </w:r>
      <w:r w:rsidRPr="009423CA">
        <w:rPr>
          <w:i/>
          <w:iCs/>
        </w:rPr>
        <w:t>buildNN_init</w:t>
      </w:r>
      <w:r>
        <w:t xml:space="preserve"> háló hibagrafikonja nagyítva</w:t>
      </w:r>
      <w:r w:rsidR="006A3190">
        <w:t>, early stopping nélkül</w:t>
      </w:r>
    </w:p>
    <w:p w14:paraId="6350F158" w14:textId="4D25126E" w:rsidR="004E6345" w:rsidRDefault="0000523A" w:rsidP="00560FB3">
      <w:r>
        <w:t>A fenti</w:t>
      </w:r>
      <w:r w:rsidR="00C65E7F">
        <w:t xml:space="preserve"> </w:t>
      </w:r>
      <w:r>
        <w:t xml:space="preserve">ábrán a háló early stopping nélküli tanítási folyamata látható. </w:t>
      </w:r>
      <w:r w:rsidR="00560FB3">
        <w:t xml:space="preserve">Feltűnő, hogy mennyire kiugró validációs hiba értékek is előfordulnak, alapvetően viszont a 130.000-res hibaértékeknél alacsonyabb, gyakran 70-80 ezres hibát lehet tapasztalni anélkül, hogy az túltanulás (overfitting) jelentkezne. A hosszabb tanulás során </w:t>
      </w:r>
      <w:r w:rsidR="006A3190">
        <w:t xml:space="preserve">(200 helyett 400 epoch) </w:t>
      </w:r>
      <w:r w:rsidR="00560FB3">
        <w:t>a tanulási és validációs hiba is csökkent még, vagyis az early stopping-ot érdemes ennél a hálónál máshogy paraméterezni. Szerencsére az optimalizáló és a hibafüggvény is jónak tűnik, így ezeken nem szükséges változtatni.</w:t>
      </w:r>
    </w:p>
    <w:p w14:paraId="015B2C4B" w14:textId="77777777" w:rsidR="00560FB3" w:rsidRPr="008D1934" w:rsidRDefault="00560FB3" w:rsidP="00560FB3"/>
    <w:p w14:paraId="55504BB2" w14:textId="28C7C059" w:rsidR="004E6345" w:rsidRPr="008D1934" w:rsidRDefault="00000000" w:rsidP="005C0D47">
      <w:pPr>
        <w:ind w:firstLine="0"/>
      </w:pPr>
      <w:hyperlink r:id="rId74" w:history="1">
        <w:r w:rsidR="004E6345" w:rsidRPr="008D1934">
          <w:rPr>
            <w:rStyle w:val="Hyperlink"/>
          </w:rPr>
          <w:t>https://analyticsindiamag.com/what-is-the-plateau-problem-in-neural-networks-and-how-to-fix-it/</w:t>
        </w:r>
      </w:hyperlink>
      <w:r w:rsidR="004E6345" w:rsidRPr="008D1934">
        <w:t xml:space="preserve"> </w:t>
      </w:r>
    </w:p>
    <w:p w14:paraId="122AE3A9" w14:textId="4687335B" w:rsidR="00661695" w:rsidRPr="008D1934" w:rsidRDefault="00000000" w:rsidP="005C0D47">
      <w:pPr>
        <w:ind w:firstLine="0"/>
      </w:pPr>
      <w:hyperlink r:id="rId75" w:history="1">
        <w:r w:rsidR="00661695" w:rsidRPr="008D1934">
          <w:rPr>
            <w:rStyle w:val="Hyperlink"/>
          </w:rPr>
          <w:t>https://stats.stackexchange.com/questions/523281/is-it-normal-for-training-loss-to-plateau-before-decreasing</w:t>
        </w:r>
      </w:hyperlink>
      <w:r w:rsidR="00661695" w:rsidRPr="008D1934">
        <w:t xml:space="preserve"> </w:t>
      </w:r>
    </w:p>
    <w:p w14:paraId="4BCA0C10" w14:textId="0DE585BC" w:rsidR="00DC3825" w:rsidRPr="008D1934" w:rsidRDefault="00DC3825" w:rsidP="005C0D47">
      <w:pPr>
        <w:ind w:firstLine="0"/>
      </w:pPr>
      <w:proofErr w:type="spellStart"/>
      <w:r w:rsidRPr="008D1934">
        <w:t>Important</w:t>
      </w:r>
      <w:proofErr w:type="spellEnd"/>
      <w:r w:rsidRPr="008D1934">
        <w:t>:</w:t>
      </w:r>
    </w:p>
    <w:p w14:paraId="30A940EA" w14:textId="65F9B966" w:rsidR="00DC3825" w:rsidRPr="008D1934" w:rsidRDefault="00000000" w:rsidP="005C0D47">
      <w:pPr>
        <w:ind w:firstLine="0"/>
      </w:pPr>
      <w:hyperlink r:id="rId76" w:history="1">
        <w:r w:rsidR="00DC3825" w:rsidRPr="008D1934">
          <w:rPr>
            <w:rStyle w:val="Hyperlink"/>
          </w:rPr>
          <w:t>https://machinelearningmastery.com/learning-curves-for-diagnosing-machine-learning-model-performance/</w:t>
        </w:r>
      </w:hyperlink>
      <w:r w:rsidR="00DC3825" w:rsidRPr="008D1934">
        <w:t xml:space="preserve"> </w:t>
      </w:r>
    </w:p>
    <w:p w14:paraId="1C8EE616" w14:textId="77777777" w:rsidR="004E6345" w:rsidRPr="008D1934" w:rsidRDefault="004E6345" w:rsidP="005C0D47">
      <w:pPr>
        <w:ind w:firstLine="0"/>
      </w:pPr>
    </w:p>
    <w:p w14:paraId="2267C4CA" w14:textId="2392DDA8" w:rsidR="004E6345" w:rsidRPr="008D1934" w:rsidRDefault="004E6345" w:rsidP="003E0B66">
      <w:r w:rsidRPr="008D1934">
        <w:t xml:space="preserve">A következő háló a </w:t>
      </w:r>
      <w:r w:rsidRPr="008D1934">
        <w:rPr>
          <w:i/>
          <w:iCs/>
        </w:rPr>
        <w:t>buildNN_s</w:t>
      </w:r>
      <w:r w:rsidRPr="008D1934">
        <w:t xml:space="preserve"> függvénnyel lett létrehozva, ez </w:t>
      </w:r>
      <w:r w:rsidR="00523790" w:rsidRPr="008D1934">
        <w:t xml:space="preserve">kevesebb </w:t>
      </w:r>
      <w:r w:rsidR="00D25FAF">
        <w:t xml:space="preserve">konvolúciós (convolutional) és </w:t>
      </w:r>
      <w:r w:rsidR="002E5E3F">
        <w:t>teljesen kapcsolt réteg</w:t>
      </w:r>
      <w:r w:rsidR="002E5E3F" w:rsidRPr="008D1934">
        <w:t>ből</w:t>
      </w:r>
      <w:r w:rsidR="002E5E3F">
        <w:t xml:space="preserve"> (</w:t>
      </w:r>
      <w:r w:rsidR="00523790" w:rsidRPr="008D1934">
        <w:t>fully connected layer</w:t>
      </w:r>
      <w:r w:rsidR="002E5E3F">
        <w:t>)</w:t>
      </w:r>
      <w:r w:rsidR="00523790" w:rsidRPr="008D1934">
        <w:t xml:space="preserve"> </w:t>
      </w:r>
      <w:r w:rsidR="00DC3825" w:rsidRPr="008D1934">
        <w:t>áll,</w:t>
      </w:r>
      <w:r w:rsidRPr="008D1934">
        <w:t xml:space="preserve"> mint a </w:t>
      </w:r>
      <w:r w:rsidRPr="008D1934">
        <w:rPr>
          <w:i/>
          <w:iCs/>
        </w:rPr>
        <w:t>buildNN_init</w:t>
      </w:r>
      <w:r w:rsidRPr="008D1934">
        <w:t xml:space="preserve"> </w:t>
      </w:r>
      <w:r w:rsidR="00DC3825" w:rsidRPr="008D1934">
        <w:t xml:space="preserve">által létrehozott </w:t>
      </w:r>
      <w:r w:rsidRPr="008D1934">
        <w:t>háló</w:t>
      </w:r>
      <w:r w:rsidR="00D25FAF">
        <w:t xml:space="preserve">, illetve </w:t>
      </w:r>
      <w:r w:rsidR="00523790" w:rsidRPr="008D1934">
        <w:t>kevesebb neuron van rétegenként</w:t>
      </w:r>
      <w:r w:rsidRPr="008D1934">
        <w:t xml:space="preserve">. Tanulási görbéje következőképp néz </w:t>
      </w:r>
      <w:commentRangeStart w:id="44"/>
      <w:r w:rsidRPr="008D1934">
        <w:t>ki</w:t>
      </w:r>
      <w:commentRangeEnd w:id="44"/>
      <w:r w:rsidR="009423CA">
        <w:rPr>
          <w:rStyle w:val="Kommentarzeichen"/>
        </w:rPr>
        <w:commentReference w:id="44"/>
      </w:r>
      <w:r w:rsidRPr="008D1934">
        <w:t>:</w:t>
      </w:r>
    </w:p>
    <w:p w14:paraId="69F98487" w14:textId="2B04ED87" w:rsidR="003E0B66" w:rsidRPr="008D1934" w:rsidRDefault="00560FB3" w:rsidP="00560FB3">
      <w:pPr>
        <w:pStyle w:val="Kp"/>
      </w:pPr>
      <w:r w:rsidRPr="00560FB3">
        <w:drawing>
          <wp:inline distT="0" distB="0" distL="0" distR="0" wp14:anchorId="77191FF1" wp14:editId="70961234">
            <wp:extent cx="5169600" cy="236960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95178" cy="23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773E" w14:textId="7F80276F" w:rsidR="004E6345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21</w:t>
        </w:r>
      </w:fldSimple>
      <w:r w:rsidR="003E0B66" w:rsidRPr="008D1934">
        <w:t xml:space="preserve">. ábra: a </w:t>
      </w:r>
      <w:r w:rsidR="003E0B66" w:rsidRPr="008D1934">
        <w:rPr>
          <w:i/>
          <w:iCs/>
        </w:rPr>
        <w:t>buildNN_s</w:t>
      </w:r>
      <w:r w:rsidR="003E0B66" w:rsidRPr="008D1934">
        <w:t xml:space="preserve"> modell tanulási görbéje</w:t>
      </w:r>
    </w:p>
    <w:p w14:paraId="4AA37373" w14:textId="6C796FCF" w:rsidR="00DC3825" w:rsidRDefault="00D05C6F" w:rsidP="00447B4D">
      <w:r w:rsidRPr="008D1934">
        <w:t>A fentebbi grafikonon sokkal bíztatóbb eredményeket lehet megfigyelni</w:t>
      </w:r>
      <w:r w:rsidR="00DC3825" w:rsidRPr="008D1934">
        <w:t xml:space="preserve">, </w:t>
      </w:r>
      <w:r>
        <w:t>a háló stabilabban konvergált, nincs már annyi kiugró érték a validációs hibáknál. Az alábbi grafikonon azonban jól látszik, hogy nem ért el annyira jó hibaértékeket, mint az előző háló.</w:t>
      </w:r>
    </w:p>
    <w:p w14:paraId="3B105648" w14:textId="77777777" w:rsidR="00D05C6F" w:rsidRDefault="00D05C6F" w:rsidP="00D05C6F">
      <w:pPr>
        <w:pStyle w:val="Kp"/>
      </w:pPr>
      <w:r w:rsidRPr="00D05C6F">
        <w:drawing>
          <wp:inline distT="0" distB="0" distL="0" distR="0" wp14:anchorId="15530B14" wp14:editId="1C6D259C">
            <wp:extent cx="4125600" cy="1840122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5212" cy="18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5C74" w14:textId="0313D025" w:rsidR="00D05C6F" w:rsidRPr="00395407" w:rsidRDefault="00D05C6F" w:rsidP="000B5724">
      <w:pPr>
        <w:pStyle w:val="Beschriftung"/>
      </w:pPr>
      <w:fldSimple w:instr=" SEQ ábra \* ARABIC ">
        <w:r w:rsidR="00947F1F">
          <w:rPr>
            <w:noProof/>
          </w:rPr>
          <w:t>22</w:t>
        </w:r>
      </w:fldSimple>
      <w:r>
        <w:t xml:space="preserve">. ábra: A </w:t>
      </w:r>
      <w:r w:rsidRPr="009423CA">
        <w:rPr>
          <w:i/>
          <w:iCs/>
        </w:rPr>
        <w:t>buildNN_s</w:t>
      </w:r>
      <w:r>
        <w:t xml:space="preserve"> háló tanulási görbéje, sajnos nem ér el 200 ciklus alatt annyira jó eredményt, mint az előző háló</w:t>
      </w:r>
    </w:p>
    <w:p w14:paraId="7B72D1D0" w14:textId="1F812861" w:rsidR="00DC3825" w:rsidRPr="008D1934" w:rsidRDefault="00DC3825" w:rsidP="00DE0D8D">
      <w:pPr>
        <w:rPr>
          <w:i/>
          <w:iCs/>
        </w:rPr>
      </w:pPr>
      <w:r w:rsidRPr="008D1934">
        <w:lastRenderedPageBreak/>
        <w:t xml:space="preserve">A harmadik modell, ami a </w:t>
      </w:r>
      <w:r w:rsidRPr="008D1934">
        <w:rPr>
          <w:i/>
          <w:iCs/>
        </w:rPr>
        <w:t>buildNN_xs</w:t>
      </w:r>
      <w:r w:rsidRPr="008D1934">
        <w:t>-függvénnyel lett létrehozva</w:t>
      </w:r>
      <w:r w:rsidR="00523790" w:rsidRPr="008D1934">
        <w:t xml:space="preserve">, hasonlóan jó eredményeket mutat. Ez a háló kevesebb rétegből </w:t>
      </w:r>
      <w:r w:rsidR="002E5E3F" w:rsidRPr="008D1934">
        <w:t>áll,</w:t>
      </w:r>
      <w:r w:rsidR="00523790" w:rsidRPr="008D1934">
        <w:t xml:space="preserve"> mint a </w:t>
      </w:r>
      <w:r w:rsidR="00523790" w:rsidRPr="008D1934">
        <w:rPr>
          <w:i/>
          <w:iCs/>
        </w:rPr>
        <w:t>buildNN_s</w:t>
      </w:r>
      <w:r w:rsidR="00C45BB9" w:rsidRPr="00C45BB9">
        <w:t>, de hasonló</w:t>
      </w:r>
      <w:r w:rsidR="00C45BB9">
        <w:t xml:space="preserve"> hibaértékekre képes, mint az </w:t>
      </w:r>
      <w:r w:rsidR="002C22A3">
        <w:t xml:space="preserve">egy szinttel komplexebb </w:t>
      </w:r>
      <w:r w:rsidR="00C45BB9">
        <w:t xml:space="preserve">háló, a </w:t>
      </w:r>
      <w:r w:rsidR="00C45BB9" w:rsidRPr="00C45BB9">
        <w:rPr>
          <w:i/>
          <w:iCs/>
        </w:rPr>
        <w:t>buildNN_s</w:t>
      </w:r>
      <w:r w:rsidR="00C45BB9">
        <w:rPr>
          <w:i/>
          <w:iCs/>
        </w:rPr>
        <w:t>.</w:t>
      </w:r>
    </w:p>
    <w:p w14:paraId="0CFB10D0" w14:textId="06CDD595" w:rsidR="00DE0D8D" w:rsidRPr="008D1934" w:rsidRDefault="00D05C6F" w:rsidP="00DE0D8D">
      <w:pPr>
        <w:pStyle w:val="Kp"/>
      </w:pPr>
      <w:r w:rsidRPr="00D05C6F">
        <w:drawing>
          <wp:inline distT="0" distB="0" distL="0" distR="0" wp14:anchorId="218756B3" wp14:editId="33AE010D">
            <wp:extent cx="5400040" cy="242633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E33B" w14:textId="324A2112" w:rsidR="00523790" w:rsidRPr="00624B83" w:rsidRDefault="00000000" w:rsidP="000B5724">
      <w:pPr>
        <w:pStyle w:val="Beschriftung"/>
        <w:rPr>
          <w:lang w:val="en-US"/>
        </w:rPr>
      </w:pPr>
      <w:fldSimple w:instr=" SEQ ábra \* ARABIC ">
        <w:r w:rsidR="00947F1F">
          <w:rPr>
            <w:noProof/>
          </w:rPr>
          <w:t>23</w:t>
        </w:r>
      </w:fldSimple>
      <w:r w:rsidR="00DE0D8D" w:rsidRPr="008D1934">
        <w:t xml:space="preserve">. ábra: A </w:t>
      </w:r>
      <w:r w:rsidR="00DE0D8D" w:rsidRPr="008D1934">
        <w:rPr>
          <w:i/>
          <w:iCs/>
        </w:rPr>
        <w:t>buildNN_xs</w:t>
      </w:r>
      <w:r w:rsidR="00DE0D8D" w:rsidRPr="008D1934">
        <w:t xml:space="preserve"> tanulási görbéje</w:t>
      </w:r>
    </w:p>
    <w:p w14:paraId="7A90461C" w14:textId="0D022FF5" w:rsidR="008D010F" w:rsidRDefault="008D010F" w:rsidP="008D010F">
      <w:pPr>
        <w:pStyle w:val="berschrift4"/>
      </w:pPr>
      <w:bookmarkStart w:id="45" w:name="_Toc121176675"/>
      <w:r>
        <w:t xml:space="preserve">Visszacsatolt </w:t>
      </w:r>
      <w:r w:rsidR="00624B83">
        <w:t>háló</w:t>
      </w:r>
      <w:bookmarkEnd w:id="45"/>
    </w:p>
    <w:p w14:paraId="721AEAC5" w14:textId="77777777" w:rsidR="00BB1864" w:rsidRDefault="00B2335E" w:rsidP="00E42D69">
      <w:r w:rsidRPr="008D1934">
        <w:t xml:space="preserve">A következő háló a </w:t>
      </w:r>
      <w:r w:rsidRPr="008D1934">
        <w:rPr>
          <w:i/>
          <w:iCs/>
        </w:rPr>
        <w:t>buil</w:t>
      </w:r>
      <w:r w:rsidR="00AE5C6E" w:rsidRPr="008D1934">
        <w:rPr>
          <w:i/>
          <w:iCs/>
        </w:rPr>
        <w:t>d</w:t>
      </w:r>
      <w:r w:rsidRPr="008D1934">
        <w:rPr>
          <w:i/>
          <w:iCs/>
        </w:rPr>
        <w:t>NN_RCNN</w:t>
      </w:r>
      <w:r w:rsidRPr="008D1934">
        <w:t xml:space="preserve"> szüleménye. Ennek a hálónak a</w:t>
      </w:r>
      <w:r w:rsidR="002C22A3">
        <w:t xml:space="preserve"> visszacsatolt kapcsolatok</w:t>
      </w:r>
      <w:r w:rsidRPr="008D1934">
        <w:t xml:space="preserve"> </w:t>
      </w:r>
      <w:r w:rsidR="002C22A3">
        <w:t>(</w:t>
      </w:r>
      <w:r w:rsidRPr="008D1934">
        <w:t>residual connection</w:t>
      </w:r>
      <w:r w:rsidR="002C22A3">
        <w:t>)</w:t>
      </w:r>
      <w:r w:rsidRPr="008D1934">
        <w:t xml:space="preserve"> a különlegessége.  Felépítésben talán leginkább az első, </w:t>
      </w:r>
      <w:r w:rsidRPr="008D1934">
        <w:rPr>
          <w:i/>
          <w:iCs/>
        </w:rPr>
        <w:t>buildNN_init</w:t>
      </w:r>
      <w:r w:rsidRPr="008D1934">
        <w:t xml:space="preserve"> hálóhoz hasonlít, </w:t>
      </w:r>
      <w:r w:rsidR="00AE5C6E" w:rsidRPr="008D1934">
        <w:t xml:space="preserve">de </w:t>
      </w:r>
      <w:r w:rsidRPr="008D1934">
        <w:t>a konvolúciós rétegek kevesebb filterből állnak</w:t>
      </w:r>
      <w:r w:rsidR="00AE5C6E" w:rsidRPr="008D1934">
        <w:t xml:space="preserve"> és </w:t>
      </w:r>
      <w:r w:rsidRPr="008D1934">
        <w:t xml:space="preserve">a filterek között összeadó rétegek is vannak, amik </w:t>
      </w:r>
      <w:r w:rsidR="00AE5C6E" w:rsidRPr="008D1934">
        <w:t xml:space="preserve">pár konvolúciós réteggel korábbi aktivációs térképed adnak az aktuális aktivációs térképhez. Ez a technika a háló mélyebb </w:t>
      </w:r>
      <w:proofErr w:type="spellStart"/>
      <w:r w:rsidR="003634FB" w:rsidRPr="008D1934">
        <w:t>réteg</w:t>
      </w:r>
      <w:r w:rsidR="009423CA">
        <w:t>ei</w:t>
      </w:r>
      <w:r w:rsidR="003634FB" w:rsidRPr="008D1934">
        <w:t>ből</w:t>
      </w:r>
      <w:proofErr w:type="spellEnd"/>
      <w:r w:rsidR="003634FB" w:rsidRPr="008D1934">
        <w:t xml:space="preserve"> biztosít</w:t>
      </w:r>
      <w:r w:rsidR="00AE5C6E" w:rsidRPr="008D1934">
        <w:t xml:space="preserve"> információt a későbbi rétegeknek</w:t>
      </w:r>
      <w:r w:rsidR="00D44D94">
        <w:t>, ezzel a vanishing gradients/exp</w:t>
      </w:r>
      <w:r w:rsidR="009423CA">
        <w:t>l</w:t>
      </w:r>
      <w:r w:rsidR="00D44D94">
        <w:t>oding gradients problémát oldja meg.</w:t>
      </w:r>
      <w:r w:rsidR="002C22A3">
        <w:t xml:space="preserve"> </w:t>
      </w:r>
    </w:p>
    <w:p w14:paraId="55276359" w14:textId="77777777" w:rsidR="00BB1864" w:rsidRDefault="002C22A3" w:rsidP="00E42D69">
      <w:r>
        <w:t>A vanishing/exploding gradients probléma mély neurális hálóknál fordul</w:t>
      </w:r>
      <w:r w:rsidR="00BB1864">
        <w:t xml:space="preserve"> elő</w:t>
      </w:r>
      <w:r>
        <w:t xml:space="preserve"> </w:t>
      </w:r>
      <w:r w:rsidR="00BB1864">
        <w:t>a nagy mélységbe visszapropagálandó súlyfrissítéseknél.</w:t>
      </w:r>
      <w:r w:rsidR="00D44D94">
        <w:t xml:space="preserve"> </w:t>
      </w:r>
      <w:r w:rsidR="00BB1864">
        <w:t xml:space="preserve">Ilyenkor a visszapropagálás (backpropagation) során a sok szorzás miatt a gradiens vagy 0 lesz, ha kezdetekben egynél kisebb volt, vagy végtelen, ha kezdetben egynél nagyobb volt. </w:t>
      </w:r>
    </w:p>
    <w:p w14:paraId="361A7128" w14:textId="0DAD872C" w:rsidR="00B2335E" w:rsidRPr="008D1934" w:rsidRDefault="00BB1864" w:rsidP="00E42D69">
      <w:r>
        <w:t>A visszacsatolt kapcsolatok (</w:t>
      </w:r>
      <w:r>
        <w:t>residual connection</w:t>
      </w:r>
      <w:r>
        <w:t>) miatt</w:t>
      </w:r>
      <w:r w:rsidR="00D44D94">
        <w:t xml:space="preserve"> több neurális hálót szimulál egy architektúra, mivel a gradiensek frissítéséne</w:t>
      </w:r>
      <w:r w:rsidR="00A36FC0">
        <w:t>k több útja van, így a háttérben nagyjából úgy viselkedik, mint több háló.</w:t>
      </w:r>
    </w:p>
    <w:p w14:paraId="609B4DF1" w14:textId="2AB3E07F" w:rsidR="003634FB" w:rsidRPr="008D1934" w:rsidRDefault="003634FB" w:rsidP="00E42D69">
      <w:r w:rsidRPr="008D1934">
        <w:t>A teljes tanulási görbe alább látható</w:t>
      </w:r>
      <w:r w:rsidR="00A36FC0">
        <w:t xml:space="preserve">. Nagyon ígéretes az eddigieknél alacsonyabb validációs hiba, elképzelhető, hogy érdemes lenne ezt a hálót tovább </w:t>
      </w:r>
      <w:r w:rsidR="00BB1864">
        <w:t>tanítani.</w:t>
      </w:r>
    </w:p>
    <w:p w14:paraId="798B1AF4" w14:textId="0E3EBE12" w:rsidR="00EC4269" w:rsidRPr="008D1934" w:rsidRDefault="00A36FC0" w:rsidP="00EC4269">
      <w:pPr>
        <w:pStyle w:val="Kp"/>
      </w:pPr>
      <w:r w:rsidRPr="00A36FC0">
        <w:lastRenderedPageBreak/>
        <w:drawing>
          <wp:inline distT="0" distB="0" distL="0" distR="0" wp14:anchorId="180E6A98" wp14:editId="06E41F1B">
            <wp:extent cx="4824000" cy="2200978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31562" cy="220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DEA5" w14:textId="28CDC1D0" w:rsidR="00AE5C6E" w:rsidRPr="008D1934" w:rsidRDefault="00000000" w:rsidP="000B5724">
      <w:pPr>
        <w:pStyle w:val="Beschriftung"/>
        <w:rPr>
          <w:lang w:val="en-US"/>
        </w:rPr>
      </w:pPr>
      <w:fldSimple w:instr=" SEQ ábra \* ARABIC ">
        <w:r w:rsidR="00947F1F">
          <w:rPr>
            <w:noProof/>
          </w:rPr>
          <w:t>24</w:t>
        </w:r>
      </w:fldSimple>
      <w:r w:rsidR="00EC4269" w:rsidRPr="008D1934">
        <w:t xml:space="preserve">. ábra: A residual connectionnel ellátott </w:t>
      </w:r>
      <w:r w:rsidR="007F4D84" w:rsidRPr="008D1934">
        <w:rPr>
          <w:i/>
          <w:iCs/>
        </w:rPr>
        <w:t>buildNN_RCNN</w:t>
      </w:r>
      <w:r w:rsidR="007F4D84" w:rsidRPr="008D1934">
        <w:t xml:space="preserve"> </w:t>
      </w:r>
      <w:r w:rsidR="00EC4269" w:rsidRPr="008D1934">
        <w:t xml:space="preserve">modell </w:t>
      </w:r>
      <w:r w:rsidR="00A36FC0">
        <w:t>tanulási görbéje</w:t>
      </w:r>
    </w:p>
    <w:p w14:paraId="40DB32EE" w14:textId="68C35D4B" w:rsidR="00785423" w:rsidRDefault="00785423" w:rsidP="001E3938">
      <w:r>
        <w:t>A hálót az előzőhöz képest kétszer tovább tanítva se lett jobb az eredmény, ez az architektúra valószínűleg ennyit tud</w:t>
      </w:r>
      <w:r w:rsidR="009423CA">
        <w:t xml:space="preserve">, ugyanakkor így is </w:t>
      </w:r>
      <w:r w:rsidR="00BB1864">
        <w:t>további fejlesztésre érdemes lehet kiválasztani.</w:t>
      </w:r>
    </w:p>
    <w:p w14:paraId="03E0337E" w14:textId="77777777" w:rsidR="00785423" w:rsidRDefault="00785423" w:rsidP="00785423">
      <w:pPr>
        <w:pStyle w:val="Kp"/>
      </w:pPr>
      <w:r w:rsidRPr="00785423">
        <w:drawing>
          <wp:inline distT="0" distB="0" distL="0" distR="0" wp14:anchorId="66D0FABB" wp14:editId="71A2B113">
            <wp:extent cx="4902119" cy="221471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74700" cy="22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43F0" w14:textId="34F9C6D7" w:rsidR="00785423" w:rsidRDefault="00785423" w:rsidP="000B5724">
      <w:pPr>
        <w:pStyle w:val="Beschriftung"/>
      </w:pPr>
      <w:fldSimple w:instr=" SEQ ábra \* ARABIC ">
        <w:r w:rsidR="00947F1F">
          <w:rPr>
            <w:noProof/>
          </w:rPr>
          <w:t>25</w:t>
        </w:r>
      </w:fldSimple>
      <w:r>
        <w:t xml:space="preserve">. ábra: A </w:t>
      </w:r>
      <w:r w:rsidRPr="00785423">
        <w:rPr>
          <w:i/>
          <w:iCs/>
        </w:rPr>
        <w:t>buildNN_RCNN</w:t>
      </w:r>
      <w:r>
        <w:t xml:space="preserve"> modell tovább tanítva. Az eredmény nem lett jobb.</w:t>
      </w:r>
    </w:p>
    <w:p w14:paraId="2B6AF4F4" w14:textId="29DEF870" w:rsidR="008D010F" w:rsidRDefault="008D010F" w:rsidP="008D010F">
      <w:pPr>
        <w:pStyle w:val="berschrift4"/>
      </w:pPr>
      <w:bookmarkStart w:id="46" w:name="_Toc121176676"/>
      <w:r>
        <w:t>Transfer learning</w:t>
      </w:r>
      <w:bookmarkEnd w:id="46"/>
    </w:p>
    <w:p w14:paraId="69EDB3A2" w14:textId="7636319D" w:rsidR="00BB1864" w:rsidRPr="00BB1864" w:rsidRDefault="00BB1864" w:rsidP="00BB1864">
      <w:r>
        <w:t xml:space="preserve">A transfer learning, mint módszer leírása korábban, az </w:t>
      </w:r>
      <w:hyperlink w:anchor="_Transfer_learning" w:history="1">
        <w:r w:rsidRPr="00323AED">
          <w:rPr>
            <w:rStyle w:val="Hyperlink"/>
            <w:color w:val="auto"/>
          </w:rPr>
          <w:t>5.7 Transfer learning</w:t>
        </w:r>
      </w:hyperlink>
      <w:r>
        <w:t xml:space="preserve"> részben található. Ebben a részben a transfer learning alkalmazásáról van szó.</w:t>
      </w:r>
    </w:p>
    <w:p w14:paraId="41D4E1FA" w14:textId="4E8C088E" w:rsidR="008D010F" w:rsidRPr="005237A4" w:rsidRDefault="008D010F" w:rsidP="005237A4">
      <w:pPr>
        <w:pStyle w:val="berschrift5"/>
      </w:pPr>
      <w:bookmarkStart w:id="47" w:name="_Toc121176677"/>
      <w:r w:rsidRPr="005237A4">
        <w:t>InceptionV3</w:t>
      </w:r>
      <w:r w:rsidR="00BC7D55" w:rsidRPr="005237A4">
        <w:t xml:space="preserve"> transfer</w:t>
      </w:r>
      <w:bookmarkEnd w:id="47"/>
    </w:p>
    <w:p w14:paraId="6364B123" w14:textId="6AF9DBBA" w:rsidR="00471D3B" w:rsidRPr="008D1934" w:rsidRDefault="0036692E" w:rsidP="00785423">
      <w:r w:rsidRPr="008D1934">
        <w:t xml:space="preserve">A következő modell a InceptionV3 háló alapjain lett tanítva, majd </w:t>
      </w:r>
      <w:r w:rsidR="00C04FE8" w:rsidRPr="008D1934">
        <w:t>a</w:t>
      </w:r>
      <w:r w:rsidR="009423CA">
        <w:t xml:space="preserve"> korábbi </w:t>
      </w:r>
      <w:r w:rsidR="00C04FE8" w:rsidRPr="008D1934">
        <w:t xml:space="preserve">ígéretes </w:t>
      </w:r>
      <w:r w:rsidRPr="008D1934">
        <w:t xml:space="preserve">tapasztalatok miatt a </w:t>
      </w:r>
      <w:r w:rsidRPr="008D1934">
        <w:rPr>
          <w:i/>
          <w:iCs/>
        </w:rPr>
        <w:t>buildNN_</w:t>
      </w:r>
      <w:r w:rsidR="009423CA">
        <w:rPr>
          <w:i/>
          <w:iCs/>
        </w:rPr>
        <w:t>init</w:t>
      </w:r>
      <w:r w:rsidRPr="008D1934">
        <w:t xml:space="preserve"> </w:t>
      </w:r>
      <w:r w:rsidR="0070305F">
        <w:t>teljesen csatolt rétegei (</w:t>
      </w:r>
      <w:r w:rsidRPr="008D1934">
        <w:t>fully connected layer</w:t>
      </w:r>
      <w:r w:rsidR="0070305F">
        <w:t>s)</w:t>
      </w:r>
      <w:r w:rsidR="00C04FE8" w:rsidRPr="008D1934">
        <w:t xml:space="preserve"> került</w:t>
      </w:r>
      <w:r w:rsidR="008E1806" w:rsidRPr="008D1934">
        <w:t>ek</w:t>
      </w:r>
      <w:r w:rsidR="00C04FE8" w:rsidRPr="008D1934">
        <w:t xml:space="preserve"> az InceptionV3 tetejére, ezáltal transfer learninget megvalósítva.</w:t>
      </w:r>
    </w:p>
    <w:p w14:paraId="456F62D3" w14:textId="005B3580" w:rsidR="006E5E57" w:rsidRPr="008D1934" w:rsidRDefault="0070305F" w:rsidP="0070305F">
      <w:pPr>
        <w:pStyle w:val="Kp"/>
      </w:pPr>
      <w:r w:rsidRPr="0070305F">
        <w:lastRenderedPageBreak/>
        <w:drawing>
          <wp:inline distT="0" distB="0" distL="0" distR="0" wp14:anchorId="4620121E" wp14:editId="3FB4986D">
            <wp:extent cx="5097640" cy="2287464"/>
            <wp:effectExtent l="0" t="0" r="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07362" cy="22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552B" w14:textId="6D5DB74E" w:rsidR="006E5E57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26</w:t>
        </w:r>
      </w:fldSimple>
      <w:r w:rsidR="006E5E57" w:rsidRPr="008D1934">
        <w:t>. ábra: Előtanulási fázis az InceptionV3 hálón</w:t>
      </w:r>
    </w:p>
    <w:p w14:paraId="1A5C7B3E" w14:textId="32B8AF21" w:rsidR="00471D3B" w:rsidRPr="008D1934" w:rsidRDefault="0070305F" w:rsidP="00471D3B">
      <w:pPr>
        <w:pStyle w:val="Kp"/>
      </w:pPr>
      <w:r w:rsidRPr="0070305F">
        <w:drawing>
          <wp:inline distT="0" distB="0" distL="0" distR="0" wp14:anchorId="72234BA5" wp14:editId="1C461CE4">
            <wp:extent cx="4413640" cy="2288823"/>
            <wp:effectExtent l="0" t="0" r="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6430" cy="229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AD59" w14:textId="6F27F7AA" w:rsidR="00471D3B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27</w:t>
        </w:r>
      </w:fldSimple>
      <w:r w:rsidR="00471D3B" w:rsidRPr="008D1934">
        <w:t xml:space="preserve">. ábra: Utótanulási fázis az InceptionV3-on, a </w:t>
      </w:r>
      <w:r w:rsidR="00471D3B" w:rsidRPr="008D1934">
        <w:rPr>
          <w:i/>
          <w:iCs/>
        </w:rPr>
        <w:t>buildNN_xs</w:t>
      </w:r>
      <w:r w:rsidR="00471D3B" w:rsidRPr="008D1934">
        <w:t xml:space="preserve"> </w:t>
      </w:r>
      <w:r w:rsidR="0070305F">
        <w:t>teljesen csatolt (</w:t>
      </w:r>
      <w:r w:rsidR="00AD23BF" w:rsidRPr="008D1934">
        <w:t>fully connected</w:t>
      </w:r>
      <w:r w:rsidR="0070305F">
        <w:t>)</w:t>
      </w:r>
      <w:r w:rsidR="00AD23BF" w:rsidRPr="008D1934">
        <w:t xml:space="preserve"> </w:t>
      </w:r>
      <w:r w:rsidR="00471D3B" w:rsidRPr="008D1934">
        <w:t>rétegeivel</w:t>
      </w:r>
    </w:p>
    <w:p w14:paraId="1FA49643" w14:textId="0FCE3301" w:rsidR="00A33883" w:rsidRPr="008D1934" w:rsidRDefault="00AD23BF" w:rsidP="00B11EB8">
      <w:r w:rsidRPr="008D1934">
        <w:t>A fentebbi grafikonokon látható, hogy ez</w:t>
      </w:r>
      <w:r w:rsidR="00B11EB8">
        <w:t xml:space="preserve"> </w:t>
      </w:r>
      <w:r w:rsidRPr="008D1934">
        <w:t>a</w:t>
      </w:r>
      <w:r w:rsidR="00B11EB8">
        <w:t>z alap</w:t>
      </w:r>
      <w:r w:rsidRPr="008D1934">
        <w:t>modell</w:t>
      </w:r>
      <w:r w:rsidR="00B11EB8">
        <w:t xml:space="preserve"> túl komplex a fehéregyensúly megtanulásához, a validációs hiba sajnos közelébe se ért a tanulási hibának, érdemes ezért egy egyszerűbb alapmodellt kiválasztani és azon tanítani a végleges hálót.</w:t>
      </w:r>
    </w:p>
    <w:p w14:paraId="521F54EC" w14:textId="258FD954" w:rsidR="00323AED" w:rsidRDefault="00B11EB8" w:rsidP="001E3938">
      <w:r>
        <w:t>M</w:t>
      </w:r>
      <w:r w:rsidR="0024116F" w:rsidRPr="008D1934">
        <w:t xml:space="preserve">ég két másik, egyszerűbb hálón is kipróbáltam a </w:t>
      </w:r>
      <w:r w:rsidR="0024116F" w:rsidRPr="008D1934">
        <w:rPr>
          <w:i/>
          <w:iCs/>
        </w:rPr>
        <w:t>buildNN_</w:t>
      </w:r>
      <w:r w:rsidR="009423CA">
        <w:rPr>
          <w:i/>
          <w:iCs/>
        </w:rPr>
        <w:t>init</w:t>
      </w:r>
      <w:r w:rsidR="0024116F" w:rsidRPr="008D1934">
        <w:t xml:space="preserve"> </w:t>
      </w:r>
      <w:r w:rsidR="009423CA">
        <w:t>teljesen csatolt (</w:t>
      </w:r>
      <w:r w:rsidR="0024116F" w:rsidRPr="008D1934">
        <w:t>fully connected</w:t>
      </w:r>
      <w:r w:rsidR="009423CA">
        <w:t>)</w:t>
      </w:r>
      <w:r w:rsidR="0024116F" w:rsidRPr="008D1934">
        <w:t xml:space="preserve"> </w:t>
      </w:r>
      <w:r w:rsidR="009423CA">
        <w:t xml:space="preserve">rétegeit </w:t>
      </w:r>
      <w:r w:rsidR="0024116F" w:rsidRPr="008D1934">
        <w:t xml:space="preserve">az InceptionV3 után. A keras </w:t>
      </w:r>
      <w:r w:rsidR="00061838" w:rsidRPr="008D1934">
        <w:t>előre tanított</w:t>
      </w:r>
      <w:r w:rsidR="0024116F" w:rsidRPr="008D1934">
        <w:t xml:space="preserve"> modelljei közül a MobileNetV2-re és a DenseNet121-re esett a választásom, mert </w:t>
      </w:r>
      <w:r w:rsidR="00EC7ECA" w:rsidRPr="008D1934">
        <w:t>ez</w:t>
      </w:r>
      <w:r w:rsidR="0024116F" w:rsidRPr="008D1934">
        <w:t>ek a hálók kisebbek az InceptionV3 hálónál</w:t>
      </w:r>
      <w:r w:rsidR="00EC7ECA" w:rsidRPr="008D1934">
        <w:t>,</w:t>
      </w:r>
      <w:r w:rsidR="0024116F" w:rsidRPr="008D1934">
        <w:t xml:space="preserve"> ezekről összehasonlítás az alábbi táblában látható:</w:t>
      </w:r>
    </w:p>
    <w:p w14:paraId="1A913972" w14:textId="77777777" w:rsidR="00323AED" w:rsidRDefault="00323AED">
      <w:pPr>
        <w:spacing w:after="0" w:line="240" w:lineRule="auto"/>
        <w:ind w:firstLine="0"/>
        <w:jc w:val="left"/>
      </w:pPr>
      <w:r>
        <w:br w:type="page"/>
      </w:r>
    </w:p>
    <w:tbl>
      <w:tblPr>
        <w:tblW w:w="8429" w:type="dxa"/>
        <w:jc w:val="center"/>
        <w:tblBorders>
          <w:top w:val="single" w:sz="12" w:space="0" w:color="808080"/>
          <w:left w:val="single" w:sz="12" w:space="0" w:color="808080"/>
          <w:bottom w:val="single" w:sz="12" w:space="0" w:color="808080"/>
          <w:right w:val="single" w:sz="12" w:space="0" w:color="80808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8"/>
        <w:gridCol w:w="752"/>
        <w:gridCol w:w="850"/>
        <w:gridCol w:w="851"/>
        <w:gridCol w:w="954"/>
        <w:gridCol w:w="699"/>
        <w:gridCol w:w="1426"/>
        <w:gridCol w:w="1559"/>
      </w:tblGrid>
      <w:tr w:rsidR="0024116F" w:rsidRPr="008D1934" w14:paraId="4D8E737A" w14:textId="77777777" w:rsidTr="00061838">
        <w:trPr>
          <w:trHeight w:val="525"/>
          <w:jc w:val="center"/>
        </w:trPr>
        <w:tc>
          <w:tcPr>
            <w:tcW w:w="133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1709C265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lastRenderedPageBreak/>
              <w:t>Model</w:t>
            </w:r>
          </w:p>
        </w:tc>
        <w:tc>
          <w:tcPr>
            <w:tcW w:w="75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6C735C4E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Size (MB)</w:t>
            </w:r>
          </w:p>
        </w:tc>
        <w:tc>
          <w:tcPr>
            <w:tcW w:w="8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20A8FE58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Top1-Acc</w:t>
            </w:r>
          </w:p>
        </w:tc>
        <w:tc>
          <w:tcPr>
            <w:tcW w:w="85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0E323FED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Top5-Acc</w:t>
            </w:r>
          </w:p>
        </w:tc>
        <w:tc>
          <w:tcPr>
            <w:tcW w:w="9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38CB254A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  <w:lang w:val="en-US"/>
              </w:rPr>
            </w:pPr>
            <w:r w:rsidRPr="008D1934">
              <w:rPr>
                <w:color w:val="212529"/>
                <w:sz w:val="20"/>
                <w:szCs w:val="20"/>
                <w:lang w:val="en-US"/>
              </w:rPr>
              <w:t>#</w:t>
            </w:r>
            <w:proofErr w:type="gramStart"/>
            <w:r w:rsidRPr="008D1934">
              <w:rPr>
                <w:color w:val="212529"/>
                <w:sz w:val="20"/>
                <w:szCs w:val="20"/>
                <w:lang w:val="en-US"/>
              </w:rPr>
              <w:t>params</w:t>
            </w:r>
            <w:proofErr w:type="gramEnd"/>
          </w:p>
        </w:tc>
        <w:tc>
          <w:tcPr>
            <w:tcW w:w="69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64625894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depth</w:t>
            </w:r>
          </w:p>
        </w:tc>
        <w:tc>
          <w:tcPr>
            <w:tcW w:w="142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2BED17A8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time/inference (ms, on CPU)</w:t>
            </w:r>
          </w:p>
        </w:tc>
        <w:tc>
          <w:tcPr>
            <w:tcW w:w="155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</w:tcPr>
          <w:p w14:paraId="41B16578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time/inference (ms, on GPU)</w:t>
            </w:r>
          </w:p>
        </w:tc>
      </w:tr>
      <w:tr w:rsidR="0024116F" w:rsidRPr="008D1934" w14:paraId="5C5AE6DF" w14:textId="77777777" w:rsidTr="00061838">
        <w:trPr>
          <w:trHeight w:val="525"/>
          <w:jc w:val="center"/>
        </w:trPr>
        <w:tc>
          <w:tcPr>
            <w:tcW w:w="133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6CF0E2B7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  <w:lang w:eastAsia="hu-HU"/>
              </w:rPr>
            </w:pPr>
            <w:r w:rsidRPr="008D1934">
              <w:rPr>
                <w:color w:val="212529"/>
                <w:sz w:val="20"/>
                <w:szCs w:val="20"/>
              </w:rPr>
              <w:t>InceptionV3</w:t>
            </w:r>
          </w:p>
        </w:tc>
        <w:tc>
          <w:tcPr>
            <w:tcW w:w="75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703666B0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22</w:t>
            </w:r>
          </w:p>
        </w:tc>
        <w:tc>
          <w:tcPr>
            <w:tcW w:w="8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720E5077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77.9%</w:t>
            </w:r>
          </w:p>
        </w:tc>
        <w:tc>
          <w:tcPr>
            <w:tcW w:w="85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2A31E00A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93.7%</w:t>
            </w:r>
          </w:p>
        </w:tc>
        <w:tc>
          <w:tcPr>
            <w:tcW w:w="9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566CAE62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23.9M</w:t>
            </w:r>
          </w:p>
        </w:tc>
        <w:tc>
          <w:tcPr>
            <w:tcW w:w="69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226ABBC5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189</w:t>
            </w:r>
          </w:p>
        </w:tc>
        <w:tc>
          <w:tcPr>
            <w:tcW w:w="142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73B24A0F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42.2</w:t>
            </w:r>
          </w:p>
        </w:tc>
        <w:tc>
          <w:tcPr>
            <w:tcW w:w="155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19D004F5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6.9</w:t>
            </w:r>
          </w:p>
        </w:tc>
      </w:tr>
      <w:tr w:rsidR="0024116F" w:rsidRPr="008D1934" w14:paraId="394873FB" w14:textId="77777777" w:rsidTr="00061838">
        <w:trPr>
          <w:trHeight w:val="525"/>
          <w:jc w:val="center"/>
        </w:trPr>
        <w:tc>
          <w:tcPr>
            <w:tcW w:w="133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2657D7DF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MobileNetV2</w:t>
            </w:r>
          </w:p>
        </w:tc>
        <w:tc>
          <w:tcPr>
            <w:tcW w:w="75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13015E35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14</w:t>
            </w:r>
          </w:p>
        </w:tc>
        <w:tc>
          <w:tcPr>
            <w:tcW w:w="8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3687C2B7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71.3%</w:t>
            </w:r>
          </w:p>
        </w:tc>
        <w:tc>
          <w:tcPr>
            <w:tcW w:w="85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1145A772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90.1%</w:t>
            </w:r>
          </w:p>
        </w:tc>
        <w:tc>
          <w:tcPr>
            <w:tcW w:w="9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38358666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3.5M</w:t>
            </w:r>
          </w:p>
        </w:tc>
        <w:tc>
          <w:tcPr>
            <w:tcW w:w="69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7871C38E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105</w:t>
            </w:r>
          </w:p>
        </w:tc>
        <w:tc>
          <w:tcPr>
            <w:tcW w:w="142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3F6809E2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25.9</w:t>
            </w:r>
          </w:p>
        </w:tc>
        <w:tc>
          <w:tcPr>
            <w:tcW w:w="155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15500124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3.8</w:t>
            </w:r>
          </w:p>
        </w:tc>
      </w:tr>
      <w:tr w:rsidR="0024116F" w:rsidRPr="008D1934" w14:paraId="10DE4508" w14:textId="77777777" w:rsidTr="00061838">
        <w:trPr>
          <w:trHeight w:val="517"/>
          <w:jc w:val="center"/>
        </w:trPr>
        <w:tc>
          <w:tcPr>
            <w:tcW w:w="1338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2B963CFA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DenseNet121</w:t>
            </w:r>
          </w:p>
        </w:tc>
        <w:tc>
          <w:tcPr>
            <w:tcW w:w="752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3DADFFAA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33</w:t>
            </w:r>
          </w:p>
        </w:tc>
        <w:tc>
          <w:tcPr>
            <w:tcW w:w="850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5735E31D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75.0%</w:t>
            </w:r>
          </w:p>
        </w:tc>
        <w:tc>
          <w:tcPr>
            <w:tcW w:w="851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4956BEE1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92.3%</w:t>
            </w:r>
          </w:p>
        </w:tc>
        <w:tc>
          <w:tcPr>
            <w:tcW w:w="954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1FE5946F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8.1M</w:t>
            </w:r>
          </w:p>
        </w:tc>
        <w:tc>
          <w:tcPr>
            <w:tcW w:w="69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457C1FDF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242</w:t>
            </w:r>
          </w:p>
        </w:tc>
        <w:tc>
          <w:tcPr>
            <w:tcW w:w="1426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45DF74AB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77.1</w:t>
            </w:r>
          </w:p>
        </w:tc>
        <w:tc>
          <w:tcPr>
            <w:tcW w:w="1559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shd w:val="clear" w:color="auto" w:fill="FFFFFF"/>
            <w:vAlign w:val="center"/>
            <w:hideMark/>
          </w:tcPr>
          <w:p w14:paraId="288BA8FA" w14:textId="77777777" w:rsidR="0024116F" w:rsidRPr="008D1934" w:rsidRDefault="0024116F" w:rsidP="00334C85">
            <w:pPr>
              <w:spacing w:after="0" w:line="240" w:lineRule="auto"/>
              <w:ind w:firstLine="0"/>
              <w:jc w:val="center"/>
              <w:rPr>
                <w:color w:val="212529"/>
                <w:sz w:val="20"/>
                <w:szCs w:val="20"/>
              </w:rPr>
            </w:pPr>
            <w:r w:rsidRPr="008D1934">
              <w:rPr>
                <w:color w:val="212529"/>
                <w:sz w:val="20"/>
                <w:szCs w:val="20"/>
              </w:rPr>
              <w:t>5.4</w:t>
            </w:r>
          </w:p>
        </w:tc>
      </w:tr>
    </w:tbl>
    <w:p w14:paraId="7A416BB4" w14:textId="77777777" w:rsidR="00323AED" w:rsidRDefault="00323AED" w:rsidP="005C0D47">
      <w:pPr>
        <w:ind w:firstLine="0"/>
      </w:pPr>
    </w:p>
    <w:p w14:paraId="50E94DB9" w14:textId="50557A4B" w:rsidR="00AD23BF" w:rsidRPr="008D1934" w:rsidRDefault="00000000" w:rsidP="005C0D47">
      <w:pPr>
        <w:ind w:firstLine="0"/>
      </w:pPr>
      <w:hyperlink r:id="rId84" w:history="1">
        <w:r w:rsidR="00F8395F" w:rsidRPr="008D1934">
          <w:rPr>
            <w:rStyle w:val="Hyperlink"/>
          </w:rPr>
          <w:t>https://keras.io/api/applications/</w:t>
        </w:r>
      </w:hyperlink>
      <w:r w:rsidR="00F8395F" w:rsidRPr="008D1934">
        <w:t xml:space="preserve"> </w:t>
      </w:r>
    </w:p>
    <w:p w14:paraId="335D2418" w14:textId="32BBDE3A" w:rsidR="0070305F" w:rsidRDefault="006B04E8" w:rsidP="00753287">
      <w:r w:rsidRPr="008D1934">
        <w:t>A fenti táblázatban a paraméterek száma a teljes modellre vonatkoznak</w:t>
      </w:r>
      <w:r w:rsidR="00B11EB8">
        <w:t>.</w:t>
      </w:r>
      <w:r w:rsidR="00061838" w:rsidRPr="008D1934">
        <w:t xml:space="preserve"> </w:t>
      </w:r>
      <w:r w:rsidR="00B11EB8">
        <w:t>A</w:t>
      </w:r>
      <w:r w:rsidR="00061838" w:rsidRPr="008D1934">
        <w:t xml:space="preserve"> korábbi</w:t>
      </w:r>
      <w:r w:rsidR="00B11EB8">
        <w:t>,</w:t>
      </w:r>
      <w:r w:rsidR="00061838" w:rsidRPr="008D1934">
        <w:t xml:space="preserve"> InceptionV3-ra épített háló csak 22 millió paraméterrel rendelkezett</w:t>
      </w:r>
      <w:r w:rsidR="00B11EB8">
        <w:t xml:space="preserve"> a teljesen csatolt réteg</w:t>
      </w:r>
      <w:r w:rsidR="00624B83">
        <w:t>ek neuronjainak alacsony száma miatt</w:t>
      </w:r>
      <w:r w:rsidR="000F2B55" w:rsidRPr="008D1934">
        <w:t>, míg itt ~24 millió paramétert ír a táblázat</w:t>
      </w:r>
      <w:r w:rsidR="00061838" w:rsidRPr="008D1934">
        <w:t>.</w:t>
      </w:r>
    </w:p>
    <w:p w14:paraId="547DB077" w14:textId="14C07560" w:rsidR="0070305F" w:rsidRDefault="0070305F" w:rsidP="005237A4">
      <w:pPr>
        <w:pStyle w:val="berschrift5"/>
      </w:pPr>
      <w:bookmarkStart w:id="48" w:name="_Toc121176678"/>
      <w:r>
        <w:t>MobileNetV2</w:t>
      </w:r>
      <w:r w:rsidR="00624B83">
        <w:t xml:space="preserve"> transfer</w:t>
      </w:r>
      <w:bookmarkEnd w:id="48"/>
    </w:p>
    <w:p w14:paraId="4AAD6FE9" w14:textId="001C873A" w:rsidR="00F8086C" w:rsidRDefault="00624B83" w:rsidP="00F8086C">
      <w:r>
        <w:t xml:space="preserve">A MobileNetV2 alapjain bíztatóbb eredményeket </w:t>
      </w:r>
      <w:proofErr w:type="gramStart"/>
      <w:r>
        <w:t>vártam</w:t>
      </w:r>
      <w:proofErr w:type="gramEnd"/>
      <w:r w:rsidR="00CD7A97">
        <w:t xml:space="preserve"> mint az</w:t>
      </w:r>
      <w:r w:rsidR="00CD7A97">
        <w:t xml:space="preserve"> InceptionV3 hálón</w:t>
      </w:r>
      <w:r>
        <w:t xml:space="preserve">, </w:t>
      </w:r>
      <w:r w:rsidR="00F8086C">
        <w:t>a kisebb hálóméret és paraméterszám miatt</w:t>
      </w:r>
      <w:r>
        <w:t>. Ennek ellenére sajnos még ez az modell is túl komplex, a tanulási görbéken a túltanulás (overfitting) figyelhető meg</w:t>
      </w:r>
      <w:r w:rsidR="00F8086C">
        <w:t xml:space="preserve"> (a 150. epochtól)</w:t>
      </w:r>
      <w:r>
        <w:t>, a korábbi hálókhoz képest magas hiba mellett</w:t>
      </w:r>
      <w:r w:rsidR="00F8086C">
        <w:t xml:space="preserve"> </w:t>
      </w:r>
      <w:r w:rsidR="00CD7A97">
        <w:t>(~</w:t>
      </w:r>
      <w:r w:rsidR="00F8086C">
        <w:t>400.000). Í</w:t>
      </w:r>
      <w:r w:rsidR="00F8086C">
        <w:t xml:space="preserve">gy </w:t>
      </w:r>
      <w:r w:rsidR="00CD7A97">
        <w:t xml:space="preserve">a </w:t>
      </w:r>
      <w:r w:rsidR="00F8086C">
        <w:t>háló finomhangolásakor az utótanulási fázisban nem volt semmiféle elvárásom a javulásra, ez be is igazolódott.</w:t>
      </w:r>
    </w:p>
    <w:p w14:paraId="3A32E10C" w14:textId="7AAB0B6B" w:rsidR="00624B83" w:rsidRPr="00F8086C" w:rsidRDefault="00624B83" w:rsidP="00753287"/>
    <w:p w14:paraId="2630B7CA" w14:textId="77777777" w:rsidR="00624B83" w:rsidRDefault="00624B83" w:rsidP="00624B83">
      <w:pPr>
        <w:pStyle w:val="Kp"/>
      </w:pPr>
      <w:r w:rsidRPr="00624B83">
        <w:drawing>
          <wp:inline distT="0" distB="0" distL="0" distR="0" wp14:anchorId="2D2282B1" wp14:editId="43E3C540">
            <wp:extent cx="5400040" cy="244919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FC42" w14:textId="735954C3" w:rsidR="00624B83" w:rsidRDefault="00624B83" w:rsidP="000B5724">
      <w:pPr>
        <w:pStyle w:val="Beschriftung"/>
      </w:pPr>
      <w:fldSimple w:instr=" SEQ ábra \* ARABIC ">
        <w:r w:rsidR="00947F1F">
          <w:rPr>
            <w:noProof/>
          </w:rPr>
          <w:t>28</w:t>
        </w:r>
      </w:fldSimple>
      <w:r>
        <w:t xml:space="preserve">. ábra: A </w:t>
      </w:r>
      <w:r w:rsidRPr="00F8086C">
        <w:rPr>
          <w:i/>
          <w:iCs/>
        </w:rPr>
        <w:t>modelNN_pretrained</w:t>
      </w:r>
      <w:r w:rsidR="00F8086C">
        <w:t xml:space="preserve"> háló</w:t>
      </w:r>
      <w:r>
        <w:t xml:space="preserve"> </w:t>
      </w:r>
      <w:r w:rsidR="00F8086C">
        <w:t>előtanulási görbéje</w:t>
      </w:r>
      <w:r w:rsidR="00F8086C">
        <w:t xml:space="preserve"> a </w:t>
      </w:r>
      <w:r>
        <w:t>MobileNetV2</w:t>
      </w:r>
      <w:r w:rsidR="00F8086C">
        <w:t xml:space="preserve"> alapokon</w:t>
      </w:r>
    </w:p>
    <w:p w14:paraId="55B43A31" w14:textId="77777777" w:rsidR="00624B83" w:rsidRDefault="00624B83" w:rsidP="00624B83">
      <w:pPr>
        <w:pStyle w:val="Kp"/>
      </w:pPr>
      <w:r w:rsidRPr="00624B83">
        <w:lastRenderedPageBreak/>
        <w:drawing>
          <wp:inline distT="0" distB="0" distL="0" distR="0" wp14:anchorId="219310CD" wp14:editId="721CBC8A">
            <wp:extent cx="5400040" cy="2486660"/>
            <wp:effectExtent l="0" t="0" r="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019D" w14:textId="61DC5686" w:rsidR="00624B83" w:rsidRPr="00624B83" w:rsidRDefault="00624B83" w:rsidP="000B5724">
      <w:pPr>
        <w:pStyle w:val="Beschriftung"/>
      </w:pPr>
      <w:fldSimple w:instr=" SEQ ábra \* ARABIC ">
        <w:r w:rsidR="00947F1F">
          <w:rPr>
            <w:noProof/>
          </w:rPr>
          <w:t>29</w:t>
        </w:r>
      </w:fldSimple>
      <w:r>
        <w:t xml:space="preserve">. ábra: A </w:t>
      </w:r>
      <w:r w:rsidRPr="00F8086C">
        <w:rPr>
          <w:i/>
          <w:iCs/>
        </w:rPr>
        <w:t>modelNN_pretrained</w:t>
      </w:r>
      <w:r w:rsidR="00F8086C">
        <w:t xml:space="preserve"> háló</w:t>
      </w:r>
      <w:r>
        <w:t xml:space="preserve"> </w:t>
      </w:r>
      <w:r w:rsidR="00F8086C">
        <w:t>utótanulási görbéje</w:t>
      </w:r>
      <w:r w:rsidR="00F8086C">
        <w:t xml:space="preserve"> a </w:t>
      </w:r>
      <w:r>
        <w:t>MobileNetV2</w:t>
      </w:r>
      <w:r w:rsidR="00F8086C">
        <w:t xml:space="preserve"> alapjain</w:t>
      </w:r>
    </w:p>
    <w:p w14:paraId="49175D7B" w14:textId="432F2D43" w:rsidR="00F8086C" w:rsidRPr="008D1934" w:rsidRDefault="00407003" w:rsidP="00F8086C">
      <w:r w:rsidRPr="008D1934">
        <w:t xml:space="preserve">A korábbi próbálkozások sikertelensége miatt arra jutottam, hogy a </w:t>
      </w:r>
      <w:r w:rsidR="00EC7ECA" w:rsidRPr="008D1934">
        <w:t xml:space="preserve">DenseNet121-re épített hálót már nem érdemes </w:t>
      </w:r>
      <w:r w:rsidRPr="008D1934">
        <w:t>kipróbálni, várhatóan hasonló eredménnyel zárulna a tanítása, mint a InceptionV3 és a MobileNetV2 hálóknak</w:t>
      </w:r>
      <w:r w:rsidR="00F8086C">
        <w:t xml:space="preserve">, hiszen több paramétere van </w:t>
      </w:r>
      <w:r w:rsidR="00F8086C">
        <w:t>és mélyebb is</w:t>
      </w:r>
      <w:r w:rsidR="00F8086C">
        <w:t>, mint a MobileNetV2.</w:t>
      </w:r>
    </w:p>
    <w:p w14:paraId="238FF344" w14:textId="5DFE8B3A" w:rsidR="00EC4269" w:rsidRDefault="008C1A42" w:rsidP="00F8086C">
      <w:pPr>
        <w:pStyle w:val="berschrift4"/>
      </w:pPr>
      <w:bookmarkStart w:id="49" w:name="_Toc121176679"/>
      <w:r>
        <w:t>Ö</w:t>
      </w:r>
      <w:r w:rsidR="00F8086C">
        <w:t>sszefoglaló</w:t>
      </w:r>
      <w:r>
        <w:t xml:space="preserve"> a modellek hibaértékeiről</w:t>
      </w:r>
      <w:bookmarkEnd w:id="49"/>
    </w:p>
    <w:p w14:paraId="4E0D74B6" w14:textId="3897FB93" w:rsidR="00F8086C" w:rsidRDefault="00F8086C" w:rsidP="00F8086C">
      <w:r>
        <w:t>Az eddigi modellek validációs halmazon mért hibáit az alábbi táblázat foglalja össze</w:t>
      </w:r>
      <w:r w:rsidR="008C1A42">
        <w:t>. Az AbsMean a hibák abszolút értékének átlagát, az Std a hibák abszolút értékének szórását jelölik.</w:t>
      </w:r>
    </w:p>
    <w:p w14:paraId="439ADBB3" w14:textId="078A463D" w:rsidR="008C1A42" w:rsidRDefault="00CD7A97" w:rsidP="008C1A42">
      <w:pPr>
        <w:pStyle w:val="Kp"/>
      </w:pPr>
      <w:r w:rsidRPr="00CD7A97">
        <w:drawing>
          <wp:inline distT="0" distB="0" distL="0" distR="0" wp14:anchorId="0AEFA86D" wp14:editId="12D8F6E3">
            <wp:extent cx="4356000" cy="505058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0104" cy="51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A97">
        <w:t xml:space="preserve"> </w:t>
      </w:r>
    </w:p>
    <w:p w14:paraId="2E377E28" w14:textId="5B8C746D" w:rsidR="00F8086C" w:rsidRPr="00F8086C" w:rsidRDefault="008C1A42" w:rsidP="000B5724">
      <w:pPr>
        <w:pStyle w:val="Beschriftung"/>
      </w:pPr>
      <w:fldSimple w:instr=" SEQ ábra \* ARABIC ">
        <w:r w:rsidR="00947F1F">
          <w:rPr>
            <w:noProof/>
          </w:rPr>
          <w:t>30</w:t>
        </w:r>
      </w:fldSimple>
      <w:r>
        <w:t>. ábra: Az eddig tárgyalt modellek hibastatisztikái</w:t>
      </w:r>
    </w:p>
    <w:p w14:paraId="0A9012A5" w14:textId="73791CBA" w:rsidR="00B66D50" w:rsidRPr="008D1934" w:rsidRDefault="004A56C0" w:rsidP="00FB3A00">
      <w:r w:rsidRPr="008D1934">
        <w:t xml:space="preserve">Az </w:t>
      </w:r>
      <w:r w:rsidR="00CD7A97">
        <w:t>hibákat összevetve a</w:t>
      </w:r>
      <w:r w:rsidRPr="008D1934">
        <w:t xml:space="preserve"> </w:t>
      </w:r>
      <w:r w:rsidRPr="008D1934">
        <w:rPr>
          <w:i/>
          <w:iCs/>
        </w:rPr>
        <w:t>buildNN_</w:t>
      </w:r>
      <w:r w:rsidR="00B0299D">
        <w:rPr>
          <w:i/>
          <w:iCs/>
        </w:rPr>
        <w:t>init</w:t>
      </w:r>
      <w:r w:rsidRPr="008D1934">
        <w:t xml:space="preserve">, vagy </w:t>
      </w:r>
      <w:r w:rsidR="00CD7A97">
        <w:t xml:space="preserve">a </w:t>
      </w:r>
      <w:r w:rsidRPr="008D1934">
        <w:rPr>
          <w:i/>
          <w:iCs/>
        </w:rPr>
        <w:t>buildNN_</w:t>
      </w:r>
      <w:r w:rsidR="00B0299D">
        <w:rPr>
          <w:i/>
          <w:iCs/>
        </w:rPr>
        <w:t>RCNN</w:t>
      </w:r>
      <w:r w:rsidRPr="008D1934">
        <w:t xml:space="preserve"> </w:t>
      </w:r>
      <w:proofErr w:type="spellStart"/>
      <w:r w:rsidRPr="008D1934">
        <w:t>architektúr</w:t>
      </w:r>
      <w:r w:rsidR="00CD7A97">
        <w:t>káját</w:t>
      </w:r>
      <w:proofErr w:type="spellEnd"/>
      <w:r w:rsidR="00CD7A97">
        <w:t xml:space="preserve"> lehetne tovább fejleszteni, vagy kombinálni a két háló erősségeit</w:t>
      </w:r>
      <w:r w:rsidR="00B0299D">
        <w:t>. A korábbi grafikonokon</w:t>
      </w:r>
      <w:r w:rsidR="008C5303" w:rsidRPr="008D1934">
        <w:t xml:space="preserve"> ezeknél látszik, hogy elég </w:t>
      </w:r>
      <w:r w:rsidR="00B0299D">
        <w:t>robosztus modellek</w:t>
      </w:r>
      <w:r w:rsidR="008C5303" w:rsidRPr="008D1934">
        <w:t>, illetve</w:t>
      </w:r>
      <w:r w:rsidR="00B0299D">
        <w:t xml:space="preserve"> </w:t>
      </w:r>
      <w:r w:rsidR="00CD7A97">
        <w:t xml:space="preserve">a </w:t>
      </w:r>
      <w:r w:rsidR="00B0299D">
        <w:t>táblázat alapján</w:t>
      </w:r>
      <w:r w:rsidR="008C5303" w:rsidRPr="008D1934">
        <w:t xml:space="preserve"> a hibák nagyságát</w:t>
      </w:r>
      <w:r w:rsidR="00B0299D">
        <w:t xml:space="preserve"> és szórását</w:t>
      </w:r>
      <w:r w:rsidR="008C5303" w:rsidRPr="008D1934">
        <w:t xml:space="preserve"> tekintve is ezek a legígéretesebbek</w:t>
      </w:r>
      <w:r w:rsidRPr="008D1934">
        <w:t xml:space="preserve">. </w:t>
      </w:r>
      <w:r w:rsidR="005E58C2">
        <w:t xml:space="preserve">Érdemes lehet még figyelembe venni a </w:t>
      </w:r>
      <w:proofErr w:type="spellStart"/>
      <w:r w:rsidR="005E58C2" w:rsidRPr="005E58C2">
        <w:rPr>
          <w:i/>
          <w:iCs/>
        </w:rPr>
        <w:t>modelNN_xs</w:t>
      </w:r>
      <w:proofErr w:type="spellEnd"/>
      <w:r w:rsidR="005E58C2">
        <w:t xml:space="preserve"> hálót, ez adta a harmadik legjobb hibaértékeket, de egyszerűbb modell, mint a </w:t>
      </w:r>
      <w:r w:rsidR="005E58C2" w:rsidRPr="005E58C2">
        <w:rPr>
          <w:i/>
          <w:iCs/>
        </w:rPr>
        <w:t>modelNN_init</w:t>
      </w:r>
      <w:r w:rsidR="005E58C2">
        <w:rPr>
          <w:i/>
          <w:iCs/>
        </w:rPr>
        <w:t>.</w:t>
      </w:r>
      <w:r w:rsidR="00FB3A00">
        <w:t xml:space="preserve"> </w:t>
      </w:r>
      <w:r w:rsidR="00B66D50" w:rsidRPr="008D1934">
        <w:t xml:space="preserve">A </w:t>
      </w:r>
      <w:proofErr w:type="spellStart"/>
      <w:r w:rsidR="005E58C2" w:rsidRPr="00FB3A00">
        <w:rPr>
          <w:i/>
          <w:iCs/>
        </w:rPr>
        <w:t>modelNN_s</w:t>
      </w:r>
      <w:proofErr w:type="spellEnd"/>
      <w:r w:rsidR="009C0993">
        <w:rPr>
          <w:i/>
          <w:iCs/>
        </w:rPr>
        <w:t xml:space="preserve"> </w:t>
      </w:r>
      <w:r w:rsidR="009C0993" w:rsidRPr="009C0993">
        <w:t>és</w:t>
      </w:r>
      <w:r w:rsidR="006A07DC" w:rsidRPr="008D1934">
        <w:t xml:space="preserve"> </w:t>
      </w:r>
      <w:r w:rsidR="009C0993">
        <w:t xml:space="preserve">a </w:t>
      </w:r>
      <w:r w:rsidR="00B66D50" w:rsidRPr="008D1934">
        <w:t xml:space="preserve">transfer learning </w:t>
      </w:r>
      <w:r w:rsidR="006A07DC" w:rsidRPr="008D1934">
        <w:t>láthatóan nem vált be</w:t>
      </w:r>
      <w:r w:rsidR="009C0993">
        <w:t>, magasabb hibával dolgoznak</w:t>
      </w:r>
      <w:r w:rsidR="006A07DC" w:rsidRPr="008D1934">
        <w:t>.</w:t>
      </w:r>
    </w:p>
    <w:p w14:paraId="7F3416FC" w14:textId="57E07DFD" w:rsidR="00B66D50" w:rsidRPr="008D1934" w:rsidRDefault="009C0993" w:rsidP="006A07DC">
      <w:pPr>
        <w:pStyle w:val="Kp"/>
      </w:pPr>
      <w:r w:rsidRPr="009C0993">
        <w:lastRenderedPageBreak/>
        <w:drawing>
          <wp:inline distT="0" distB="0" distL="0" distR="0" wp14:anchorId="5A4E35D0" wp14:editId="0B905C48">
            <wp:extent cx="3931200" cy="4006551"/>
            <wp:effectExtent l="0" t="0" r="0" b="0"/>
            <wp:docPr id="76" name="Grafik 7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fik 76" descr="Ein Bild, das Tisch enthält.&#10;&#10;Automatisch generierte Beschreibu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46945" cy="402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0830" w14:textId="608D4D78" w:rsidR="000214DA" w:rsidRPr="008D1934" w:rsidRDefault="00000000" w:rsidP="000B5724">
      <w:pPr>
        <w:pStyle w:val="Beschriftung"/>
      </w:pPr>
      <w:fldSimple w:instr=" SEQ ábra \* ARABIC ">
        <w:r w:rsidR="00947F1F">
          <w:rPr>
            <w:noProof/>
          </w:rPr>
          <w:t>31</w:t>
        </w:r>
      </w:fldSimple>
      <w:r w:rsidR="00B66D50" w:rsidRPr="008D1934">
        <w:t xml:space="preserve">. ábra: Hálók hibáinak </w:t>
      </w:r>
      <w:r w:rsidR="00FB3A00">
        <w:t xml:space="preserve">részletes </w:t>
      </w:r>
      <w:r w:rsidR="00B66D50" w:rsidRPr="008D1934">
        <w:t>összehasonlítása a validációs halmazon</w:t>
      </w:r>
    </w:p>
    <w:p w14:paraId="5114BA87" w14:textId="5FB13314" w:rsidR="009A2238" w:rsidRDefault="009A2238" w:rsidP="009A2238">
      <w:pPr>
        <w:pStyle w:val="berschrift4"/>
      </w:pPr>
      <w:bookmarkStart w:id="50" w:name="_Toc121176680"/>
      <w:r>
        <w:t>Még egy visszacsatolt konvolúciós háló</w:t>
      </w:r>
      <w:bookmarkEnd w:id="50"/>
    </w:p>
    <w:p w14:paraId="632AC9FC" w14:textId="77777777" w:rsidR="009C0993" w:rsidRDefault="000214DA" w:rsidP="009C0993">
      <w:r w:rsidRPr="008D1934">
        <w:t xml:space="preserve">A fenti statisztika alapján érdemesnek találtam a </w:t>
      </w:r>
      <w:r w:rsidRPr="008D1934">
        <w:rPr>
          <w:i/>
          <w:iCs/>
        </w:rPr>
        <w:t>model</w:t>
      </w:r>
      <w:r w:rsidR="009C0993">
        <w:rPr>
          <w:i/>
          <w:iCs/>
        </w:rPr>
        <w:t>NN</w:t>
      </w:r>
      <w:r w:rsidRPr="008D1934">
        <w:rPr>
          <w:i/>
          <w:iCs/>
        </w:rPr>
        <w:t>_</w:t>
      </w:r>
      <w:r w:rsidR="0098088D">
        <w:rPr>
          <w:i/>
          <w:iCs/>
        </w:rPr>
        <w:t>init</w:t>
      </w:r>
      <w:r w:rsidRPr="008D1934">
        <w:t xml:space="preserve">, </w:t>
      </w:r>
      <w:r w:rsidR="0098088D">
        <w:t xml:space="preserve">és </w:t>
      </w:r>
      <w:r w:rsidRPr="008D1934">
        <w:t xml:space="preserve">a </w:t>
      </w:r>
      <w:proofErr w:type="spellStart"/>
      <w:r w:rsidRPr="008D1934">
        <w:rPr>
          <w:i/>
          <w:iCs/>
        </w:rPr>
        <w:t>model</w:t>
      </w:r>
      <w:r w:rsidR="009C0993">
        <w:rPr>
          <w:i/>
          <w:iCs/>
        </w:rPr>
        <w:t>NN</w:t>
      </w:r>
      <w:r w:rsidRPr="008D1934">
        <w:rPr>
          <w:i/>
          <w:iCs/>
        </w:rPr>
        <w:t>_RCNN</w:t>
      </w:r>
      <w:proofErr w:type="spellEnd"/>
      <w:r w:rsidRPr="008D1934">
        <w:t xml:space="preserve"> háló</w:t>
      </w:r>
      <w:r w:rsidR="009F2AC2">
        <w:t>k tulajdonságait</w:t>
      </w:r>
      <w:r w:rsidRPr="008D1934">
        <w:t xml:space="preserve"> egyesíteni</w:t>
      </w:r>
      <w:r w:rsidR="009A2238">
        <w:t>, hiszen ezek adták a legjobb hibaértékeket.</w:t>
      </w:r>
      <w:r w:rsidRPr="008D1934">
        <w:t xml:space="preserve"> </w:t>
      </w:r>
      <w:r w:rsidR="009A2238">
        <w:t xml:space="preserve">Az </w:t>
      </w:r>
      <w:r w:rsidRPr="008D1934">
        <w:t>új háló</w:t>
      </w:r>
      <w:r w:rsidR="009A2238">
        <w:t xml:space="preserve"> </w:t>
      </w:r>
      <w:r w:rsidRPr="008D1934">
        <w:t>a</w:t>
      </w:r>
      <w:r w:rsidR="009A2238">
        <w:t xml:space="preserve"> </w:t>
      </w:r>
      <w:r w:rsidRPr="008D1934">
        <w:rPr>
          <w:i/>
          <w:iCs/>
        </w:rPr>
        <w:t>model</w:t>
      </w:r>
      <w:r w:rsidR="002E478E">
        <w:rPr>
          <w:i/>
          <w:iCs/>
        </w:rPr>
        <w:t>NN</w:t>
      </w:r>
      <w:r w:rsidRPr="008D1934">
        <w:rPr>
          <w:i/>
          <w:iCs/>
        </w:rPr>
        <w:t>_</w:t>
      </w:r>
      <w:r w:rsidR="0098088D">
        <w:rPr>
          <w:i/>
          <w:iCs/>
        </w:rPr>
        <w:t>irv2</w:t>
      </w:r>
      <w:r w:rsidR="009A2238">
        <w:rPr>
          <w:i/>
          <w:iCs/>
        </w:rPr>
        <w:t xml:space="preserve"> </w:t>
      </w:r>
      <w:r w:rsidR="009A2238" w:rsidRPr="009A2238">
        <w:t>lett</w:t>
      </w:r>
      <w:r w:rsidRPr="008D1934">
        <w:t>.</w:t>
      </w:r>
    </w:p>
    <w:p w14:paraId="663AE7E3" w14:textId="07805713" w:rsidR="002E478E" w:rsidRDefault="009C0993" w:rsidP="009C0993">
      <w:pPr>
        <w:pStyle w:val="Kp"/>
      </w:pPr>
      <w:r>
        <w:rPr>
          <w:noProof/>
        </w:rPr>
        <w:drawing>
          <wp:inline distT="0" distB="0" distL="0" distR="0" wp14:anchorId="3340A6ED" wp14:editId="607BC6A3">
            <wp:extent cx="4658400" cy="2416298"/>
            <wp:effectExtent l="0" t="0" r="0" b="0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54" cy="24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CF2E" w14:textId="2EB61011" w:rsidR="002E478E" w:rsidRDefault="002E478E" w:rsidP="000B5724">
      <w:pPr>
        <w:pStyle w:val="Beschriftung"/>
      </w:pPr>
      <w:fldSimple w:instr=" SEQ ábra \* ARABIC ">
        <w:r w:rsidR="00947F1F">
          <w:rPr>
            <w:noProof/>
          </w:rPr>
          <w:t>32</w:t>
        </w:r>
      </w:fldSimple>
      <w:r>
        <w:t xml:space="preserve">. ábra: A </w:t>
      </w:r>
      <w:r w:rsidRPr="002E478E">
        <w:rPr>
          <w:i/>
          <w:iCs/>
        </w:rPr>
        <w:t>modelNN_irv2</w:t>
      </w:r>
      <w:r>
        <w:t xml:space="preserve"> architektúrája</w:t>
      </w:r>
    </w:p>
    <w:p w14:paraId="7DFDC5D3" w14:textId="6A887920" w:rsidR="002E478E" w:rsidRDefault="002E478E" w:rsidP="002E478E">
      <w:r>
        <w:lastRenderedPageBreak/>
        <w:t>Az ábrán sajnos megtévesztő lehet</w:t>
      </w:r>
      <w:r w:rsidR="009A2238">
        <w:t xml:space="preserve"> a jelmagyarázat </w:t>
      </w:r>
      <w:r>
        <w:t>az azonos színű rétegek különböző rétege</w:t>
      </w:r>
      <w:r w:rsidR="009A2238">
        <w:t>i</w:t>
      </w:r>
      <w:r>
        <w:t>re, az egyértelmű felépítés az alábbi:</w:t>
      </w:r>
    </w:p>
    <w:p w14:paraId="5D785D5F" w14:textId="42E8F913" w:rsidR="002E478E" w:rsidRPr="002E478E" w:rsidRDefault="002E478E" w:rsidP="002E478E">
      <w:pPr>
        <w:rPr>
          <w:lang w:val="en-US"/>
        </w:rPr>
      </w:pPr>
      <w:r>
        <w:t xml:space="preserve">Input </w:t>
      </w:r>
      <w:r>
        <w:rPr>
          <w:lang w:val="en-US"/>
        </w:rPr>
        <w:t xml:space="preserve">&gt; Conv2D &gt; MaxPooling2D &gt; BatchNormalization &gt; Conv2D &gt; BatchNormalization &gt; MaxPooling2D &gt; Conv2D &gt; BatchNormalization &gt; Add &gt; Activation &gt; BatchNormalization &gt; Conv2D &gt; BatchNormalization &gt; GlobalAveragePooling2D &gt; </w:t>
      </w:r>
      <w:r w:rsidR="00811C35">
        <w:rPr>
          <w:lang w:val="en-US"/>
        </w:rPr>
        <w:t>Dense &gt; Dropout &gt; Dense &gt; Dropout &gt; Dense &gt; Dense</w:t>
      </w:r>
    </w:p>
    <w:p w14:paraId="3D145765" w14:textId="4051ACC4" w:rsidR="009F2AC2" w:rsidRDefault="009C0993" w:rsidP="009C0993">
      <w:pPr>
        <w:pStyle w:val="Kp"/>
      </w:pPr>
      <w:r w:rsidRPr="009C0993">
        <w:drawing>
          <wp:inline distT="0" distB="0" distL="0" distR="0" wp14:anchorId="185DA6CF" wp14:editId="7C2CB191">
            <wp:extent cx="5400040" cy="2844165"/>
            <wp:effectExtent l="0" t="0" r="0" b="0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3E2A" w14:textId="48A046BF" w:rsidR="00BD7AB8" w:rsidRDefault="009F2AC2" w:rsidP="000B5724">
      <w:pPr>
        <w:pStyle w:val="Beschriftung"/>
      </w:pPr>
      <w:fldSimple w:instr=" SEQ ábra \* ARABIC ">
        <w:r w:rsidR="00947F1F">
          <w:rPr>
            <w:noProof/>
          </w:rPr>
          <w:t>33</w:t>
        </w:r>
      </w:fldSimple>
      <w:r>
        <w:t xml:space="preserve">. ábra: A </w:t>
      </w:r>
      <w:r w:rsidRPr="002E478E">
        <w:rPr>
          <w:i/>
          <w:iCs/>
        </w:rPr>
        <w:t>modelNN_irv2</w:t>
      </w:r>
      <w:r>
        <w:t xml:space="preserve"> modell tanulási görbéje</w:t>
      </w:r>
    </w:p>
    <w:p w14:paraId="5B6B81D2" w14:textId="39477587" w:rsidR="009A2238" w:rsidRDefault="00811C35" w:rsidP="009A2238">
      <w:r>
        <w:t>Jelentős m</w:t>
      </w:r>
      <w:r w:rsidR="002E478E">
        <w:t>inőségi javulá</w:t>
      </w:r>
      <w:r w:rsidR="004B12DD">
        <w:t>st</w:t>
      </w:r>
      <w:r w:rsidR="009A2238">
        <w:t xml:space="preserve"> sajnos nem lehet </w:t>
      </w:r>
      <w:proofErr w:type="gramStart"/>
      <w:r w:rsidR="009C0993">
        <w:t>észre venni</w:t>
      </w:r>
      <w:proofErr w:type="gramEnd"/>
      <w:r w:rsidR="009A2238">
        <w:t xml:space="preserve">, </w:t>
      </w:r>
      <w:r w:rsidR="009C0993">
        <w:t xml:space="preserve">az elődmodellekhez hasonlóan </w:t>
      </w:r>
      <w:r w:rsidR="009A2238">
        <w:t>80-100 ezres hibák fordulnak elő, mint a két legjobb elődhálónál. Ezen kívül ahogy korábban is meg lehetett figyelni, elég nagy ugrások vannak a hibaértékekben. Ez valószínűleg a kevés és nem elég reprezentatív adatnak köszönhető, az igazán jó működéshez milliós nagyságrendbe kellene elérhető és jó tanulási képadatoknak lennie a prediktálni kívánt tulajdonságokkal együtt, sajnos ilyen adathalmaz jelenleg nincs.</w:t>
      </w:r>
      <w:r w:rsidR="005235AC">
        <w:t xml:space="preserve"> Ezzel a problémával viszont a többi modellnek is meg kell küzdeni.</w:t>
      </w:r>
    </w:p>
    <w:p w14:paraId="0A116771" w14:textId="32D61E67" w:rsidR="009A2238" w:rsidRDefault="009A2238" w:rsidP="009A2238">
      <w:pPr>
        <w:pStyle w:val="berschrift4"/>
      </w:pPr>
      <w:bookmarkStart w:id="51" w:name="_Toc121176681"/>
      <w:r>
        <w:t>Összehasonlítás különböző adathalmazokon</w:t>
      </w:r>
      <w:bookmarkEnd w:id="51"/>
    </w:p>
    <w:p w14:paraId="052F42E8" w14:textId="0FC9CB3A" w:rsidR="00967901" w:rsidRPr="00967901" w:rsidRDefault="002D42BB" w:rsidP="007D4BDB">
      <w:r>
        <w:t>A dolgozat ezen részében a</w:t>
      </w:r>
      <w:r w:rsidR="005235AC">
        <w:t xml:space="preserve">z eddigi </w:t>
      </w:r>
      <w:r>
        <w:t>modellek hibái</w:t>
      </w:r>
      <w:r w:rsidR="005235AC">
        <w:t>t hasonlítom</w:t>
      </w:r>
      <w:r>
        <w:t xml:space="preserve"> össze a 3 különböző adathalmazon</w:t>
      </w:r>
      <w:r w:rsidR="007D4BDB">
        <w:t>. A negyedik táblázatrész a Mixed adathalmaz négyszeres augmentálásával jött létre. Ez magában hordozza a túltanulás veszélyét, de az early stopping segítségével kivédhető.</w:t>
      </w:r>
    </w:p>
    <w:p w14:paraId="09257AB4" w14:textId="63E31434" w:rsidR="007D4BDB" w:rsidRDefault="0028503E" w:rsidP="007D4BDB">
      <w:pPr>
        <w:pStyle w:val="Kp"/>
      </w:pPr>
      <w:r w:rsidRPr="0028503E">
        <w:lastRenderedPageBreak/>
        <w:drawing>
          <wp:inline distT="0" distB="0" distL="0" distR="0" wp14:anchorId="198B0402" wp14:editId="5AF0D9C1">
            <wp:extent cx="5400040" cy="3008630"/>
            <wp:effectExtent l="0" t="0" r="0" b="0"/>
            <wp:docPr id="80" name="Grafik 8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rafik 80" descr="Ein Bild, das Tisch enthält.&#10;&#10;Automatisch generierte Beschreibu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A9AE" w14:textId="1AA39230" w:rsidR="00967901" w:rsidRDefault="007D4BDB" w:rsidP="000B5724">
      <w:pPr>
        <w:pStyle w:val="Beschriftung"/>
      </w:pPr>
      <w:fldSimple w:instr=" SEQ ábra \* ARABIC ">
        <w:r w:rsidR="00947F1F">
          <w:rPr>
            <w:noProof/>
          </w:rPr>
          <w:t>34</w:t>
        </w:r>
      </w:fldSimple>
      <w:r>
        <w:t>. ábra: A hálók hibáinak összehasonlítása</w:t>
      </w:r>
    </w:p>
    <w:p w14:paraId="72429838" w14:textId="1EC7A61F" w:rsidR="007D4BDB" w:rsidRDefault="007D4BDB" w:rsidP="002B77B2">
      <w:r>
        <w:t xml:space="preserve">Zölddel az legjobb, míg sárgás színnel a második, vagy holtversenyben második modellek lettek jelölve. </w:t>
      </w:r>
    </w:p>
    <w:p w14:paraId="27306D63" w14:textId="6FE0D5E2" w:rsidR="00645FEC" w:rsidRDefault="00967901" w:rsidP="002B77B2">
      <w:r>
        <w:t xml:space="preserve">Ezek alapján a legjobb választásnak </w:t>
      </w:r>
      <w:r w:rsidR="0028503E">
        <w:t xml:space="preserve">a </w:t>
      </w:r>
      <w:r w:rsidR="007D4BDB" w:rsidRPr="0028503E">
        <w:rPr>
          <w:i/>
          <w:iCs/>
        </w:rPr>
        <w:t>modelNN_init</w:t>
      </w:r>
      <w:r>
        <w:t xml:space="preserve"> tűnik, ugyanakkor n</w:t>
      </w:r>
      <w:r w:rsidR="0028503E">
        <w:t>incsenek</w:t>
      </w:r>
      <w:r>
        <w:t xml:space="preserve"> jelentős különbségek</w:t>
      </w:r>
      <w:r w:rsidR="0028503E">
        <w:t xml:space="preserve"> a másik jól teljesítő modellel (</w:t>
      </w:r>
      <w:r w:rsidR="0028503E" w:rsidRPr="0028503E">
        <w:rPr>
          <w:i/>
          <w:iCs/>
        </w:rPr>
        <w:t>modelNN_irv2</w:t>
      </w:r>
      <w:r w:rsidR="0028503E">
        <w:rPr>
          <w:i/>
          <w:iCs/>
        </w:rPr>
        <w:t>)</w:t>
      </w:r>
      <w:r w:rsidR="0028503E">
        <w:t>.</w:t>
      </w:r>
    </w:p>
    <w:p w14:paraId="2F098E9A" w14:textId="2D727E99" w:rsidR="0028503E" w:rsidRDefault="0028503E" w:rsidP="0028503E">
      <w:pPr>
        <w:pStyle w:val="berschrift4"/>
      </w:pPr>
      <w:bookmarkStart w:id="52" w:name="_Toc121176682"/>
      <w:r>
        <w:t>Különböző modellparaméterezések</w:t>
      </w:r>
      <w:bookmarkEnd w:id="52"/>
    </w:p>
    <w:p w14:paraId="1923E790" w14:textId="587AF7FD" w:rsidR="00967901" w:rsidRDefault="00645FEC" w:rsidP="002B77B2">
      <w:r>
        <w:t>Általánoságban a MSE</w:t>
      </w:r>
      <w:r w:rsidR="00105E90">
        <w:t xml:space="preserve"> (mean square error)</w:t>
      </w:r>
      <w:r>
        <w:t xml:space="preserve"> </w:t>
      </w:r>
      <w:r w:rsidR="002B77B2">
        <w:t xml:space="preserve">jó a </w:t>
      </w:r>
      <w:r>
        <w:t>regressziós problémákhoz, ugyanakkor érdemes</w:t>
      </w:r>
      <w:r w:rsidR="002B77B2">
        <w:t>nek gondoltam</w:t>
      </w:r>
      <w:r>
        <w:t xml:space="preserve"> pár másik hibafüggvényt is megnézni, például a MAE-t (mean absolute error) </w:t>
      </w:r>
      <w:r w:rsidR="00E706C7">
        <w:t>vagy a</w:t>
      </w:r>
      <w:r>
        <w:t xml:space="preserve"> Huber</w:t>
      </w:r>
      <w:r w:rsidR="00105E90">
        <w:t>-</w:t>
      </w:r>
      <w:r>
        <w:t xml:space="preserve">losst. </w:t>
      </w:r>
      <w:r w:rsidR="00E706C7">
        <w:t>O</w:t>
      </w:r>
      <w:r>
        <w:t xml:space="preserve">ptimalizálók területén hasonló a helyzet, az utóbbi időben az Adam optimalizálót használják a legtöbb modellhez. Ennek ellenére kipróbáltam még az Adagrad és </w:t>
      </w:r>
      <w:r w:rsidR="002B77B2">
        <w:t>az RMSProp</w:t>
      </w:r>
      <w:r>
        <w:t xml:space="preserve"> optimalizálókat.</w:t>
      </w:r>
      <w:r w:rsidR="00967901">
        <w:t xml:space="preserve"> </w:t>
      </w:r>
      <w:r>
        <w:t>Érdemes lehet még különböző</w:t>
      </w:r>
      <w:r w:rsidR="00967901">
        <w:t xml:space="preserve"> batch méreteket </w:t>
      </w:r>
      <w:r>
        <w:t xml:space="preserve">megpróbálni, nagyobb batch mérettel elméletileg pontosabb a </w:t>
      </w:r>
      <w:r w:rsidR="00E706C7">
        <w:t xml:space="preserve">háló </w:t>
      </w:r>
      <w:r>
        <w:t>konvergenci</w:t>
      </w:r>
      <w:r w:rsidR="00E706C7">
        <w:t>ája</w:t>
      </w:r>
      <w:r>
        <w:t xml:space="preserve"> egy lépésben, mivel több minta hibájából számítódik a gradiens. Ezeket a </w:t>
      </w:r>
      <w:r w:rsidR="00105E90">
        <w:t xml:space="preserve">változtatásokat </w:t>
      </w:r>
      <w:r w:rsidR="0028503E">
        <w:t xml:space="preserve">a </w:t>
      </w:r>
      <w:r w:rsidR="0028503E" w:rsidRPr="0028503E">
        <w:rPr>
          <w:i/>
          <w:iCs/>
        </w:rPr>
        <w:t>modelNN_init</w:t>
      </w:r>
      <w:r w:rsidR="0028503E">
        <w:t xml:space="preserve"> és a </w:t>
      </w:r>
      <w:r w:rsidR="0028503E" w:rsidRPr="0028503E">
        <w:rPr>
          <w:i/>
          <w:iCs/>
        </w:rPr>
        <w:t>modelNN_irv2</w:t>
      </w:r>
      <w:r w:rsidR="00967901">
        <w:t xml:space="preserve"> modelle</w:t>
      </w:r>
      <w:r w:rsidR="00D74975">
        <w:t>ke</w:t>
      </w:r>
      <w:r w:rsidR="00967901">
        <w:t>n próbáltam ki</w:t>
      </w:r>
      <w:r w:rsidR="0028503E">
        <w:t xml:space="preserve"> a Mixed adathalmaz</w:t>
      </w:r>
      <w:r w:rsidR="00D74975">
        <w:t>t használva</w:t>
      </w:r>
      <w:r w:rsidR="0028503E">
        <w:t>.</w:t>
      </w:r>
    </w:p>
    <w:p w14:paraId="43E18DC2" w14:textId="1C84D2DE" w:rsidR="00620D03" w:rsidRPr="00627173" w:rsidRDefault="00620D03" w:rsidP="00627173">
      <w:pPr>
        <w:pStyle w:val="berschrift5"/>
      </w:pPr>
      <w:bookmarkStart w:id="53" w:name="_Toc121176683"/>
      <w:r w:rsidRPr="00627173">
        <w:lastRenderedPageBreak/>
        <w:t>Hibafüggvények:</w:t>
      </w:r>
      <w:bookmarkEnd w:id="53"/>
    </w:p>
    <w:p w14:paraId="5C64F5FB" w14:textId="77777777" w:rsidR="0041172B" w:rsidRDefault="0041172B" w:rsidP="0041172B">
      <w:pPr>
        <w:pStyle w:val="Kp"/>
      </w:pPr>
      <w:r w:rsidRPr="0041172B">
        <w:drawing>
          <wp:inline distT="0" distB="0" distL="0" distR="0" wp14:anchorId="701F0412" wp14:editId="53AD7F51">
            <wp:extent cx="2856675" cy="1210345"/>
            <wp:effectExtent l="0" t="0" r="0" b="0"/>
            <wp:docPr id="83" name="Grafik 8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afik 83" descr="Ein Bild, das Tisch enthält.&#10;&#10;Automatisch generierte Beschreibu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68552" cy="121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5C98" w14:textId="342E832B" w:rsidR="0041172B" w:rsidRDefault="0041172B" w:rsidP="000B5724">
      <w:pPr>
        <w:pStyle w:val="Beschriftung"/>
      </w:pPr>
      <w:fldSimple w:instr=" SEQ ábra \* ARABIC ">
        <w:r w:rsidR="00947F1F">
          <w:rPr>
            <w:noProof/>
          </w:rPr>
          <w:t>35</w:t>
        </w:r>
      </w:fldSimple>
      <w:r>
        <w:t>. ábra: A különböző hibafüggvények hálókra gyakorolt hatása</w:t>
      </w:r>
    </w:p>
    <w:p w14:paraId="48990264" w14:textId="0F18B06C" w:rsidR="0041172B" w:rsidRDefault="004E7DDC" w:rsidP="0041172B">
      <w:r>
        <w:t>A méréseik alapján ú</w:t>
      </w:r>
      <w:r w:rsidR="0041172B">
        <w:t>gy látszik, hogy nem teljesen mindegy, hogy milyen hibafüggvények alapján történik a hálóparaméterek frissítése</w:t>
      </w:r>
      <w:r>
        <w:t>, a Huber loss igen jótékony hatással volt a modelNN_irv2 modellre, de a MAE (mean absolute error) is javított a teljesítményén.</w:t>
      </w:r>
    </w:p>
    <w:p w14:paraId="4134E37F" w14:textId="4593544D" w:rsidR="004E7DDC" w:rsidRDefault="004E7DDC" w:rsidP="0041172B">
      <w:r>
        <w:t>A továbbiakban a modelNN_irv2 hibafüggvénye Huber loss lesz, a modelNN_init hibafüggvénye marad MSE (mean square error).</w:t>
      </w:r>
    </w:p>
    <w:p w14:paraId="0E2D762D" w14:textId="6FEFD9D0" w:rsidR="004E7DDC" w:rsidRDefault="004E7DDC" w:rsidP="0023063C">
      <w:pPr>
        <w:pStyle w:val="berschrift5"/>
      </w:pPr>
      <w:bookmarkStart w:id="54" w:name="_Toc121176684"/>
      <w:r>
        <w:t>Optimalizálók</w:t>
      </w:r>
      <w:bookmarkEnd w:id="54"/>
    </w:p>
    <w:p w14:paraId="2D73F457" w14:textId="4AC29E24" w:rsidR="00477E28" w:rsidRDefault="004E7DDC" w:rsidP="004E7DDC">
      <w:r>
        <w:t>Az optimalizálók a lépésenkénti gradiensfrissítés mértékét befolyásolják, így a konvergencia sebességét is, ezért itt a tanulási görbéket érdemes kiértékelni.</w:t>
      </w:r>
      <w:r w:rsidR="00BD7345">
        <w:t xml:space="preserve"> </w:t>
      </w:r>
      <w:r w:rsidR="00477E28">
        <w:t xml:space="preserve">Az </w:t>
      </w:r>
      <w:r w:rsidR="00BD7345">
        <w:t xml:space="preserve">lent található </w:t>
      </w:r>
      <w:r w:rsidR="00477E28">
        <w:t xml:space="preserve">tanulási görbék a </w:t>
      </w:r>
      <w:r w:rsidR="00477E28" w:rsidRPr="00BD7345">
        <w:rPr>
          <w:i/>
          <w:iCs/>
        </w:rPr>
        <w:t>modelNN_init</w:t>
      </w:r>
      <w:r w:rsidR="00477E28">
        <w:t xml:space="preserve"> és a </w:t>
      </w:r>
      <w:r w:rsidR="00477E28" w:rsidRPr="00BD7345">
        <w:rPr>
          <w:i/>
          <w:iCs/>
        </w:rPr>
        <w:t>modelNN_irv2</w:t>
      </w:r>
      <w:r w:rsidR="00477E28">
        <w:t xml:space="preserve"> hálók egy tanítását mutatják be Adam, RMSProp és </w:t>
      </w:r>
      <w:r w:rsidR="00821152">
        <w:t>az Adadelta optimalizálók</w:t>
      </w:r>
      <w:r w:rsidR="00BD7345">
        <w:t>kal</w:t>
      </w:r>
      <w:r w:rsidR="00821152">
        <w:t>.</w:t>
      </w:r>
    </w:p>
    <w:p w14:paraId="108022A2" w14:textId="1EBD694F" w:rsidR="00477E28" w:rsidRPr="00477E28" w:rsidRDefault="004E7DDC" w:rsidP="00477E28">
      <w:pPr>
        <w:pStyle w:val="Kp"/>
      </w:pPr>
      <w:r>
        <w:t xml:space="preserve"> </w:t>
      </w:r>
      <w:r w:rsidR="00AA26DB" w:rsidRPr="00AA26DB">
        <w:drawing>
          <wp:inline distT="0" distB="0" distL="0" distR="0" wp14:anchorId="63D99C91" wp14:editId="16EB1422">
            <wp:extent cx="4870800" cy="2052000"/>
            <wp:effectExtent l="0" t="0" r="0" b="0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708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4FB4" w14:textId="0D8AC2DC" w:rsidR="00AA26DB" w:rsidRDefault="00AA26DB" w:rsidP="000B5724">
      <w:pPr>
        <w:pStyle w:val="Beschriftung"/>
      </w:pPr>
      <w:fldSimple w:instr=" SEQ ábra \* ARABIC ">
        <w:r w:rsidR="00947F1F">
          <w:rPr>
            <w:noProof/>
          </w:rPr>
          <w:t>36</w:t>
        </w:r>
      </w:fldSimple>
      <w:r>
        <w:t xml:space="preserve">. ábra: </w:t>
      </w:r>
      <w:r w:rsidR="00477E28" w:rsidRPr="00477E28">
        <w:rPr>
          <w:i/>
          <w:iCs/>
        </w:rPr>
        <w:t>modelNN_init</w:t>
      </w:r>
      <w:r w:rsidR="00477E28">
        <w:t xml:space="preserve"> háló tanulási görbéje, Adam optimizer</w:t>
      </w:r>
    </w:p>
    <w:p w14:paraId="205253ED" w14:textId="77777777" w:rsidR="00B82EC7" w:rsidRDefault="00B82EC7" w:rsidP="00B82EC7">
      <w:pPr>
        <w:pStyle w:val="Kp"/>
      </w:pPr>
      <w:r w:rsidRPr="00477E28">
        <w:lastRenderedPageBreak/>
        <w:drawing>
          <wp:inline distT="0" distB="0" distL="0" distR="0" wp14:anchorId="3DA046B0" wp14:editId="48C4AD9F">
            <wp:extent cx="4773600" cy="2052000"/>
            <wp:effectExtent l="0" t="0" r="0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736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7F3F" w14:textId="708FD931" w:rsidR="00B82EC7" w:rsidRDefault="00B82EC7" w:rsidP="00B82EC7">
      <w:pPr>
        <w:pStyle w:val="Beschriftung"/>
      </w:pPr>
      <w:r>
        <w:t>37</w:t>
      </w:r>
      <w:r>
        <w:t xml:space="preserve">. ábra: </w:t>
      </w:r>
      <w:r w:rsidRPr="00477E28">
        <w:rPr>
          <w:i/>
          <w:iCs/>
        </w:rPr>
        <w:t>modelNN_i</w:t>
      </w:r>
      <w:r>
        <w:rPr>
          <w:i/>
          <w:iCs/>
        </w:rPr>
        <w:t>nit</w:t>
      </w:r>
      <w:r>
        <w:t xml:space="preserve"> háló tanulási görbéje, RMSProp optimizer</w:t>
      </w:r>
    </w:p>
    <w:p w14:paraId="231F09BC" w14:textId="77777777" w:rsidR="00B82EC7" w:rsidRDefault="00B82EC7" w:rsidP="00B82EC7">
      <w:pPr>
        <w:pStyle w:val="Kp"/>
      </w:pPr>
      <w:r w:rsidRPr="00C3798A">
        <w:drawing>
          <wp:inline distT="0" distB="0" distL="0" distR="0" wp14:anchorId="4087B5ED" wp14:editId="315B1EF0">
            <wp:extent cx="4258800" cy="2052000"/>
            <wp:effectExtent l="0" t="0" r="0" b="0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588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A6BA" w14:textId="49DFE067" w:rsidR="00B82EC7" w:rsidRPr="00B82EC7" w:rsidRDefault="00B82EC7" w:rsidP="00B82EC7">
      <w:pPr>
        <w:pStyle w:val="Beschriftung"/>
      </w:pPr>
      <w:r>
        <w:t>38</w:t>
      </w:r>
      <w:r>
        <w:t xml:space="preserve">. ábra: </w:t>
      </w:r>
      <w:r w:rsidRPr="00477E28">
        <w:rPr>
          <w:i/>
          <w:iCs/>
        </w:rPr>
        <w:t>modelNN_</w:t>
      </w:r>
      <w:r>
        <w:rPr>
          <w:i/>
          <w:iCs/>
        </w:rPr>
        <w:t>init</w:t>
      </w:r>
      <w:r>
        <w:t xml:space="preserve"> háló tanulási görbéje, Adadelta optimizer</w:t>
      </w:r>
    </w:p>
    <w:p w14:paraId="1B86E58D" w14:textId="275686C2" w:rsidR="00AA26DB" w:rsidRDefault="00AA26DB" w:rsidP="00AA26DB">
      <w:pPr>
        <w:pStyle w:val="Kp"/>
      </w:pPr>
      <w:r w:rsidRPr="00AA26DB">
        <w:drawing>
          <wp:inline distT="0" distB="0" distL="0" distR="0" wp14:anchorId="5C1A1B43" wp14:editId="637DC7F9">
            <wp:extent cx="4788000" cy="2052000"/>
            <wp:effectExtent l="0" t="0" r="0" b="0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88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F2C0" w14:textId="49DD4D00" w:rsidR="004E7DDC" w:rsidRDefault="00B82EC7" w:rsidP="000B5724">
      <w:pPr>
        <w:pStyle w:val="Beschriftung"/>
      </w:pPr>
      <w:r>
        <w:t>39</w:t>
      </w:r>
      <w:r w:rsidR="00AA26DB">
        <w:t xml:space="preserve">. ábra: </w:t>
      </w:r>
      <w:r w:rsidR="00477E28" w:rsidRPr="00477E28">
        <w:rPr>
          <w:i/>
          <w:iCs/>
        </w:rPr>
        <w:t>modelNN_i</w:t>
      </w:r>
      <w:r w:rsidR="00477E28">
        <w:rPr>
          <w:i/>
          <w:iCs/>
        </w:rPr>
        <w:t>rv2</w:t>
      </w:r>
      <w:r w:rsidR="00477E28">
        <w:t xml:space="preserve"> háló tanulási görbéje, Adam optimizer</w:t>
      </w:r>
    </w:p>
    <w:p w14:paraId="7EF335C6" w14:textId="5362D647" w:rsidR="00477E28" w:rsidRDefault="00477E28" w:rsidP="00477E28"/>
    <w:p w14:paraId="3D42A503" w14:textId="37A37839" w:rsidR="00477E28" w:rsidRDefault="00821152" w:rsidP="00821152">
      <w:pPr>
        <w:pStyle w:val="Kp"/>
      </w:pPr>
      <w:r w:rsidRPr="00821152">
        <w:lastRenderedPageBreak/>
        <w:drawing>
          <wp:inline distT="0" distB="0" distL="0" distR="0" wp14:anchorId="1547E206" wp14:editId="0F0A35BF">
            <wp:extent cx="4802400" cy="2052000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AA0B" w14:textId="1BFC3704" w:rsidR="00477E28" w:rsidRDefault="00B82EC7" w:rsidP="000B5724">
      <w:pPr>
        <w:pStyle w:val="Beschriftung"/>
      </w:pPr>
      <w:r>
        <w:t>40</w:t>
      </w:r>
      <w:r w:rsidR="00477E28">
        <w:t xml:space="preserve">. ábra: </w:t>
      </w:r>
      <w:r w:rsidR="00477E28" w:rsidRPr="00477E28">
        <w:rPr>
          <w:i/>
          <w:iCs/>
        </w:rPr>
        <w:t>modelNN_i</w:t>
      </w:r>
      <w:r w:rsidR="00477E28">
        <w:rPr>
          <w:i/>
          <w:iCs/>
        </w:rPr>
        <w:t>rv2</w:t>
      </w:r>
      <w:r w:rsidR="00477E28">
        <w:t xml:space="preserve"> háló tanulási görbéje,</w:t>
      </w:r>
      <w:r w:rsidR="00477E28">
        <w:t xml:space="preserve"> RMSProp</w:t>
      </w:r>
      <w:r w:rsidR="00477E28">
        <w:t xml:space="preserve"> optimizer</w:t>
      </w:r>
      <w:r w:rsidR="00477E28">
        <w:t xml:space="preserve"> </w:t>
      </w:r>
    </w:p>
    <w:p w14:paraId="66AA9772" w14:textId="77777777" w:rsidR="00C3798A" w:rsidRDefault="00C3798A" w:rsidP="00C3798A">
      <w:pPr>
        <w:pStyle w:val="Kp"/>
      </w:pPr>
      <w:r w:rsidRPr="00C3798A">
        <w:drawing>
          <wp:inline distT="0" distB="0" distL="0" distR="0" wp14:anchorId="19E27AE9" wp14:editId="75E5767D">
            <wp:extent cx="4305600" cy="2052000"/>
            <wp:effectExtent l="0" t="0" r="0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9F57" w14:textId="17E5A4F0" w:rsidR="00C3798A" w:rsidRPr="00C3798A" w:rsidRDefault="00C3798A" w:rsidP="000B5724">
      <w:pPr>
        <w:pStyle w:val="Beschriftung"/>
      </w:pPr>
      <w:fldSimple w:instr=" SEQ ábra \* ARABIC ">
        <w:r w:rsidR="00947F1F">
          <w:rPr>
            <w:noProof/>
          </w:rPr>
          <w:t>37</w:t>
        </w:r>
      </w:fldSimple>
      <w:r>
        <w:t xml:space="preserve">. ábra: </w:t>
      </w:r>
      <w:r w:rsidRPr="00477E28">
        <w:rPr>
          <w:i/>
          <w:iCs/>
        </w:rPr>
        <w:t>modelNN_</w:t>
      </w:r>
      <w:r>
        <w:rPr>
          <w:i/>
          <w:iCs/>
        </w:rPr>
        <w:t>i</w:t>
      </w:r>
      <w:r>
        <w:rPr>
          <w:i/>
          <w:iCs/>
        </w:rPr>
        <w:t>rv2</w:t>
      </w:r>
      <w:r>
        <w:t xml:space="preserve"> </w:t>
      </w:r>
      <w:r>
        <w:t>háló tanulási görbéje, Adadelta optimizer</w:t>
      </w:r>
    </w:p>
    <w:p w14:paraId="777E34F6" w14:textId="77777777" w:rsidR="00A3516C" w:rsidRDefault="00BD7345" w:rsidP="004F6EBF">
      <w:r>
        <w:t>Összehasonlítva a fenteb</w:t>
      </w:r>
      <w:r w:rsidR="00E525F4">
        <w:t>bi tanításokat, észrevehetjük, hogy az Adam volt mind közül a leghatékonyabb</w:t>
      </w:r>
      <w:r w:rsidR="000B5724">
        <w:t>. A</w:t>
      </w:r>
      <w:r w:rsidR="00E525F4">
        <w:t xml:space="preserve"> tanítás korai szakaszaiban Adam-et használva kevésbé voltak ugráló validációs hibák, mint a</w:t>
      </w:r>
      <w:r w:rsidR="004F6EBF">
        <w:t xml:space="preserve">z RMSProp </w:t>
      </w:r>
      <w:r w:rsidR="00E525F4">
        <w:t>optimalizáló</w:t>
      </w:r>
      <w:r w:rsidR="004F6EBF">
        <w:t xml:space="preserve">t használva. </w:t>
      </w:r>
      <w:r w:rsidR="00344C03">
        <w:t xml:space="preserve">A tanulás </w:t>
      </w:r>
      <w:commentRangeStart w:id="55"/>
      <w:r w:rsidR="00344C03">
        <w:t xml:space="preserve">egyenletességét nézve az Adadelta a legjobb </w:t>
      </w:r>
      <w:commentRangeEnd w:id="55"/>
      <w:r w:rsidR="00344C03">
        <w:rPr>
          <w:rStyle w:val="Kommentarzeichen"/>
        </w:rPr>
        <w:commentReference w:id="55"/>
      </w:r>
      <w:r w:rsidR="00344C03">
        <w:t>(ábrák a függelékben)</w:t>
      </w:r>
      <w:r w:rsidR="004F6EBF">
        <w:t>. Kezdetben nem tesz érdemi optimalizációs lépéseket, a hib</w:t>
      </w:r>
      <w:r w:rsidR="00344C03">
        <w:t>aértékek</w:t>
      </w:r>
      <w:r w:rsidR="004F6EBF">
        <w:t xml:space="preserve"> sokáig azonos szinten marad</w:t>
      </w:r>
      <w:r w:rsidR="00344C03">
        <w:t>nak</w:t>
      </w:r>
      <w:r w:rsidR="004F6EBF">
        <w:t>, majd utána kezd el csak el csökkenni</w:t>
      </w:r>
      <w:r w:rsidR="000B5724">
        <w:t>. Ezt a másik két optimalizáló hamarabb el</w:t>
      </w:r>
      <w:r w:rsidR="00344C03">
        <w:t xml:space="preserve">éri </w:t>
      </w:r>
      <w:r w:rsidR="000B5724">
        <w:t xml:space="preserve">a tanulás kezdetén tett drasztikusabb hibacsökkentéssel. </w:t>
      </w:r>
    </w:p>
    <w:p w14:paraId="6CBA3789" w14:textId="35AF2A56" w:rsidR="00BD7345" w:rsidRDefault="000B5724" w:rsidP="004F6EBF">
      <w:r>
        <w:t xml:space="preserve">A </w:t>
      </w:r>
      <w:r w:rsidR="00E525F4">
        <w:t>következő táblázat alapján ugyan annyi epoch alatt az Adam-mel tanuló hálók jobban teljesítettek</w:t>
      </w:r>
      <w:r w:rsidR="004F6EBF">
        <w:t>, mint a másik két optimalizálóval tanuló változatok</w:t>
      </w:r>
      <w:r w:rsidR="00896A5C">
        <w:t>, valamint a modelNN_irv2 háló előnye is egyérelművé válik.</w:t>
      </w:r>
    </w:p>
    <w:p w14:paraId="1AFC6611" w14:textId="41DBF36B" w:rsidR="004F6EBF" w:rsidRPr="00A3516C" w:rsidRDefault="004F6EBF" w:rsidP="004F6EBF">
      <w:pPr>
        <w:pStyle w:val="Kp"/>
        <w:rPr>
          <w:lang w:val="de-DE"/>
        </w:rPr>
      </w:pPr>
      <w:r w:rsidRPr="004F6EBF">
        <w:lastRenderedPageBreak/>
        <w:drawing>
          <wp:inline distT="0" distB="0" distL="0" distR="0" wp14:anchorId="2E16290A" wp14:editId="22054F60">
            <wp:extent cx="2845800" cy="1198232"/>
            <wp:effectExtent l="0" t="0" r="0" b="0"/>
            <wp:docPr id="92" name="Grafik 9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rafik 92" descr="Ein Bild, das Tisch enthält.&#10;&#10;Automatisch generierte Beschreibu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73362" cy="120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088" w14:textId="135D978A" w:rsidR="004F6EBF" w:rsidRDefault="004F6EBF" w:rsidP="000B5724">
      <w:pPr>
        <w:pStyle w:val="Beschriftung"/>
      </w:pPr>
      <w:fldSimple w:instr=" SEQ ábra \* ARABIC ">
        <w:r w:rsidR="00947F1F">
          <w:rPr>
            <w:noProof/>
          </w:rPr>
          <w:t>38</w:t>
        </w:r>
      </w:fldSimple>
      <w:r>
        <w:t xml:space="preserve">. ábra: Optimalizálók összehasonlítása a validációs hibákat tekintve. A </w:t>
      </w:r>
      <w:r w:rsidRPr="004F6EBF">
        <w:rPr>
          <w:i/>
          <w:iCs/>
        </w:rPr>
        <w:t>modelNN_irv2</w:t>
      </w:r>
      <w:r>
        <w:t xml:space="preserve"> mindenhol megveri a </w:t>
      </w:r>
      <w:r w:rsidRPr="004F6EBF">
        <w:rPr>
          <w:i/>
          <w:iCs/>
        </w:rPr>
        <w:t>modelNN_init</w:t>
      </w:r>
      <w:r>
        <w:t>-et.</w:t>
      </w:r>
    </w:p>
    <w:p w14:paraId="127E5A61" w14:textId="43CBA81E" w:rsidR="00E706C7" w:rsidRDefault="00E706C7" w:rsidP="0023063C">
      <w:pPr>
        <w:pStyle w:val="berschrift5"/>
      </w:pPr>
      <w:bookmarkStart w:id="56" w:name="_Toc121176685"/>
      <w:r>
        <w:t>Batch méretek</w:t>
      </w:r>
      <w:bookmarkEnd w:id="56"/>
    </w:p>
    <w:p w14:paraId="32D75419" w14:textId="0D8BDA4D" w:rsidR="00CA5ED8" w:rsidRPr="00B235E9" w:rsidRDefault="00CA5ED8" w:rsidP="00E706C7">
      <w:r>
        <w:t>A batch méret azt határozza meg, hogy hány mintát vesz a háló egyszerre, am</w:t>
      </w:r>
      <w:r w:rsidR="00936A67">
        <w:t>ik alapján hibát számol és súlyt frissít. Például a 4-es batch méret azt jelenti, hogy egy tanulási cikluson (epoch) és annak egy lépésén belül 4 mintát küld előre a háló, veszi ezek hibáját és ez alapján frissít a hálón, azaz minden 4 mintára egy súlyfrissítés jut.</w:t>
      </w:r>
    </w:p>
    <w:p w14:paraId="76FD6C59" w14:textId="5D895A4B" w:rsidR="00E706C7" w:rsidRDefault="00E706C7" w:rsidP="00E706C7">
      <w:r>
        <w:t xml:space="preserve">A tanítás során a </w:t>
      </w:r>
      <w:r w:rsidR="00CA5ED8">
        <w:t xml:space="preserve">1, </w:t>
      </w:r>
      <w:r>
        <w:t>4, 8, 16 és 32-es batch méretek</w:t>
      </w:r>
      <w:r w:rsidR="00CA5ED8">
        <w:t>et találtam érdemesnek a kipróbálásra</w:t>
      </w:r>
      <w:r w:rsidR="00B30D88">
        <w:t xml:space="preserve">. Itt a validációs halmazon mért hibák számtani közepe és szórása ad egy képet a </w:t>
      </w:r>
      <w:r w:rsidR="00936A67">
        <w:t>batch méret</w:t>
      </w:r>
      <w:r w:rsidR="00B30D88">
        <w:t xml:space="preserve"> jóságáról.</w:t>
      </w:r>
      <w:r w:rsidR="00936A67">
        <w:t xml:space="preserve"> Úgy látszik, hogy a Mixed adathalmazon tanítva a 4-es batch méret tűnik a legjobbnak, ugyanakkor a 8-as batch méret is még elfogadhatóan jónak tűnik a </w:t>
      </w:r>
      <w:r w:rsidR="00936A67" w:rsidRPr="00936A67">
        <w:rPr>
          <w:i/>
          <w:iCs/>
        </w:rPr>
        <w:t>modelNN_irv2</w:t>
      </w:r>
      <w:r w:rsidR="00936A67">
        <w:t xml:space="preserve"> esetén. Az egyes batch méretnél nem meglepő az ennyire magas hibaérték, hiszen itt minden egyes minta után súlyfrissítésre kerül sor, így a tanulás nagyon instabil, hiszen mindig egy aktuális minta húzza el a súlyokat a neki megfelelő irányba, nem egy közös minimum felé tart a háló.</w:t>
      </w:r>
    </w:p>
    <w:p w14:paraId="34B6C648" w14:textId="1035C3B3" w:rsidR="00936A67" w:rsidRDefault="00032F94" w:rsidP="00936A67">
      <w:pPr>
        <w:pStyle w:val="Kp"/>
      </w:pPr>
      <w:r w:rsidRPr="00032F94">
        <w:drawing>
          <wp:inline distT="0" distB="0" distL="0" distR="0" wp14:anchorId="79A164FE" wp14:editId="54C38C5A">
            <wp:extent cx="2534175" cy="1656709"/>
            <wp:effectExtent l="0" t="0" r="0" b="0"/>
            <wp:docPr id="98" name="Grafik 9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rafik 98" descr="Ein Bild, das Tisch enthält.&#10;&#10;Automatisch generierte Beschreibu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58320" cy="16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3079" w14:textId="1C5A326E" w:rsidR="00936A67" w:rsidRPr="00E706C7" w:rsidRDefault="00936A67" w:rsidP="00936A67">
      <w:pPr>
        <w:pStyle w:val="Beschriftung"/>
      </w:pPr>
      <w:fldSimple w:instr=" SEQ ábra \* ARABIC ">
        <w:r w:rsidR="00947F1F">
          <w:rPr>
            <w:noProof/>
          </w:rPr>
          <w:t>39</w:t>
        </w:r>
      </w:fldSimple>
      <w:r>
        <w:t xml:space="preserve">. ábra: A </w:t>
      </w:r>
      <w:r w:rsidRPr="00936A67">
        <w:rPr>
          <w:i/>
          <w:iCs/>
        </w:rPr>
        <w:t>modelNN_init</w:t>
      </w:r>
      <w:r>
        <w:t xml:space="preserve"> és a </w:t>
      </w:r>
      <w:r w:rsidRPr="00936A67">
        <w:rPr>
          <w:i/>
          <w:iCs/>
        </w:rPr>
        <w:t>modelNN_irv2</w:t>
      </w:r>
      <w:r>
        <w:t xml:space="preserve"> validációs halmazon mért hibái különböző batch méretek mellett</w:t>
      </w:r>
      <w:r w:rsidR="00032F94">
        <w:t xml:space="preserve"> (zöld: legjobb érték, sárgás: második legjobb érték)</w:t>
      </w:r>
    </w:p>
    <w:p w14:paraId="094CC302" w14:textId="4CA279DB" w:rsidR="00B30D88" w:rsidRDefault="00B30D88" w:rsidP="00B30D88">
      <w:pPr>
        <w:pStyle w:val="berschrift4"/>
      </w:pPr>
      <w:bookmarkStart w:id="57" w:name="_Toc121176686"/>
      <w:r>
        <w:t>Végleges hálók a tulajdonságok prediktálására</w:t>
      </w:r>
      <w:bookmarkEnd w:id="57"/>
    </w:p>
    <w:p w14:paraId="10299D67" w14:textId="1F812F29" w:rsidR="00032F94" w:rsidRDefault="00032F94" w:rsidP="00032F94">
      <w:r>
        <w:t>A korábbi részekben csak a fehéregyensúly prediktálása volt cél, e tulajdonság alapján lettek a hálók kiértékelve, viszont a többi tulajdonságot is jó lenne prediktálni.</w:t>
      </w:r>
    </w:p>
    <w:p w14:paraId="39FB0CF0" w14:textId="184F6A21" w:rsidR="00032F94" w:rsidRPr="00032F94" w:rsidRDefault="00032F94" w:rsidP="00032F94">
      <w:r>
        <w:lastRenderedPageBreak/>
        <w:t xml:space="preserve">A korábbi tapasztalatok alapján a </w:t>
      </w:r>
      <w:r w:rsidRPr="006E1604">
        <w:rPr>
          <w:i/>
          <w:iCs/>
        </w:rPr>
        <w:t>modelNN_irv2</w:t>
      </w:r>
      <w:r>
        <w:t xml:space="preserve"> háló jó lesz a fehéregyensúly </w:t>
      </w:r>
      <w:r w:rsidR="005E13E8">
        <w:t>prediktálására.</w:t>
      </w:r>
    </w:p>
    <w:p w14:paraId="143CF04C" w14:textId="1917F718" w:rsidR="004B4CFB" w:rsidRPr="00A80BB5" w:rsidRDefault="004B4CFB" w:rsidP="009A2238">
      <w:pPr>
        <w:ind w:firstLine="0"/>
      </w:pPr>
      <w:r w:rsidRPr="004B4CFB">
        <w:tab/>
      </w:r>
      <w:r w:rsidRPr="00001395">
        <w:t>A</w:t>
      </w:r>
      <w:r>
        <w:t>z árnyalatok (lila-zöld egyensúly, vagy tint) prediktálása nem volt egyszerű feladat, az első tanítások során nagyon instabil eredmények születtek, amiket nem tudott a háló jól lefedni, illetve túltanult a modell, a validációs halmazon nem tudott jó eredményt elérni. Valószínűleg a Szakest és ezáltal a Mixed adathalmaz kiegyensúlyozatlansága állt a háttérben (ezek 5-6 közötti értéket adtak az AbsMean-re, míg a szórásra 4-5 közötti volt az érték), mert a Konstanz adathalmazon értelmes eredmények születtek és a modell se tanult túl</w:t>
      </w:r>
      <w:r w:rsidR="00D70ADA">
        <w:t>, illetve az</w:t>
      </w:r>
      <w:r w:rsidR="00DE1CC8">
        <w:t xml:space="preserve"> esetleges túltanulást</w:t>
      </w:r>
      <w:r w:rsidR="00D70ADA">
        <w:t xml:space="preserve"> az early stopping</w:t>
      </w:r>
      <w:r w:rsidR="00DE1CC8">
        <w:t xml:space="preserve"> akadályozza</w:t>
      </w:r>
      <w:r w:rsidR="00001395">
        <w:t>.</w:t>
      </w:r>
    </w:p>
    <w:p w14:paraId="0AA03DEE" w14:textId="3AF0AB3F" w:rsidR="00001395" w:rsidRDefault="00B2632C" w:rsidP="00001395">
      <w:pPr>
        <w:pStyle w:val="Kp"/>
      </w:pPr>
      <w:r w:rsidRPr="00B2632C">
        <w:drawing>
          <wp:inline distT="0" distB="0" distL="0" distR="0" wp14:anchorId="3DE65D4A" wp14:editId="057A4A4B">
            <wp:extent cx="3981600" cy="595086"/>
            <wp:effectExtent l="0" t="0" r="0" b="0"/>
            <wp:docPr id="102" name="Grafik 10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rafik 102" descr="Ein Bild, das Tisch enthält.&#10;&#10;Automatisch generierte Beschreibu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41679" cy="6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942C" w14:textId="1ABD690F" w:rsidR="004B4CFB" w:rsidRDefault="00001395" w:rsidP="00001395">
      <w:pPr>
        <w:pStyle w:val="Beschriftung"/>
      </w:pPr>
      <w:fldSimple w:instr=" SEQ ábra \* ARABIC ">
        <w:r w:rsidR="00947F1F">
          <w:rPr>
            <w:noProof/>
          </w:rPr>
          <w:t>40</w:t>
        </w:r>
      </w:fldSimple>
      <w:r>
        <w:t xml:space="preserve">. ábra: A különböző modellek hibastatisztikái </w:t>
      </w:r>
      <w:r w:rsidR="00D70ADA">
        <w:t>árnyalatot</w:t>
      </w:r>
      <w:r>
        <w:t xml:space="preserve"> prediktálva</w:t>
      </w:r>
      <w:r w:rsidR="00D70ADA">
        <w:t xml:space="preserve"> (tint)</w:t>
      </w:r>
    </w:p>
    <w:p w14:paraId="728122BE" w14:textId="77777777" w:rsidR="004B4CFB" w:rsidRDefault="004B4CFB" w:rsidP="004B4CFB">
      <w:pPr>
        <w:pStyle w:val="Kp"/>
      </w:pPr>
      <w:r w:rsidRPr="004B4CFB">
        <w:drawing>
          <wp:inline distT="0" distB="0" distL="0" distR="0" wp14:anchorId="05CC11F3" wp14:editId="08E040DD">
            <wp:extent cx="5119200" cy="2166510"/>
            <wp:effectExtent l="0" t="0" r="0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33263" cy="217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5F9" w14:textId="1ACF1374" w:rsidR="004B4CFB" w:rsidRPr="004B4CFB" w:rsidRDefault="004B4CFB" w:rsidP="004B4CFB">
      <w:pPr>
        <w:pStyle w:val="Beschriftung"/>
      </w:pPr>
      <w:fldSimple w:instr=" SEQ ábra \* ARABIC ">
        <w:r w:rsidR="00947F1F">
          <w:rPr>
            <w:noProof/>
          </w:rPr>
          <w:t>41</w:t>
        </w:r>
      </w:fldSimple>
      <w:r>
        <w:t xml:space="preserve">. ábra: A </w:t>
      </w:r>
      <w:r w:rsidRPr="004B4CFB">
        <w:rPr>
          <w:i/>
          <w:iCs/>
        </w:rPr>
        <w:t>modelNN_irv2</w:t>
      </w:r>
      <w:r>
        <w:t xml:space="preserve"> háló tanulási görbéje az árnyalatra</w:t>
      </w:r>
      <w:r w:rsidR="00D70ADA">
        <w:t xml:space="preserve"> (tint)</w:t>
      </w:r>
    </w:p>
    <w:p w14:paraId="1FF91307" w14:textId="31B1A30D" w:rsidR="00DE1CC8" w:rsidRDefault="00DE1CC8" w:rsidP="00DE1CC8">
      <w:r>
        <w:t xml:space="preserve">A világosság prediktálásához elég jó eredményt ért el a </w:t>
      </w:r>
      <w:r w:rsidRPr="00DE1CC8">
        <w:rPr>
          <w:i/>
          <w:iCs/>
        </w:rPr>
        <w:t>modelNN_irv2</w:t>
      </w:r>
      <w:r>
        <w:t xml:space="preserve"> háló a 0,18-as átlaghibával. A világosság értékei a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[-5;+5]</m:t>
        </m:r>
      </m:oMath>
      <w:r>
        <w:t xml:space="preserve"> tartományba esnek</w:t>
      </w:r>
      <w:r>
        <w:t xml:space="preserve"> (a Lightroomban ekkora tartományban értelmezett ez a paraméter). Ilyen értékek mellett a produkált hiba elfogadható, valamint több adattal várhatóan tovább leszorítható, csakúgy, mint a többi tulajdonság hibája.</w:t>
      </w:r>
    </w:p>
    <w:p w14:paraId="53A83986" w14:textId="304D4912" w:rsidR="00DE1CC8" w:rsidRDefault="00B2632C" w:rsidP="00DE1CC8">
      <w:pPr>
        <w:pStyle w:val="Kp"/>
      </w:pPr>
      <w:r w:rsidRPr="00B2632C">
        <w:drawing>
          <wp:inline distT="0" distB="0" distL="0" distR="0" wp14:anchorId="66A1D550" wp14:editId="2E52B466">
            <wp:extent cx="4175760" cy="594152"/>
            <wp:effectExtent l="0" t="0" r="0" b="0"/>
            <wp:docPr id="103" name="Grafik 10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Grafik 103" descr="Ein Bild, das Tisch enthält.&#10;&#10;Automatisch generierte Beschreibu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62472" cy="6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EB0E" w14:textId="5EEDF573" w:rsidR="00C07618" w:rsidRDefault="00DE1CC8" w:rsidP="00DE1CC8">
      <w:pPr>
        <w:pStyle w:val="Beschriftung"/>
      </w:pPr>
      <w:fldSimple w:instr=" SEQ ábra \* ARABIC ">
        <w:r w:rsidR="00947F1F">
          <w:rPr>
            <w:noProof/>
          </w:rPr>
          <w:t>42</w:t>
        </w:r>
      </w:fldSimple>
      <w:r>
        <w:t>. ábra: A hálók hibastatisztikája a világosságot prediktálva</w:t>
      </w:r>
    </w:p>
    <w:p w14:paraId="64562E20" w14:textId="2FBFCD4C" w:rsidR="00DE1CC8" w:rsidRPr="001A05BD" w:rsidRDefault="00DE1CC8" w:rsidP="00DE1CC8">
      <w:r>
        <w:lastRenderedPageBreak/>
        <w:t xml:space="preserve">A kontrasztot legjobban prediktáló háló meglepő módon a </w:t>
      </w:r>
      <w:r w:rsidRPr="00DE1CC8">
        <w:rPr>
          <w:i/>
          <w:iCs/>
        </w:rPr>
        <w:t>modelNN_init</w:t>
      </w:r>
      <w:r>
        <w:t xml:space="preserve"> lett, a többi háló elmarad ettől, ahogy ez az alábbi táblázatban látható.</w:t>
      </w:r>
      <w:r w:rsidR="001A05BD">
        <w:t xml:space="preserve"> A kontraszt elméleti értékkészlete a </w:t>
      </w:r>
      <m:oMath>
        <m:r>
          <m:rPr>
            <m:sty m:val="p"/>
          </m:rPr>
          <w:rPr>
            <w:rFonts w:ascii="Cambria Math" w:hAnsi="Cambria Math"/>
          </w:rPr>
          <m:t>[-</m:t>
        </m:r>
        <m:r>
          <m:rPr>
            <m:sty m:val="p"/>
          </m:rPr>
          <w:rPr>
            <w:rFonts w:ascii="Cambria Math" w:hAnsi="Cambria Math"/>
          </w:rPr>
          <m:t>100</m:t>
        </m:r>
        <m:r>
          <m:rPr>
            <m:sty m:val="p"/>
          </m:rPr>
          <w:rPr>
            <w:rFonts w:ascii="Cambria Math" w:hAnsi="Cambria Math"/>
          </w:rPr>
          <m:t>;+</m:t>
        </m:r>
        <m:r>
          <m:rPr>
            <m:sty m:val="p"/>
          </m:rPr>
          <w:rPr>
            <w:rFonts w:ascii="Cambria Math" w:hAnsi="Cambria Math"/>
          </w:rPr>
          <m:t>100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1A05BD">
        <w:t xml:space="preserve"> intervallumba esik, de nem szoktak nagyon a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;+</m:t>
        </m:r>
        <m:r>
          <m:rPr>
            <m:sty m:val="p"/>
          </m:rP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1A05BD">
        <w:t xml:space="preserve"> tartományon kívül értékek előfordulni.</w:t>
      </w:r>
    </w:p>
    <w:p w14:paraId="5D3D8E33" w14:textId="77777777" w:rsidR="00DE1CC8" w:rsidRDefault="00B2632C" w:rsidP="00DE1CC8">
      <w:pPr>
        <w:pStyle w:val="Kp"/>
      </w:pPr>
      <w:r w:rsidRPr="00B2632C">
        <w:drawing>
          <wp:inline distT="0" distB="0" distL="0" distR="0" wp14:anchorId="2B9EBC45" wp14:editId="20300400">
            <wp:extent cx="4176000" cy="602043"/>
            <wp:effectExtent l="0" t="0" r="0" b="0"/>
            <wp:docPr id="104" name="Grafik 10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Grafik 104" descr="Ein Bild, das Tisch enthält.&#10;&#10;Automatisch generierte Beschreibu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34383" cy="6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D71" w14:textId="5C6BD24A" w:rsidR="00224B7C" w:rsidRPr="00B2632C" w:rsidRDefault="00DE1CC8" w:rsidP="00DE1CC8">
      <w:pPr>
        <w:pStyle w:val="Beschriftung"/>
      </w:pPr>
      <w:fldSimple w:instr=" SEQ ábra \* ARABIC ">
        <w:r w:rsidR="00947F1F">
          <w:rPr>
            <w:noProof/>
          </w:rPr>
          <w:t>43</w:t>
        </w:r>
      </w:fldSimple>
      <w:r>
        <w:t xml:space="preserve">. ábra: A hálók hibaértékei kontraszt </w:t>
      </w:r>
      <w:proofErr w:type="spellStart"/>
      <w:r>
        <w:t>prediktálásánál</w:t>
      </w:r>
      <w:proofErr w:type="spellEnd"/>
    </w:p>
    <w:p w14:paraId="4B0AC05F" w14:textId="6581CA14" w:rsidR="00DE1CC8" w:rsidRDefault="00DE1CC8" w:rsidP="00DE1CC8">
      <w:r>
        <w:t xml:space="preserve">A vibrálást ismét a modelNN_irv2 hálónak sikerült a legjobban </w:t>
      </w:r>
      <w:r w:rsidR="001A05BD">
        <w:t xml:space="preserve">eltalálnia, így erre a tulajdonságra is érdemes ezt a hálót alkalmazni. A vibrálás elméleti értékkészlete a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</w:rPr>
              <m:t>100</m:t>
            </m:r>
            <m:r>
              <m:rPr>
                <m:sty m:val="p"/>
              </m:rPr>
              <w:rPr>
                <w:rFonts w:ascii="Cambria Math" w:hAnsi="Cambria Math"/>
              </w:rPr>
              <m:t>;+</m:t>
            </m:r>
            <m:r>
              <m:rPr>
                <m:sty m:val="p"/>
              </m:rPr>
              <w:rPr>
                <w:rFonts w:ascii="Cambria Math" w:hAnsi="Cambria Math"/>
              </w:rPr>
              <m:t>100</m:t>
            </m:r>
          </m:e>
        </m:d>
      </m:oMath>
      <w:r w:rsidR="001A05BD">
        <w:t xml:space="preserve"> intervallum, a gyakorlatban nem igazán fordulnak elő az </w:t>
      </w:r>
      <m:oMath>
        <m:r>
          <m:rPr>
            <m:sty m:val="p"/>
          </m:rPr>
          <w:rPr>
            <w:rFonts w:ascii="Cambria Math" w:hAnsi="Cambria Math"/>
          </w:rPr>
          <m:t>[-5;+</m:t>
        </m:r>
        <m:r>
          <m:rPr>
            <m:sty m:val="p"/>
          </m:rPr>
          <w:rPr>
            <w:rFonts w:ascii="Cambria Math" w:hAnsi="Cambria Math"/>
          </w:rPr>
          <m:t>20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1A05BD">
        <w:t xml:space="preserve"> intervallumon kívüli értékek. </w:t>
      </w:r>
    </w:p>
    <w:p w14:paraId="6B501316" w14:textId="77777777" w:rsidR="001A05BD" w:rsidRDefault="00B2632C" w:rsidP="001A05BD">
      <w:pPr>
        <w:pStyle w:val="Kp"/>
      </w:pPr>
      <w:r w:rsidRPr="00B2632C">
        <w:drawing>
          <wp:inline distT="0" distB="0" distL="0" distR="0" wp14:anchorId="21BFBA48" wp14:editId="765022F2">
            <wp:extent cx="4176000" cy="597133"/>
            <wp:effectExtent l="0" t="0" r="0" b="0"/>
            <wp:docPr id="105" name="Grafik 10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Grafik 105" descr="Ein Bild, das Tisch enthält.&#10;&#10;Automatisch generierte Beschreibu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34082" cy="6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322" w14:textId="128A45A4" w:rsidR="00B2632C" w:rsidRDefault="001A05BD" w:rsidP="001A05BD">
      <w:pPr>
        <w:pStyle w:val="Beschriftung"/>
      </w:pPr>
      <w:fldSimple w:instr=" SEQ ábra \* ARABIC ">
        <w:r w:rsidR="00947F1F">
          <w:rPr>
            <w:noProof/>
          </w:rPr>
          <w:t>44</w:t>
        </w:r>
      </w:fldSimple>
      <w:r>
        <w:t>. ábra: A modellek hibái vibrálás esetén</w:t>
      </w:r>
    </w:p>
    <w:p w14:paraId="46D804BC" w14:textId="3098F504" w:rsidR="001A05BD" w:rsidRDefault="001A05BD" w:rsidP="001A05BD">
      <w:r>
        <w:t>Az 5 tulajdonság prediktálásához tehát az alábbi hálók adnak a megadott körülmények mellett elfogadható értékeket:</w:t>
      </w:r>
    </w:p>
    <w:p w14:paraId="60CEECBC" w14:textId="77777777" w:rsidR="00947F1F" w:rsidRDefault="00947F1F" w:rsidP="00947F1F">
      <w:pPr>
        <w:pStyle w:val="Kp"/>
      </w:pPr>
      <w:r w:rsidRPr="00947F1F">
        <w:drawing>
          <wp:inline distT="0" distB="0" distL="0" distR="0" wp14:anchorId="009C08BA" wp14:editId="0E9E3741">
            <wp:extent cx="3319200" cy="971483"/>
            <wp:effectExtent l="0" t="0" r="0" b="0"/>
            <wp:docPr id="106" name="Grafik 10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Grafik 106" descr="Ein Bild, das Tisch enthält.&#10;&#10;Automatisch generierte Beschreibu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32943" cy="9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AE2" w14:textId="6BE43E7A" w:rsidR="00947F1F" w:rsidRDefault="00947F1F" w:rsidP="00947F1F">
      <w:pPr>
        <w:pStyle w:val="Beschriftung"/>
      </w:pPr>
      <w:fldSimple w:instr=" SEQ ábra \* ARABIC ">
        <w:r>
          <w:rPr>
            <w:noProof/>
          </w:rPr>
          <w:t>45</w:t>
        </w:r>
      </w:fldSimple>
      <w:r>
        <w:t>. ábra: Választott modellek és főbb paramétereik a tulajdonságok prediktálásához</w:t>
      </w:r>
    </w:p>
    <w:p w14:paraId="0DD06AF7" w14:textId="4B83E752" w:rsidR="009C57A8" w:rsidRPr="008D1934" w:rsidRDefault="00E95647" w:rsidP="00827D03">
      <w:pPr>
        <w:pStyle w:val="berschrift3"/>
        <w:rPr>
          <w:rFonts w:cs="Times New Roman"/>
        </w:rPr>
      </w:pPr>
      <w:bookmarkStart w:id="58" w:name="_Toc121176687"/>
      <w:r w:rsidRPr="008D1934">
        <w:rPr>
          <w:rFonts w:cs="Times New Roman"/>
        </w:rPr>
        <w:t>Bet</w:t>
      </w:r>
      <w:r w:rsidR="009C57A8" w:rsidRPr="008D1934">
        <w:rPr>
          <w:rFonts w:cs="Times New Roman"/>
        </w:rPr>
        <w:t>anult modellek mentése</w:t>
      </w:r>
      <w:r w:rsidRPr="008D1934">
        <w:rPr>
          <w:rFonts w:cs="Times New Roman"/>
        </w:rPr>
        <w:t>, betöltése</w:t>
      </w:r>
      <w:bookmarkEnd w:id="58"/>
    </w:p>
    <w:p w14:paraId="6B8D59DC" w14:textId="71157585" w:rsidR="009C57A8" w:rsidRPr="008D1934" w:rsidRDefault="009C57A8" w:rsidP="00E06497">
      <w:r w:rsidRPr="008D1934">
        <w:t>A tanult modellek HDF5 fájlokként (.h5 kiterjesztés), opcionálisan dátummal ellátv</w:t>
      </w:r>
      <w:r w:rsidR="00AF273A">
        <w:t xml:space="preserve">a </w:t>
      </w:r>
      <w:r w:rsidRPr="008D1934">
        <w:t>ment</w:t>
      </w:r>
      <w:r w:rsidR="00122258" w:rsidRPr="008D1934">
        <w:t>ésre kerülnek a</w:t>
      </w:r>
      <w:r w:rsidRPr="008D1934">
        <w:t xml:space="preserve"> </w:t>
      </w:r>
      <w:r w:rsidR="00AF273A">
        <w:t xml:space="preserve">Google </w:t>
      </w:r>
      <w:r w:rsidRPr="008D1934">
        <w:t xml:space="preserve">Drive-ra, ezt végzi a </w:t>
      </w:r>
      <w:r w:rsidRPr="008D1934">
        <w:rPr>
          <w:i/>
          <w:iCs/>
        </w:rPr>
        <w:t>save_models</w:t>
      </w:r>
      <w:r w:rsidRPr="008D1934">
        <w:t xml:space="preserve"> függvény</w:t>
      </w:r>
      <w:r w:rsidR="00122258" w:rsidRPr="008D1934">
        <w:t>.</w:t>
      </w:r>
      <w:r w:rsidR="00E06497" w:rsidRPr="008D1934">
        <w:t xml:space="preserve"> </w:t>
      </w:r>
      <w:r w:rsidR="00122258" w:rsidRPr="008D1934">
        <w:t>A</w:t>
      </w:r>
      <w:r w:rsidRPr="008D1934">
        <w:t xml:space="preserve"> </w:t>
      </w:r>
      <w:proofErr w:type="gramStart"/>
      <w:r w:rsidRPr="008D1934">
        <w:rPr>
          <w:i/>
          <w:iCs/>
        </w:rPr>
        <w:t>tf.keras</w:t>
      </w:r>
      <w:proofErr w:type="gramEnd"/>
      <w:r w:rsidRPr="008D1934">
        <w:rPr>
          <w:i/>
          <w:iCs/>
        </w:rPr>
        <w:t>.Model</w:t>
      </w:r>
      <w:r w:rsidRPr="008D1934">
        <w:t xml:space="preserve"> osztálynak </w:t>
      </w:r>
      <w:r w:rsidR="00E06497" w:rsidRPr="008D1934">
        <w:t xml:space="preserve">a modellek </w:t>
      </w:r>
      <w:r w:rsidR="00E95647" w:rsidRPr="008D1934">
        <w:t>mentés</w:t>
      </w:r>
      <w:r w:rsidR="00E06497" w:rsidRPr="008D1934">
        <w:t>é</w:t>
      </w:r>
      <w:r w:rsidR="00E95647" w:rsidRPr="008D1934">
        <w:t>hez</w:t>
      </w:r>
      <w:r w:rsidR="00E06497" w:rsidRPr="008D1934">
        <w:t xml:space="preserve"> </w:t>
      </w:r>
      <w:r w:rsidR="00E95647" w:rsidRPr="008D1934">
        <w:t>és a betöltéshez</w:t>
      </w:r>
      <w:r w:rsidRPr="008D1934">
        <w:t xml:space="preserve"> beépített függvénye</w:t>
      </w:r>
      <w:r w:rsidR="00122258" w:rsidRPr="008D1934">
        <w:t xml:space="preserve"> van, később lokálisan a modellek visszatöltéséhez a </w:t>
      </w:r>
      <w:r w:rsidR="00122258" w:rsidRPr="008D1934">
        <w:rPr>
          <w:i/>
          <w:iCs/>
        </w:rPr>
        <w:t>load_models</w:t>
      </w:r>
      <w:r w:rsidR="00122258" w:rsidRPr="008D1934">
        <w:t xml:space="preserve"> függvény szükség</w:t>
      </w:r>
      <w:r w:rsidR="00AF273A">
        <w:t>es</w:t>
      </w:r>
      <w:r w:rsidRPr="008D1934">
        <w:t xml:space="preserve">. </w:t>
      </w:r>
    </w:p>
    <w:p w14:paraId="188F3117" w14:textId="464AC1ED" w:rsidR="009C57A8" w:rsidRPr="008D1934" w:rsidRDefault="00000000" w:rsidP="009C57A8">
      <w:pPr>
        <w:ind w:firstLine="0"/>
      </w:pPr>
      <w:hyperlink r:id="rId107" w:history="1">
        <w:r w:rsidR="009C57A8" w:rsidRPr="008D1934">
          <w:rPr>
            <w:rStyle w:val="Hyperlink"/>
          </w:rPr>
          <w:t>https://www.tensorflow.org/guide/keras/save_and_serialize</w:t>
        </w:r>
      </w:hyperlink>
      <w:r w:rsidR="009C57A8" w:rsidRPr="008D1934">
        <w:t xml:space="preserve"> </w:t>
      </w:r>
    </w:p>
    <w:p w14:paraId="1221E74B" w14:textId="64D00EB0" w:rsidR="00E95647" w:rsidRPr="008D1934" w:rsidRDefault="00E95647" w:rsidP="00E95647">
      <w:pPr>
        <w:ind w:firstLine="0"/>
      </w:pPr>
    </w:p>
    <w:p w14:paraId="406913DE" w14:textId="59ECD476" w:rsidR="00E95647" w:rsidRPr="008D1934" w:rsidRDefault="00E95647" w:rsidP="00827D03">
      <w:pPr>
        <w:pStyle w:val="berschrift3"/>
        <w:rPr>
          <w:rFonts w:cs="Times New Roman"/>
        </w:rPr>
      </w:pPr>
      <w:bookmarkStart w:id="59" w:name="_Toc121176688"/>
      <w:r w:rsidRPr="008D1934">
        <w:rPr>
          <w:rFonts w:cs="Times New Roman"/>
        </w:rPr>
        <w:lastRenderedPageBreak/>
        <w:t>Alkalmazás előtti konfigurációk</w:t>
      </w:r>
      <w:bookmarkEnd w:id="59"/>
    </w:p>
    <w:p w14:paraId="2405066A" w14:textId="6B6B93F0" w:rsidR="00E95647" w:rsidRPr="008D1934" w:rsidRDefault="00E95647" w:rsidP="00E95647">
      <w:r w:rsidRPr="008D1934">
        <w:t>A futtatási környezetben a python 3.9-es verziója, illetve az alkalmazáshoz szükséges csomagok szükségesek, ezeket a pip csomagkezelővel lehet könnye</w:t>
      </w:r>
      <w:r w:rsidR="005C0D47" w:rsidRPr="008D1934">
        <w:t>dén</w:t>
      </w:r>
      <w:r w:rsidRPr="008D1934">
        <w:t xml:space="preserve"> letölteni.</w:t>
      </w:r>
    </w:p>
    <w:p w14:paraId="5D460D49" w14:textId="56E9F471" w:rsidR="00E95647" w:rsidRPr="008D1934" w:rsidRDefault="00E95647" w:rsidP="00E95647">
      <w:r w:rsidRPr="008D1934">
        <w:t xml:space="preserve">Ahhoz, hogy az alkalmazás meg tudja nyitni az Adobe Lightroom-ot a predikció végén, szükséges ez az alkalmazás is. </w:t>
      </w:r>
      <w:r w:rsidR="00122258" w:rsidRPr="008D1934">
        <w:t>B</w:t>
      </w:r>
      <w:r w:rsidRPr="008D1934">
        <w:t xml:space="preserve">e kell állítani </w:t>
      </w:r>
      <w:r w:rsidR="00122258" w:rsidRPr="008D1934">
        <w:t xml:space="preserve">a </w:t>
      </w:r>
      <w:r w:rsidRPr="008D1934">
        <w:t>Lightroom Autoimport funkció</w:t>
      </w:r>
      <w:r w:rsidR="00122258" w:rsidRPr="008D1934">
        <w:t>já</w:t>
      </w:r>
      <w:r w:rsidRPr="008D1934">
        <w:t>t</w:t>
      </w:r>
      <w:r w:rsidR="00122258" w:rsidRPr="008D1934">
        <w:t xml:space="preserve"> is</w:t>
      </w:r>
      <w:r w:rsidRPr="008D1934">
        <w:t xml:space="preserve"> egy tetszőleges, még üres mappára. Ez ahhoz szükséges, hogy a Lightroom automatikusan fel tudja olvasni azokat a képeket, amikhez a korrekciós fájlok </w:t>
      </w:r>
      <w:r w:rsidR="00E46F7F" w:rsidRPr="008D1934">
        <w:t>el</w:t>
      </w:r>
      <w:r w:rsidRPr="008D1934">
        <w:t xml:space="preserve">készültek. Érdemes az </w:t>
      </w:r>
      <w:r w:rsidRPr="008D1934">
        <w:rPr>
          <w:i/>
          <w:iCs/>
        </w:rPr>
        <w:t>LR</w:t>
      </w:r>
      <w:r w:rsidRPr="008D1934">
        <w:t xml:space="preserve"> környezeti változóban eltárolni a Lightroom.exe-re mutató útvonalat,</w:t>
      </w:r>
      <w:r w:rsidR="00122258" w:rsidRPr="008D1934">
        <w:t xml:space="preserve"> az alkalmazás először megpróbálja ez</w:t>
      </w:r>
      <w:r w:rsidR="00AF273A">
        <w:t>en keresztül a Lightroom-ot indítani</w:t>
      </w:r>
      <w:r w:rsidR="00122258" w:rsidRPr="008D1934">
        <w:t>. Ez az elérési út</w:t>
      </w:r>
      <w:r w:rsidRPr="008D1934">
        <w:t xml:space="preserve"> általában így néz ki: </w:t>
      </w:r>
      <w:r w:rsidR="00FF68F2" w:rsidRPr="008D1934">
        <w:t xml:space="preserve">`C:\Program Files\Adobe\Adobe Lightroom Classic\Lightroom.exe`. </w:t>
      </w:r>
      <w:r w:rsidR="00AF273A">
        <w:t xml:space="preserve">A környezeti változó beállítása után </w:t>
      </w:r>
      <w:r w:rsidR="00FF68F2" w:rsidRPr="008D1934">
        <w:t>előfordulhat, hogy újra kell indítani a számítógépet.</w:t>
      </w:r>
    </w:p>
    <w:p w14:paraId="108B3D1D" w14:textId="7565A14D" w:rsidR="00FF68F2" w:rsidRPr="008D1934" w:rsidRDefault="00CB659D" w:rsidP="00E95647">
      <w:r w:rsidRPr="008D1934">
        <w:t>Végül l</w:t>
      </w:r>
      <w:r w:rsidR="00FF68F2" w:rsidRPr="008D1934">
        <w:t xml:space="preserve">e kell tölteni a </w:t>
      </w:r>
      <w:r w:rsidRPr="008D1934">
        <w:t>be</w:t>
      </w:r>
      <w:r w:rsidR="00FF68F2" w:rsidRPr="008D1934">
        <w:t>tanított modelleket és egy új mappába kell őket másolni, ahol csak a használni kívánt modellek vannak.</w:t>
      </w:r>
    </w:p>
    <w:p w14:paraId="661EE53F" w14:textId="1DCEDD1B" w:rsidR="00E95647" w:rsidRPr="008D1934" w:rsidRDefault="00E95647" w:rsidP="00827D03">
      <w:pPr>
        <w:pStyle w:val="berschrift3"/>
        <w:rPr>
          <w:rFonts w:cs="Times New Roman"/>
        </w:rPr>
      </w:pPr>
      <w:bookmarkStart w:id="60" w:name="_Toc121176689"/>
      <w:r w:rsidRPr="008D1934">
        <w:rPr>
          <w:rFonts w:cs="Times New Roman"/>
        </w:rPr>
        <w:t>Jellemzők prediktálása</w:t>
      </w:r>
      <w:bookmarkEnd w:id="60"/>
    </w:p>
    <w:p w14:paraId="23141FF3" w14:textId="40831544" w:rsidR="00FF68F2" w:rsidRPr="008D1934" w:rsidRDefault="00E95647" w:rsidP="00E95647">
      <w:r w:rsidRPr="008D1934">
        <w:t>A projekt ezen része az, ami</w:t>
      </w:r>
      <w:r w:rsidR="00CB659D" w:rsidRPr="008D1934">
        <w:t xml:space="preserve"> a felhasználók számára készült, a</w:t>
      </w:r>
      <w:r w:rsidR="004A4749" w:rsidRPr="008D1934">
        <w:t xml:space="preserve"> </w:t>
      </w:r>
      <w:r w:rsidR="004A4749" w:rsidRPr="008D1934">
        <w:rPr>
          <w:i/>
          <w:iCs/>
        </w:rPr>
        <w:t>predictor.py</w:t>
      </w:r>
      <w:r w:rsidR="004A4749" w:rsidRPr="008D1934">
        <w:t xml:space="preserve"> egy </w:t>
      </w:r>
      <w:r w:rsidRPr="008D1934">
        <w:t>CLI alkalmazás, ami az alábbi paramétereket várja</w:t>
      </w:r>
      <w:r w:rsidR="00FF68F2" w:rsidRPr="008D1934">
        <w:t>:</w:t>
      </w:r>
    </w:p>
    <w:p w14:paraId="6F3D8A6A" w14:textId="5CC1E0C8" w:rsidR="00FF68F2" w:rsidRPr="008D1934" w:rsidRDefault="00FF68F2" w:rsidP="008D010F">
      <w:pPr>
        <w:pStyle w:val="berschrift4"/>
      </w:pPr>
      <w:bookmarkStart w:id="61" w:name="_Toc121176690"/>
      <w:r w:rsidRPr="008D1934">
        <w:t>Kötelező paraméter(ek):</w:t>
      </w:r>
      <w:bookmarkEnd w:id="61"/>
    </w:p>
    <w:p w14:paraId="5A140316" w14:textId="612C1202" w:rsidR="00E95647" w:rsidRPr="008D1934" w:rsidRDefault="00FF68F2" w:rsidP="00E95647">
      <w:r w:rsidRPr="008D1934">
        <w:rPr>
          <w:i/>
          <w:iCs/>
        </w:rPr>
        <w:t>raw_source_dir</w:t>
      </w:r>
      <w:r w:rsidRPr="008D1934">
        <w:t xml:space="preserve">: </w:t>
      </w:r>
      <w:r w:rsidR="004A4749" w:rsidRPr="008D1934">
        <w:t>A</w:t>
      </w:r>
      <w:r w:rsidRPr="008D1934">
        <w:t xml:space="preserve"> prediktálni kívánt nyersképek elérési útja</w:t>
      </w:r>
    </w:p>
    <w:p w14:paraId="0C887BD3" w14:textId="1CC4D9B8" w:rsidR="00FF68F2" w:rsidRPr="008D1934" w:rsidRDefault="00FF68F2" w:rsidP="008D010F">
      <w:pPr>
        <w:pStyle w:val="berschrift4"/>
      </w:pPr>
      <w:bookmarkStart w:id="62" w:name="_Toc121176691"/>
      <w:r w:rsidRPr="008D1934">
        <w:t>Opcionális paraméterek:</w:t>
      </w:r>
      <w:bookmarkEnd w:id="62"/>
    </w:p>
    <w:p w14:paraId="46E12775" w14:textId="0D57FB64" w:rsidR="00FF68F2" w:rsidRPr="008D1934" w:rsidRDefault="004A4749" w:rsidP="004A4749">
      <w:pPr>
        <w:rPr>
          <w:i/>
          <w:iCs/>
        </w:rPr>
      </w:pPr>
      <w:r w:rsidRPr="008D1934">
        <w:rPr>
          <w:i/>
          <w:iCs/>
        </w:rPr>
        <w:t>-</w:t>
      </w:r>
      <w:r w:rsidR="00CB659D" w:rsidRPr="008D1934">
        <w:rPr>
          <w:i/>
          <w:iCs/>
        </w:rPr>
        <w:t>-</w:t>
      </w:r>
      <w:r w:rsidRPr="008D1934">
        <w:rPr>
          <w:i/>
          <w:iCs/>
        </w:rPr>
        <w:t>lr_target_dir</w:t>
      </w:r>
      <w:r w:rsidRPr="008D1934">
        <w:t xml:space="preserve">: Az a mappa, amire a Lightroom Autoimport be van állítva, </w:t>
      </w:r>
      <w:proofErr w:type="gramStart"/>
      <w:r w:rsidRPr="008D1934">
        <w:t xml:space="preserve">alapbeállítása </w:t>
      </w:r>
      <w:r w:rsidRPr="008D1934">
        <w:rPr>
          <w:i/>
          <w:iCs/>
        </w:rPr>
        <w:t>.</w:t>
      </w:r>
      <w:proofErr w:type="gramEnd"/>
      <w:r w:rsidRPr="008D1934">
        <w:rPr>
          <w:i/>
          <w:iCs/>
        </w:rPr>
        <w:t>/resources/auto_imp_dir</w:t>
      </w:r>
    </w:p>
    <w:p w14:paraId="28F533DF" w14:textId="0AADCEEC" w:rsidR="004A4749" w:rsidRPr="008D1934" w:rsidRDefault="004A4749" w:rsidP="00E95647">
      <w:r w:rsidRPr="008D1934">
        <w:rPr>
          <w:i/>
          <w:iCs/>
        </w:rPr>
        <w:t>--path_to_models</w:t>
      </w:r>
      <w:r w:rsidRPr="008D1934">
        <w:t xml:space="preserve">: A modellek elérési útja, </w:t>
      </w:r>
      <w:proofErr w:type="gramStart"/>
      <w:r w:rsidRPr="008D1934">
        <w:t xml:space="preserve">alapbeállításban </w:t>
      </w:r>
      <w:r w:rsidRPr="008D1934">
        <w:rPr>
          <w:i/>
          <w:iCs/>
        </w:rPr>
        <w:t>.</w:t>
      </w:r>
      <w:proofErr w:type="gramEnd"/>
      <w:r w:rsidRPr="008D1934">
        <w:rPr>
          <w:i/>
          <w:iCs/>
        </w:rPr>
        <w:t>/models</w:t>
      </w:r>
    </w:p>
    <w:p w14:paraId="7038895F" w14:textId="26F6BEBF" w:rsidR="009C57A8" w:rsidRPr="008D1934" w:rsidRDefault="004A4749" w:rsidP="009C57A8">
      <w:r w:rsidRPr="008D1934">
        <w:rPr>
          <w:i/>
          <w:iCs/>
        </w:rPr>
        <w:t>--open_up_LR</w:t>
      </w:r>
      <w:r w:rsidRPr="008D1934">
        <w:t>: True vagy False értéket vehet fel, a prediktálás után a Lightroom indítását kapcsolja be (True), vagy ki (False). Alapbeállítása True.</w:t>
      </w:r>
    </w:p>
    <w:p w14:paraId="0146CE3E" w14:textId="779CAD84" w:rsidR="004A4749" w:rsidRPr="008D1934" w:rsidRDefault="004A4749" w:rsidP="004A4749">
      <w:r w:rsidRPr="008D1934">
        <w:rPr>
          <w:i/>
          <w:iCs/>
        </w:rPr>
        <w:t>--lr_executable_path</w:t>
      </w:r>
      <w:r w:rsidRPr="008D1934">
        <w:t xml:space="preserve">: A Lightroom.exe elérési útja, ha nincs az </w:t>
      </w:r>
      <w:r w:rsidRPr="008D1934">
        <w:rPr>
          <w:i/>
          <w:iCs/>
        </w:rPr>
        <w:t>LR</w:t>
      </w:r>
      <w:r w:rsidRPr="008D1934">
        <w:t xml:space="preserve"> környezeti változó beállítva, alapbeállítása </w:t>
      </w:r>
      <w:r w:rsidR="00CB659D" w:rsidRPr="008D1934">
        <w:t>`</w:t>
      </w:r>
      <w:r w:rsidRPr="008D1934">
        <w:t>C:\Program Files\Adobe\Adobe Lightroom Classic\Lightroom.exe</w:t>
      </w:r>
      <w:r w:rsidR="00CB659D" w:rsidRPr="008D1934">
        <w:t>`</w:t>
      </w:r>
      <w:r w:rsidRPr="008D1934">
        <w:t>.</w:t>
      </w:r>
    </w:p>
    <w:p w14:paraId="0FB7141C" w14:textId="3ACDDE23" w:rsidR="004A4749" w:rsidRDefault="004A4749" w:rsidP="004A4749">
      <w:r w:rsidRPr="008D1934">
        <w:rPr>
          <w:i/>
          <w:iCs/>
        </w:rPr>
        <w:lastRenderedPageBreak/>
        <w:t>--create_copy</w:t>
      </w:r>
      <w:r w:rsidRPr="008D1934">
        <w:t xml:space="preserve">: True vagy False értéket vehet fel, a prediktálás után a fájlok áthelyezését vagy másolását állítja. Ha True, akkor lemásolja a </w:t>
      </w:r>
      <w:r w:rsidRPr="008D1934">
        <w:rPr>
          <w:i/>
          <w:iCs/>
        </w:rPr>
        <w:t>raw_source_dir</w:t>
      </w:r>
      <w:r w:rsidRPr="008D1934">
        <w:t xml:space="preserve">-ben lévő fájlokat az </w:t>
      </w:r>
      <w:r w:rsidRPr="008D1934">
        <w:rPr>
          <w:i/>
          <w:iCs/>
        </w:rPr>
        <w:t>lr_target_dir</w:t>
      </w:r>
      <w:r w:rsidRPr="008D1934">
        <w:t>-be, egyébként áthelyezi őket. Alapbeállítása False, azaz áthelyezés történik.</w:t>
      </w:r>
    </w:p>
    <w:p w14:paraId="06CFC766" w14:textId="50C2E86E" w:rsidR="00323AED" w:rsidRPr="00323AED" w:rsidRDefault="00323AED" w:rsidP="004A4749">
      <w:r>
        <w:t xml:space="preserve">Alább látható a </w:t>
      </w:r>
      <w:r w:rsidRPr="00323AED">
        <w:rPr>
          <w:i/>
          <w:iCs/>
        </w:rPr>
        <w:t>predictor.py</w:t>
      </w:r>
      <w:r>
        <w:rPr>
          <w:i/>
          <w:iCs/>
        </w:rPr>
        <w:t xml:space="preserve"> </w:t>
      </w:r>
      <w:r>
        <w:t>alkalmazás segítsége.</w:t>
      </w:r>
    </w:p>
    <w:p w14:paraId="698E6776" w14:textId="77777777" w:rsidR="00AF273A" w:rsidRDefault="00AF273A" w:rsidP="00323AED">
      <w:pPr>
        <w:pStyle w:val="Kd"/>
        <w:jc w:val="left"/>
      </w:pPr>
      <w:r>
        <w:t xml:space="preserve">(python) PS C:\Users\Vince\Desktop\7_sem\bscThesis\scripts_new&gt; </w:t>
      </w:r>
    </w:p>
    <w:p w14:paraId="235638DE" w14:textId="5F7012CF" w:rsidR="00AF273A" w:rsidRDefault="00AF273A" w:rsidP="00323AED">
      <w:pPr>
        <w:pStyle w:val="Kd"/>
        <w:jc w:val="left"/>
      </w:pPr>
      <w:proofErr w:type="gramStart"/>
      <w:r>
        <w:t>python .</w:t>
      </w:r>
      <w:proofErr w:type="gramEnd"/>
      <w:r>
        <w:t>\predictor.py .\resources\</w:t>
      </w:r>
      <w:proofErr w:type="spellStart"/>
      <w:r>
        <w:t>konstanz_test_set</w:t>
      </w:r>
      <w:proofErr w:type="spellEnd"/>
      <w:r>
        <w:t xml:space="preserve">\ -h             </w:t>
      </w:r>
    </w:p>
    <w:p w14:paraId="5EE0B805" w14:textId="77777777" w:rsidR="00AF273A" w:rsidRDefault="00AF273A" w:rsidP="00323AED">
      <w:pPr>
        <w:pStyle w:val="Kd"/>
        <w:jc w:val="left"/>
      </w:pPr>
    </w:p>
    <w:p w14:paraId="3DD054D8" w14:textId="17241906" w:rsidR="00AF273A" w:rsidRDefault="00AF273A" w:rsidP="00323AED">
      <w:pPr>
        <w:pStyle w:val="Kd"/>
        <w:jc w:val="left"/>
      </w:pPr>
      <w:proofErr w:type="spellStart"/>
      <w:r>
        <w:t>usage</w:t>
      </w:r>
      <w:proofErr w:type="spellEnd"/>
      <w:r>
        <w:t>: predictor.py [-h] [--lr_target_dir LR_TARGET_DIR] [-m PATH_TO_MODELS] [-o {</w:t>
      </w:r>
      <w:proofErr w:type="spellStart"/>
      <w:proofErr w:type="gramStart"/>
      <w:r>
        <w:t>True,False</w:t>
      </w:r>
      <w:proofErr w:type="spellEnd"/>
      <w:proofErr w:type="gramEnd"/>
      <w:r>
        <w:t>}] [-</w:t>
      </w:r>
      <w:proofErr w:type="spellStart"/>
      <w:r>
        <w:t>LRe</w:t>
      </w:r>
      <w:proofErr w:type="spellEnd"/>
      <w:r>
        <w:t xml:space="preserve"> LR_EXECUTABLE_PATH] [-c {</w:t>
      </w:r>
      <w:proofErr w:type="spellStart"/>
      <w:r>
        <w:t>True,False</w:t>
      </w:r>
      <w:proofErr w:type="spellEnd"/>
      <w:r>
        <w:t>}] [-v] raw_source_dir</w:t>
      </w:r>
    </w:p>
    <w:p w14:paraId="7C53C525" w14:textId="77777777" w:rsidR="00AF273A" w:rsidRDefault="00AF273A" w:rsidP="00323AED">
      <w:pPr>
        <w:pStyle w:val="Kd"/>
        <w:jc w:val="left"/>
      </w:pPr>
    </w:p>
    <w:p w14:paraId="24E96B1D" w14:textId="77777777" w:rsidR="00AF273A" w:rsidRDefault="00AF273A" w:rsidP="00323AED">
      <w:pPr>
        <w:pStyle w:val="Kd"/>
        <w:jc w:val="left"/>
      </w:pPr>
    </w:p>
    <w:p w14:paraId="34BF251D" w14:textId="6E008489" w:rsidR="00AF273A" w:rsidRDefault="00AF273A" w:rsidP="00323AED">
      <w:pPr>
        <w:pStyle w:val="Kd"/>
        <w:jc w:val="left"/>
      </w:pPr>
      <w:proofErr w:type="spellStart"/>
      <w:r>
        <w:t>This</w:t>
      </w:r>
      <w:proofErr w:type="spellEnd"/>
      <w:r>
        <w:t xml:space="preserve"> program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speeding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retouch</w:t>
      </w:r>
      <w:proofErr w:type="spellEnd"/>
      <w:r>
        <w:t xml:space="preserve"> </w:t>
      </w:r>
      <w:proofErr w:type="spellStart"/>
      <w:r>
        <w:t>workflows</w:t>
      </w:r>
      <w:proofErr w:type="spellEnd"/>
    </w:p>
    <w:p w14:paraId="219766B9" w14:textId="77777777" w:rsidR="00AF273A" w:rsidRDefault="00AF273A" w:rsidP="00323AED">
      <w:pPr>
        <w:pStyle w:val="Kd"/>
        <w:ind w:left="0"/>
        <w:jc w:val="left"/>
      </w:pPr>
    </w:p>
    <w:p w14:paraId="1D379912" w14:textId="29BF0E61" w:rsidR="00AF273A" w:rsidRDefault="00AF273A" w:rsidP="00323AED">
      <w:pPr>
        <w:pStyle w:val="Kd"/>
        <w:jc w:val="left"/>
      </w:pPr>
      <w:proofErr w:type="spellStart"/>
      <w:r>
        <w:t>positional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>:</w:t>
      </w:r>
    </w:p>
    <w:p w14:paraId="78F819BB" w14:textId="77777777" w:rsidR="00AF273A" w:rsidRDefault="00AF273A" w:rsidP="00323AED">
      <w:pPr>
        <w:pStyle w:val="Kd"/>
        <w:jc w:val="left"/>
      </w:pPr>
      <w:r>
        <w:t xml:space="preserve">  raw_source_dir       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image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6100251A" w14:textId="77777777" w:rsidR="00AF273A" w:rsidRDefault="00AF273A" w:rsidP="00323AED">
      <w:pPr>
        <w:pStyle w:val="Kd"/>
        <w:jc w:val="left"/>
      </w:pPr>
    </w:p>
    <w:p w14:paraId="5D9C2E2F" w14:textId="77777777" w:rsidR="00AF273A" w:rsidRDefault="00AF273A" w:rsidP="00323AED">
      <w:pPr>
        <w:pStyle w:val="Kd"/>
        <w:jc w:val="left"/>
      </w:pPr>
      <w:proofErr w:type="spellStart"/>
      <w:r>
        <w:t>optional</w:t>
      </w:r>
      <w:proofErr w:type="spellEnd"/>
      <w:r>
        <w:t xml:space="preserve"> </w:t>
      </w:r>
      <w:proofErr w:type="spellStart"/>
      <w:r>
        <w:t>arguments</w:t>
      </w:r>
      <w:proofErr w:type="spellEnd"/>
      <w:r>
        <w:t>:</w:t>
      </w:r>
    </w:p>
    <w:p w14:paraId="4BA4B5D0" w14:textId="77777777" w:rsidR="00AF273A" w:rsidRDefault="00AF273A" w:rsidP="00323AED">
      <w:pPr>
        <w:pStyle w:val="Kd"/>
        <w:jc w:val="left"/>
      </w:pPr>
      <w:r>
        <w:t xml:space="preserve">  -h, --</w:t>
      </w:r>
      <w:proofErr w:type="spellStart"/>
      <w:r>
        <w:t>help</w:t>
      </w:r>
      <w:proofErr w:type="spellEnd"/>
      <w:r>
        <w:t xml:space="preserve">            show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and </w:t>
      </w:r>
      <w:proofErr w:type="spellStart"/>
      <w:r>
        <w:t>exit</w:t>
      </w:r>
      <w:proofErr w:type="spellEnd"/>
    </w:p>
    <w:p w14:paraId="08DFC641" w14:textId="77777777" w:rsidR="00AF273A" w:rsidRDefault="00AF273A" w:rsidP="00323AED">
      <w:pPr>
        <w:pStyle w:val="Kd"/>
        <w:jc w:val="left"/>
      </w:pPr>
      <w:r>
        <w:t xml:space="preserve">  --lr_target_dir </w:t>
      </w:r>
      <w:proofErr w:type="spellStart"/>
      <w:r>
        <w:t>LR_TARGET_DIR</w:t>
      </w:r>
      <w:proofErr w:type="spellEnd"/>
    </w:p>
    <w:p w14:paraId="0BC56F5A" w14:textId="77777777" w:rsidR="00AF273A" w:rsidRDefault="00AF273A" w:rsidP="00323AED">
      <w:pPr>
        <w:pStyle w:val="Kd"/>
        <w:jc w:val="left"/>
      </w:pPr>
      <w:r>
        <w:t xml:space="preserve">                       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Lightroom </w:t>
      </w:r>
      <w:proofErr w:type="spellStart"/>
      <w:r>
        <w:t>open</w:t>
      </w:r>
      <w:proofErr w:type="spellEnd"/>
      <w:r>
        <w:t xml:space="preserve">, here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spellStart"/>
      <w:r>
        <w:t>photos</w:t>
      </w:r>
      <w:proofErr w:type="spellEnd"/>
      <w:r>
        <w:t xml:space="preserve"> </w:t>
      </w:r>
      <w:proofErr w:type="spellStart"/>
      <w:r>
        <w:t>land</w:t>
      </w:r>
      <w:proofErr w:type="spellEnd"/>
    </w:p>
    <w:p w14:paraId="304D8AF7" w14:textId="77777777" w:rsidR="00AF273A" w:rsidRDefault="00AF273A" w:rsidP="00323AED">
      <w:pPr>
        <w:pStyle w:val="Kd"/>
        <w:jc w:val="left"/>
      </w:pPr>
      <w:r>
        <w:t xml:space="preserve">  -m PATH_TO_MODELS, --path_to_models </w:t>
      </w:r>
      <w:proofErr w:type="spellStart"/>
      <w:r>
        <w:t>PATH_TO_MODELS</w:t>
      </w:r>
      <w:proofErr w:type="spellEnd"/>
    </w:p>
    <w:p w14:paraId="29D8F335" w14:textId="77777777" w:rsidR="00AF273A" w:rsidRDefault="00AF273A" w:rsidP="00323AED">
      <w:pPr>
        <w:pStyle w:val="Kd"/>
        <w:jc w:val="left"/>
      </w:pPr>
      <w:r>
        <w:t xml:space="preserve">                       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retouch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Default </w:t>
      </w:r>
      <w:proofErr w:type="gramStart"/>
      <w:r>
        <w:t>is .</w:t>
      </w:r>
      <w:proofErr w:type="gramEnd"/>
      <w:r>
        <w:t>/models</w:t>
      </w:r>
    </w:p>
    <w:p w14:paraId="02F70B0E" w14:textId="77777777" w:rsidR="00AF273A" w:rsidRDefault="00AF273A" w:rsidP="00323AED">
      <w:pPr>
        <w:pStyle w:val="Kd"/>
        <w:jc w:val="left"/>
      </w:pPr>
      <w:r>
        <w:t xml:space="preserve">  -o {</w:t>
      </w:r>
      <w:proofErr w:type="spellStart"/>
      <w:proofErr w:type="gramStart"/>
      <w:r>
        <w:t>True,False</w:t>
      </w:r>
      <w:proofErr w:type="spellEnd"/>
      <w:proofErr w:type="gramEnd"/>
      <w:r>
        <w:t>}, --open_up_LR {</w:t>
      </w:r>
      <w:proofErr w:type="spellStart"/>
      <w:r>
        <w:t>True,False</w:t>
      </w:r>
      <w:proofErr w:type="spellEnd"/>
      <w:r>
        <w:t>}</w:t>
      </w:r>
    </w:p>
    <w:p w14:paraId="5A6FC08C" w14:textId="77777777" w:rsidR="00AF273A" w:rsidRDefault="00AF273A" w:rsidP="00323AED">
      <w:pPr>
        <w:pStyle w:val="Kd"/>
        <w:jc w:val="left"/>
      </w:pPr>
      <w:r>
        <w:t xml:space="preserve">                        </w:t>
      </w:r>
      <w:proofErr w:type="spellStart"/>
      <w:r>
        <w:t>Switches</w:t>
      </w:r>
      <w:proofErr w:type="spellEnd"/>
      <w:r>
        <w:t xml:space="preserve"> ON/OFF </w:t>
      </w:r>
      <w:proofErr w:type="spellStart"/>
      <w:r>
        <w:t>auto</w:t>
      </w:r>
      <w:proofErr w:type="spellEnd"/>
      <w:r>
        <w:t>-Lightroom start</w:t>
      </w:r>
    </w:p>
    <w:p w14:paraId="0C3A9800" w14:textId="77777777" w:rsidR="00AF273A" w:rsidRDefault="00AF273A" w:rsidP="00323AED">
      <w:pPr>
        <w:pStyle w:val="Kd"/>
        <w:jc w:val="left"/>
      </w:pPr>
      <w:r>
        <w:t xml:space="preserve">  -</w:t>
      </w:r>
      <w:proofErr w:type="spellStart"/>
      <w:r>
        <w:t>LRe</w:t>
      </w:r>
      <w:proofErr w:type="spellEnd"/>
      <w:r>
        <w:t xml:space="preserve"> LR_EXECUTABLE_PATH, --lr_executable_path </w:t>
      </w:r>
      <w:proofErr w:type="spellStart"/>
      <w:r>
        <w:t>LR_EXECUTABLE_PATH</w:t>
      </w:r>
      <w:proofErr w:type="spellEnd"/>
    </w:p>
    <w:p w14:paraId="3EE5FA03" w14:textId="77777777" w:rsidR="00AF273A" w:rsidRDefault="00AF273A" w:rsidP="00323AED">
      <w:pPr>
        <w:pStyle w:val="Kd"/>
        <w:jc w:val="left"/>
      </w:pPr>
      <w:r>
        <w:t xml:space="preserve">                        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Lightroom </w:t>
      </w:r>
      <w:proofErr w:type="spellStart"/>
      <w:r>
        <w:t>executable</w:t>
      </w:r>
      <w:proofErr w:type="spellEnd"/>
      <w:r>
        <w:t>, default: C:\Program Files\Adobe\Adobe Lightroom Classic\Lightroom.exe</w:t>
      </w:r>
    </w:p>
    <w:p w14:paraId="17B51FE8" w14:textId="77777777" w:rsidR="00AF273A" w:rsidRDefault="00AF273A" w:rsidP="00323AED">
      <w:pPr>
        <w:pStyle w:val="Kd"/>
        <w:jc w:val="left"/>
      </w:pPr>
      <w:r>
        <w:t xml:space="preserve">  -c {</w:t>
      </w:r>
      <w:proofErr w:type="spellStart"/>
      <w:proofErr w:type="gramStart"/>
      <w:r>
        <w:t>True,False</w:t>
      </w:r>
      <w:proofErr w:type="spellEnd"/>
      <w:proofErr w:type="gramEnd"/>
      <w:r>
        <w:t>}, --create_copy {</w:t>
      </w:r>
      <w:proofErr w:type="spellStart"/>
      <w:r>
        <w:t>True,False</w:t>
      </w:r>
      <w:proofErr w:type="spellEnd"/>
      <w:r>
        <w:t>}</w:t>
      </w:r>
    </w:p>
    <w:p w14:paraId="1A95C074" w14:textId="77777777" w:rsidR="00AF273A" w:rsidRDefault="00AF273A" w:rsidP="00323AED">
      <w:pPr>
        <w:pStyle w:val="Kd"/>
        <w:jc w:val="left"/>
      </w:pPr>
      <w:r>
        <w:t xml:space="preserve">                       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raw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Lightroom, default is False</w:t>
      </w:r>
    </w:p>
    <w:p w14:paraId="65B2DF69" w14:textId="7E04EC51" w:rsidR="00AF273A" w:rsidRPr="008D1934" w:rsidRDefault="00AF273A" w:rsidP="00323AED">
      <w:pPr>
        <w:pStyle w:val="Kd"/>
        <w:jc w:val="left"/>
        <w:rPr>
          <w:rFonts w:ascii="Times New Roman" w:hAnsi="Times New Roman"/>
        </w:rPr>
      </w:pPr>
      <w:r>
        <w:t xml:space="preserve">  -v, --</w:t>
      </w:r>
      <w:proofErr w:type="spellStart"/>
      <w:r>
        <w:t>verbose</w:t>
      </w:r>
      <w:proofErr w:type="spellEnd"/>
      <w:r>
        <w:t xml:space="preserve">         </w:t>
      </w:r>
      <w:proofErr w:type="spellStart"/>
      <w:r>
        <w:t>Verbosity</w:t>
      </w:r>
      <w:proofErr w:type="spellEnd"/>
      <w:r>
        <w:t xml:space="preserve"> </w:t>
      </w:r>
      <w:proofErr w:type="spellStart"/>
      <w:r>
        <w:t>switch</w:t>
      </w:r>
      <w:proofErr w:type="spellEnd"/>
    </w:p>
    <w:p w14:paraId="63006CDE" w14:textId="1AEBFEA1" w:rsidR="004A4749" w:rsidRPr="008D1934" w:rsidRDefault="004A4749" w:rsidP="008D010F">
      <w:pPr>
        <w:pStyle w:val="berschrift4"/>
      </w:pPr>
      <w:bookmarkStart w:id="63" w:name="_Toc121176692"/>
      <w:r w:rsidRPr="008D1934">
        <w:t>Az alkalmazás fu</w:t>
      </w:r>
      <w:r w:rsidR="00406A0C" w:rsidRPr="008D1934">
        <w:t>tása</w:t>
      </w:r>
      <w:bookmarkEnd w:id="63"/>
    </w:p>
    <w:p w14:paraId="4147A49B" w14:textId="77777777" w:rsidR="00A53945" w:rsidRPr="008D1934" w:rsidRDefault="00406A0C" w:rsidP="009C57A8">
      <w:r w:rsidRPr="008D1934">
        <w:t xml:space="preserve">Az alkalmazás először betölti a modelleket a </w:t>
      </w:r>
      <w:r w:rsidRPr="008D1934">
        <w:rPr>
          <w:i/>
          <w:iCs/>
        </w:rPr>
        <w:t>load_models</w:t>
      </w:r>
      <w:r w:rsidRPr="008D1934">
        <w:t xml:space="preserve"> függvénnyel, ami modellek listáját adja meg. </w:t>
      </w:r>
    </w:p>
    <w:p w14:paraId="521ADB41" w14:textId="77777777" w:rsidR="00A53945" w:rsidRPr="008D1934" w:rsidRDefault="00406A0C" w:rsidP="009C57A8">
      <w:r w:rsidRPr="008D1934">
        <w:t xml:space="preserve">Ez után a </w:t>
      </w:r>
      <w:r w:rsidRPr="008D1934">
        <w:rPr>
          <w:i/>
          <w:iCs/>
        </w:rPr>
        <w:t>prepare_to_prediction</w:t>
      </w:r>
      <w:r w:rsidRPr="008D1934">
        <w:t xml:space="preserve"> függvény beolvassa a képeket és eltárolja a hálónak megfelelő formátumban, azaz </w:t>
      </w:r>
      <w:r w:rsidR="001E3EF1" w:rsidRPr="008D1934">
        <w:t xml:space="preserve">minden képet egy </w:t>
      </w:r>
      <w:r w:rsidRPr="00AF273A">
        <w:t>[133x200x3]</w:t>
      </w:r>
      <w:r w:rsidRPr="008D1934">
        <w:t xml:space="preserve"> méretű mátrixként</w:t>
      </w:r>
      <w:r w:rsidR="001E3EF1" w:rsidRPr="008D1934">
        <w:t xml:space="preserve">, majd visszaadja ezeket egy listában, a képek neveivel együtt. </w:t>
      </w:r>
    </w:p>
    <w:p w14:paraId="7D0BFB9A" w14:textId="77777777" w:rsidR="00A53945" w:rsidRPr="008D1934" w:rsidRDefault="001E3EF1" w:rsidP="009C57A8">
      <w:r w:rsidRPr="008D1934">
        <w:t xml:space="preserve">A következő lépésben minden kép </w:t>
      </w:r>
      <w:r w:rsidR="00BB119A" w:rsidRPr="008D1934">
        <w:t>végigmegy a neurális hálókon</w:t>
      </w:r>
      <w:r w:rsidR="00A53945" w:rsidRPr="008D1934">
        <w:t xml:space="preserve"> (</w:t>
      </w:r>
      <w:r w:rsidR="00A53945" w:rsidRPr="008D1934">
        <w:rPr>
          <w:i/>
          <w:iCs/>
        </w:rPr>
        <w:t>predict_on_models</w:t>
      </w:r>
      <w:r w:rsidR="00A53945" w:rsidRPr="008D1934">
        <w:t xml:space="preserve"> függvény)</w:t>
      </w:r>
      <w:r w:rsidR="00BB119A" w:rsidRPr="008D1934">
        <w:t xml:space="preserve"> és létrejön egy lista, amiben minden képhez egy </w:t>
      </w:r>
      <w:r w:rsidR="00A53945" w:rsidRPr="008D1934">
        <w:t>al</w:t>
      </w:r>
      <w:r w:rsidR="00BB119A" w:rsidRPr="008D1934">
        <w:t>lista tartalmazza a korrekciós jellemzőket.</w:t>
      </w:r>
      <w:r w:rsidR="00A53945" w:rsidRPr="008D1934">
        <w:t xml:space="preserve"> </w:t>
      </w:r>
    </w:p>
    <w:p w14:paraId="505D44DA" w14:textId="43526A0C" w:rsidR="00406A0C" w:rsidRPr="008D1934" w:rsidRDefault="00A53945" w:rsidP="009C57A8">
      <w:r w:rsidRPr="008D1934">
        <w:lastRenderedPageBreak/>
        <w:t xml:space="preserve">Ezt a korrekciós listát és a képek neveit kapja meg a </w:t>
      </w:r>
      <w:r w:rsidRPr="00AF273A">
        <w:rPr>
          <w:i/>
          <w:iCs/>
        </w:rPr>
        <w:t>generate_batch_xmps</w:t>
      </w:r>
      <w:r w:rsidRPr="008D1934">
        <w:t xml:space="preserve"> függvény, </w:t>
      </w:r>
      <w:r w:rsidR="00AF273A">
        <w:t>ami</w:t>
      </w:r>
      <w:r w:rsidRPr="008D1934">
        <w:t xml:space="preserve"> minden képhez legyártja a </w:t>
      </w:r>
      <w:r w:rsidRPr="008D1934">
        <w:rPr>
          <w:i/>
          <w:iCs/>
        </w:rPr>
        <w:t>generate_xmp_result</w:t>
      </w:r>
      <w:r w:rsidRPr="008D1934">
        <w:t xml:space="preserve"> hívás segítségével a korrekciós fájlokat.</w:t>
      </w:r>
    </w:p>
    <w:p w14:paraId="0FF655CC" w14:textId="3927EDAA" w:rsidR="009C57A8" w:rsidRPr="008D1934" w:rsidRDefault="009C57A8" w:rsidP="00A53945">
      <w:r w:rsidRPr="008D1934">
        <w:t xml:space="preserve">Az XMP fájlformátumhoz sajnos </w:t>
      </w:r>
      <w:r w:rsidR="00AF273A">
        <w:t>nincs igazán</w:t>
      </w:r>
      <w:r w:rsidRPr="008D1934">
        <w:t xml:space="preserve"> kézreeső</w:t>
      </w:r>
      <w:r w:rsidR="00AF273A">
        <w:t xml:space="preserve"> és jól használható</w:t>
      </w:r>
      <w:r w:rsidRPr="008D1934">
        <w:t xml:space="preserve"> szerializáló könyvtár, ami</w:t>
      </w:r>
      <w:r w:rsidR="00AF273A">
        <w:t xml:space="preserve"> lenne, az csak </w:t>
      </w:r>
      <w:r w:rsidRPr="008D1934">
        <w:t>Linux rendszereken fut. A Lightroom viszont csak Windows rendszeren fut</w:t>
      </w:r>
      <w:r w:rsidR="00AF273A">
        <w:t>, e</w:t>
      </w:r>
      <w:r w:rsidRPr="008D1934">
        <w:t>zért az .xmp részlete</w:t>
      </w:r>
      <w:r w:rsidR="00AF273A">
        <w:t>ke</w:t>
      </w:r>
      <w:r w:rsidRPr="008D1934">
        <w:t>t, amely nagyjából 20 sorból áll</w:t>
      </w:r>
      <w:r w:rsidR="00AF273A">
        <w:t xml:space="preserve"> minden esetben</w:t>
      </w:r>
      <w:r w:rsidRPr="008D1934">
        <w:t xml:space="preserve">, </w:t>
      </w:r>
      <w:r w:rsidR="00AF273A">
        <w:t xml:space="preserve">egyszerű </w:t>
      </w:r>
      <w:r w:rsidRPr="008D1934">
        <w:t>stringként</w:t>
      </w:r>
      <w:r w:rsidR="00AF273A">
        <w:t xml:space="preserve"> kerül</w:t>
      </w:r>
      <w:r w:rsidRPr="008D1934">
        <w:t xml:space="preserve"> egy .xmp kiterjesztésű fájlba. A </w:t>
      </w:r>
      <w:r w:rsidR="00AF273A">
        <w:t xml:space="preserve">gyakorlatban a </w:t>
      </w:r>
      <w:r w:rsidRPr="008D1934">
        <w:t>Lightroom ezt is szépen, probléma nélkül feldolgoz</w:t>
      </w:r>
      <w:r w:rsidR="00AF273A">
        <w:t>za</w:t>
      </w:r>
      <w:r w:rsidRPr="008D1934">
        <w:t xml:space="preserve"> és alkalmazni tudja a leírt módosításokat.</w:t>
      </w:r>
    </w:p>
    <w:p w14:paraId="4E19D7A0" w14:textId="6657380C" w:rsidR="00A53945" w:rsidRPr="008D1934" w:rsidRDefault="00A53945" w:rsidP="00A53945">
      <w:r w:rsidRPr="008D1934">
        <w:t xml:space="preserve">Végül, ha </w:t>
      </w:r>
      <w:r w:rsidR="00AF273A">
        <w:t xml:space="preserve">ez </w:t>
      </w:r>
      <w:r w:rsidRPr="008D1934">
        <w:t xml:space="preserve">szükséges, akkor a program átmásolja a képeket a Lightroom </w:t>
      </w:r>
      <w:r w:rsidR="00E37869" w:rsidRPr="008D1934">
        <w:t xml:space="preserve">Autoimportja </w:t>
      </w:r>
      <w:r w:rsidRPr="008D1934">
        <w:t xml:space="preserve">által </w:t>
      </w:r>
      <w:r w:rsidR="00E37869" w:rsidRPr="008D1934">
        <w:t>meg</w:t>
      </w:r>
      <w:r w:rsidRPr="008D1934">
        <w:t>figyelt könyvtárba. Ha be volt kapcsolva a Lightroom automatikus megnyitása, akkor meghívja a Lightroom.exe-t, ami indulás után automatikusan importálja a nyersképeket és a hozzájuk készített .xmp fájlokat</w:t>
      </w:r>
      <w:r w:rsidR="00AF273A">
        <w:t>, így előállnak az előre korrigált képek</w:t>
      </w:r>
      <w:r w:rsidRPr="008D1934">
        <w:t>.</w:t>
      </w:r>
    </w:p>
    <w:p w14:paraId="7020099C" w14:textId="605B9389" w:rsidR="00E37869" w:rsidRDefault="00E37869" w:rsidP="00A53945">
      <w:r w:rsidRPr="008D1934">
        <w:t xml:space="preserve">A háló által prediktált eredmények ekkor rögtön láthatók, ha valamit nem sikerült jól eltalálnia a hálónak, akkor a Lightroomban ez </w:t>
      </w:r>
      <w:r w:rsidR="00AF273A">
        <w:t xml:space="preserve">még </w:t>
      </w:r>
      <w:r w:rsidRPr="008D1934">
        <w:t>kézzel javítható.</w:t>
      </w:r>
      <w:r w:rsidR="00AF273A">
        <w:t xml:space="preserve"> Erre valószínűleg szükség is lesz, hiszen </w:t>
      </w:r>
      <w:r w:rsidR="005D6957">
        <w:t>a gépi tanulás nem tud minden bemenetre jó megoldást adni, csak egy általa optimálisnak vélt megoldást. A tökéletes eredményben ezen kívül az adathalmazok végessége, illetve a kis méret is korlátot szab.</w:t>
      </w:r>
    </w:p>
    <w:p w14:paraId="7A1E6173" w14:textId="77777777" w:rsidR="00323AED" w:rsidRPr="008D1934" w:rsidRDefault="00323AED" w:rsidP="00323AED">
      <w:hyperlink r:id="rId108" w:history="1">
        <w:r w:rsidRPr="008D1934">
          <w:rPr>
            <w:rStyle w:val="Hyperlink"/>
          </w:rPr>
          <w:t>https://stackoverflow.com/questions/60390707/how-to-choose-the-number-of-convolution-layers-and-filters-in-cnn</w:t>
        </w:r>
      </w:hyperlink>
      <w:r w:rsidRPr="008D1934">
        <w:t xml:space="preserve"> </w:t>
      </w:r>
    </w:p>
    <w:p w14:paraId="7A8D7707" w14:textId="77777777" w:rsidR="00323AED" w:rsidRPr="008D1934" w:rsidRDefault="00323AED" w:rsidP="00323AED">
      <w:hyperlink r:id="rId109" w:history="1">
        <w:r w:rsidRPr="008D1934">
          <w:rPr>
            <w:rStyle w:val="Hyperlink"/>
          </w:rPr>
          <w:t>https://machinelearningmastery.com/improve-deep-learning-performance/</w:t>
        </w:r>
      </w:hyperlink>
      <w:r w:rsidRPr="008D1934">
        <w:t xml:space="preserve"> </w:t>
      </w:r>
    </w:p>
    <w:p w14:paraId="79457ECC" w14:textId="785AF7BC" w:rsidR="00323AED" w:rsidRDefault="00323AED" w:rsidP="00323AED">
      <w:hyperlink r:id="rId110" w:history="1">
        <w:r w:rsidRPr="0075308A">
          <w:rPr>
            <w:rStyle w:val="Hyperlink"/>
          </w:rPr>
          <w:t>https://www.cambridgeincolour.com/tutorials/white-balance.htm</w:t>
        </w:r>
      </w:hyperlink>
      <w:r>
        <w:t xml:space="preserve"> </w:t>
      </w:r>
    </w:p>
    <w:p w14:paraId="2FD8BE1A" w14:textId="77777777" w:rsidR="00F07862" w:rsidRDefault="00F07862">
      <w:pPr>
        <w:spacing w:after="0" w:line="240" w:lineRule="auto"/>
        <w:ind w:firstLine="0"/>
        <w:jc w:val="left"/>
      </w:pPr>
      <w:r>
        <w:br w:type="page"/>
      </w:r>
    </w:p>
    <w:p w14:paraId="1E98EB7D" w14:textId="42D49054" w:rsidR="00323AED" w:rsidRPr="00F07862" w:rsidRDefault="00323AED" w:rsidP="00F07862">
      <w:r>
        <w:lastRenderedPageBreak/>
        <w:t>Zárásként pár képhármas</w:t>
      </w:r>
      <w:r w:rsidR="00B07B4D">
        <w:t xml:space="preserve"> található alább</w:t>
      </w:r>
      <w:r w:rsidR="0070727A">
        <w:t>,</w:t>
      </w:r>
      <w:r>
        <w:t xml:space="preserve"> ahol a nyerskép, az alapigazságnak elismert retusált változat, illetve a hálók által prediktált változat látható ugyan azon képből.</w:t>
      </w:r>
      <w:r w:rsidR="00B07B4D">
        <w:t xml:space="preserve"> Ugyan a neurális hálók által retusált képek még nincsenek a kézzel retusáltak közelében</w:t>
      </w:r>
      <w:r w:rsidR="00C26FFF">
        <w:t xml:space="preserve"> (e</w:t>
      </w:r>
      <w:r w:rsidR="00B07B4D">
        <w:t>z</w:t>
      </w:r>
      <w:r w:rsidR="00C26FFF">
        <w:t>e</w:t>
      </w:r>
      <w:r w:rsidR="00B07B4D">
        <w:t>k</w:t>
      </w:r>
      <w:r w:rsidR="00C26FFF">
        <w:t>e</w:t>
      </w:r>
      <w:r w:rsidR="00B07B4D">
        <w:t>n más tulajdonságok is át lettek állítva</w:t>
      </w:r>
      <w:r w:rsidR="00C26FFF">
        <w:t>)</w:t>
      </w:r>
      <w:r w:rsidR="00B07B4D">
        <w:t xml:space="preserve">, de mindenképp </w:t>
      </w:r>
      <w:proofErr w:type="gramStart"/>
      <w:r w:rsidR="000065B6">
        <w:t>előremutató</w:t>
      </w:r>
      <w:proofErr w:type="gramEnd"/>
      <w:r w:rsidR="000065B6">
        <w:t xml:space="preserve"> </w:t>
      </w:r>
      <w:r w:rsidR="00B07B4D">
        <w:t xml:space="preserve">amit eddig a hálók elértek. </w:t>
      </w:r>
    </w:p>
    <w:tbl>
      <w:tblPr>
        <w:tblStyle w:val="Tabellenraster"/>
        <w:tblpPr w:leftFromText="141" w:rightFromText="141" w:vertAnchor="text" w:tblpXSpec="center" w:tblpY="1"/>
        <w:tblOverlap w:val="never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F07862" w14:paraId="266198C9" w14:textId="77777777" w:rsidTr="000065B6">
        <w:trPr>
          <w:trHeight w:val="452"/>
          <w:jc w:val="center"/>
        </w:trPr>
        <w:tc>
          <w:tcPr>
            <w:tcW w:w="2906" w:type="dxa"/>
            <w:vAlign w:val="center"/>
          </w:tcPr>
          <w:p w14:paraId="27F7405C" w14:textId="2EA288F5" w:rsidR="00F07862" w:rsidRPr="00F07862" w:rsidRDefault="00F07862" w:rsidP="00B07B4D">
            <w:pPr>
              <w:spacing w:after="0" w:line="276" w:lineRule="auto"/>
              <w:ind w:firstLine="0"/>
              <w:jc w:val="center"/>
              <w:rPr>
                <w:noProof/>
              </w:rPr>
            </w:pPr>
            <w:r w:rsidRPr="00F07862">
              <w:rPr>
                <w:noProof/>
              </w:rPr>
              <w:t>Nyerskép</w:t>
            </w:r>
          </w:p>
        </w:tc>
        <w:tc>
          <w:tcPr>
            <w:tcW w:w="2907" w:type="dxa"/>
            <w:vAlign w:val="center"/>
          </w:tcPr>
          <w:p w14:paraId="536CCF2E" w14:textId="6C864184" w:rsidR="00F07862" w:rsidRPr="00F07862" w:rsidRDefault="00F07862" w:rsidP="00B07B4D">
            <w:pPr>
              <w:spacing w:after="0" w:line="276" w:lineRule="auto"/>
              <w:ind w:firstLine="0"/>
              <w:jc w:val="center"/>
            </w:pPr>
            <w:r w:rsidRPr="00F07862">
              <w:t>Kézi retusált</w:t>
            </w:r>
          </w:p>
        </w:tc>
        <w:tc>
          <w:tcPr>
            <w:tcW w:w="2907" w:type="dxa"/>
            <w:vAlign w:val="center"/>
          </w:tcPr>
          <w:p w14:paraId="1054F5AD" w14:textId="6854C38B" w:rsidR="00F07862" w:rsidRPr="00F07862" w:rsidRDefault="00F07862" w:rsidP="00B07B4D">
            <w:pPr>
              <w:spacing w:after="0" w:line="276" w:lineRule="auto"/>
              <w:ind w:firstLine="0"/>
              <w:jc w:val="center"/>
            </w:pPr>
            <w:r w:rsidRPr="00F07862">
              <w:t>Neurális háló retusált</w:t>
            </w:r>
          </w:p>
        </w:tc>
      </w:tr>
      <w:bookmarkEnd w:id="4"/>
      <w:bookmarkEnd w:id="5"/>
      <w:tr w:rsidR="00B07B4D" w14:paraId="4E1391C3" w14:textId="77777777" w:rsidTr="000065B6">
        <w:trPr>
          <w:trHeight w:val="1939"/>
          <w:jc w:val="center"/>
        </w:trPr>
        <w:tc>
          <w:tcPr>
            <w:tcW w:w="2906" w:type="dxa"/>
            <w:vAlign w:val="center"/>
          </w:tcPr>
          <w:p w14:paraId="472A5C8D" w14:textId="3380D96B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F4F0C19" wp14:editId="5C9A9A23">
                  <wp:extent cx="1641600" cy="1095752"/>
                  <wp:effectExtent l="0" t="0" r="0" b="0"/>
                  <wp:docPr id="107" name="Grafi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1195" cy="112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3F2D620B" w14:textId="7ABEA7BD" w:rsidR="00F07862" w:rsidRDefault="00B07B4D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BEC3021" wp14:editId="5F78D82B">
                  <wp:extent cx="1598401" cy="1065600"/>
                  <wp:effectExtent l="0" t="0" r="0" b="0"/>
                  <wp:docPr id="122" name="Grafi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897" cy="1067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4B170B26" w14:textId="00D90410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07D9190" wp14:editId="097B016D">
                  <wp:extent cx="1631725" cy="1089160"/>
                  <wp:effectExtent l="0" t="0" r="0" b="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385" cy="1102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B4D" w14:paraId="4FE0CE75" w14:textId="77777777" w:rsidTr="000065B6">
        <w:trPr>
          <w:trHeight w:val="1967"/>
          <w:jc w:val="center"/>
        </w:trPr>
        <w:tc>
          <w:tcPr>
            <w:tcW w:w="2906" w:type="dxa"/>
            <w:vAlign w:val="center"/>
          </w:tcPr>
          <w:p w14:paraId="5FCBC153" w14:textId="03BD7278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843E3C2" wp14:editId="56CF666E">
                  <wp:extent cx="1677600" cy="1119784"/>
                  <wp:effectExtent l="0" t="0" r="0" b="0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8687" cy="114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26C4850A" w14:textId="0E95ADA5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F334179" wp14:editId="394D4E0C">
                  <wp:extent cx="1612195" cy="1076124"/>
                  <wp:effectExtent l="0" t="0" r="0" b="0"/>
                  <wp:docPr id="118" name="Grafi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933" cy="1083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5C309C16" w14:textId="2C73B1C8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44A3CF" wp14:editId="790C82B1">
                  <wp:extent cx="1598315" cy="1066861"/>
                  <wp:effectExtent l="0" t="0" r="0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227" cy="1072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B4D" w14:paraId="3E2674FD" w14:textId="77777777" w:rsidTr="000065B6">
        <w:trPr>
          <w:trHeight w:val="2122"/>
          <w:jc w:val="center"/>
        </w:trPr>
        <w:tc>
          <w:tcPr>
            <w:tcW w:w="2906" w:type="dxa"/>
            <w:vAlign w:val="center"/>
          </w:tcPr>
          <w:p w14:paraId="7E5D4FDE" w14:textId="2BEC864F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B087F07" wp14:editId="0510DAB3">
                  <wp:extent cx="1725319" cy="1151635"/>
                  <wp:effectExtent l="0" t="0" r="0" b="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063" cy="1175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5CCDF108" w14:textId="072B57AE" w:rsidR="00F07862" w:rsidRDefault="00F07862" w:rsidP="00B07B4D">
            <w:pPr>
              <w:spacing w:after="0" w:line="276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4E77A3D" wp14:editId="2C26509F">
                  <wp:extent cx="1718896" cy="1145120"/>
                  <wp:effectExtent l="0" t="0" r="0" b="0"/>
                  <wp:docPr id="119" name="Grafi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6711" cy="1156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63A4A3A2" w14:textId="5D616DA1" w:rsidR="00F07862" w:rsidRDefault="00F07862" w:rsidP="00B07B4D">
            <w:pPr>
              <w:spacing w:after="0" w:line="276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FABEC88" wp14:editId="2EA54A0F">
                  <wp:extent cx="1713230" cy="1143566"/>
                  <wp:effectExtent l="0" t="0" r="0" b="0"/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4318" cy="115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B4D" w14:paraId="51330E7A" w14:textId="77777777" w:rsidTr="000065B6">
        <w:trPr>
          <w:trHeight w:val="2048"/>
          <w:jc w:val="center"/>
        </w:trPr>
        <w:tc>
          <w:tcPr>
            <w:tcW w:w="2906" w:type="dxa"/>
            <w:vAlign w:val="center"/>
          </w:tcPr>
          <w:p w14:paraId="6462E068" w14:textId="17E58145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2845B20" wp14:editId="66AB338D">
                  <wp:extent cx="1725867" cy="1152000"/>
                  <wp:effectExtent l="0" t="0" r="0" b="0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250" cy="11689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4047CF19" w14:textId="36F04DF3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870A16C" wp14:editId="6D8E8964">
                  <wp:extent cx="1713333" cy="1143635"/>
                  <wp:effectExtent l="0" t="0" r="0" b="0"/>
                  <wp:docPr id="120" name="Grafi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445" cy="115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1DE0B957" w14:textId="44B93298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8E79060" wp14:editId="469A9A47">
                  <wp:extent cx="1713855" cy="1143983"/>
                  <wp:effectExtent l="0" t="0" r="0" b="0"/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59" cy="11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B4D" w14:paraId="7F913DC3" w14:textId="77777777" w:rsidTr="000065B6">
        <w:trPr>
          <w:trHeight w:val="2411"/>
          <w:jc w:val="center"/>
        </w:trPr>
        <w:tc>
          <w:tcPr>
            <w:tcW w:w="2906" w:type="dxa"/>
            <w:vAlign w:val="center"/>
          </w:tcPr>
          <w:p w14:paraId="2EBF504A" w14:textId="18446239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278D244" wp14:editId="62085C88">
                  <wp:extent cx="957600" cy="1436400"/>
                  <wp:effectExtent l="38100" t="57150" r="33020" b="30480"/>
                  <wp:docPr id="111" name="Grafik 1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600" cy="14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7C77E4EC" w14:textId="23C84E97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67BB39F" wp14:editId="06212E51">
                  <wp:extent cx="957600" cy="1437021"/>
                  <wp:effectExtent l="0" t="0" r="0" b="0"/>
                  <wp:docPr id="121" name="Grafi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8545" cy="1453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7" w:type="dxa"/>
            <w:vAlign w:val="center"/>
          </w:tcPr>
          <w:p w14:paraId="1E961ADC" w14:textId="6D0B02F7" w:rsidR="00F07862" w:rsidRDefault="00F07862" w:rsidP="00B07B4D">
            <w:pPr>
              <w:spacing w:after="0" w:line="276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FFD04EC" wp14:editId="59179F5A">
                  <wp:extent cx="957600" cy="1437019"/>
                  <wp:effectExtent l="0" t="0" r="0" b="0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6206" cy="1464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84CB3" w14:textId="77777777" w:rsidR="00850949" w:rsidRPr="008D1934" w:rsidRDefault="00850949" w:rsidP="00814482">
      <w:pPr>
        <w:spacing w:after="0" w:line="240" w:lineRule="auto"/>
        <w:ind w:firstLine="0"/>
        <w:jc w:val="left"/>
      </w:pPr>
    </w:p>
    <w:p w14:paraId="2BFA7CCF" w14:textId="782001A0" w:rsidR="00FD6098" w:rsidRPr="008D1934" w:rsidRDefault="00C64366" w:rsidP="00827D03">
      <w:pPr>
        <w:pStyle w:val="berschrift1"/>
        <w:rPr>
          <w:rFonts w:cs="Times New Roman"/>
        </w:rPr>
      </w:pPr>
      <w:bookmarkStart w:id="64" w:name="_Toc121176693"/>
      <w:r w:rsidRPr="008D1934">
        <w:rPr>
          <w:rFonts w:cs="Times New Roman"/>
        </w:rPr>
        <w:lastRenderedPageBreak/>
        <w:t>Munka értékelése, továbbfejlesztési lehetőségek</w:t>
      </w:r>
      <w:bookmarkEnd w:id="64"/>
    </w:p>
    <w:p w14:paraId="7EEB505B" w14:textId="5971F6C7" w:rsidR="00233EA2" w:rsidRPr="008D1934" w:rsidRDefault="00590BED" w:rsidP="00233EA2">
      <w:r w:rsidRPr="008D1934">
        <w:t xml:space="preserve">Szakdolgozat során számos új problémával </w:t>
      </w:r>
      <w:r w:rsidR="005D6957">
        <w:t xml:space="preserve">kellett </w:t>
      </w:r>
      <w:r w:rsidRPr="008D1934">
        <w:t>szembesül</w:t>
      </w:r>
      <w:r w:rsidR="005D6957">
        <w:t>ni</w:t>
      </w:r>
      <w:r w:rsidRPr="008D1934">
        <w:t xml:space="preserve"> és </w:t>
      </w:r>
      <w:r w:rsidR="005D6957">
        <w:t>meg</w:t>
      </w:r>
      <w:r w:rsidRPr="008D1934">
        <w:t>old</w:t>
      </w:r>
      <w:r w:rsidR="005D6957">
        <w:t>ani, amik</w:t>
      </w:r>
      <w:r w:rsidRPr="008D1934">
        <w:t xml:space="preserve"> korábbi tanulmányaim alatt, az elméleti alapok elsajátításakor </w:t>
      </w:r>
      <w:r w:rsidR="005D6957">
        <w:t>nem merültek fel problémaként</w:t>
      </w:r>
      <w:r w:rsidRPr="008D1934">
        <w:t>. Ilyen volt többek között az adat</w:t>
      </w:r>
      <w:r w:rsidR="00792789" w:rsidRPr="008D1934">
        <w:t xml:space="preserve">ok </w:t>
      </w:r>
      <w:r w:rsidRPr="008D1934">
        <w:t>előfeldolgozás</w:t>
      </w:r>
      <w:r w:rsidR="00792789" w:rsidRPr="008D1934">
        <w:t>a</w:t>
      </w:r>
      <w:r w:rsidRPr="008D1934">
        <w:t xml:space="preserve"> és a kis adatmennyiség, sajnos e</w:t>
      </w:r>
      <w:r w:rsidR="00792789" w:rsidRPr="008D1934">
        <w:t xml:space="preserve">zek </w:t>
      </w:r>
      <w:r w:rsidRPr="008D1934">
        <w:t xml:space="preserve">miatt </w:t>
      </w:r>
      <w:r w:rsidR="005D6957">
        <w:t xml:space="preserve">talán </w:t>
      </w:r>
      <w:r w:rsidRPr="008D1934">
        <w:t>nem lettek elég pontosak a predikciók</w:t>
      </w:r>
      <w:r w:rsidR="00792789" w:rsidRPr="008D1934">
        <w:t>, így jelenleg még mindig pontosabb a választott 5 tulajdonságra az emberi retusálás</w:t>
      </w:r>
      <w:r w:rsidR="005D6957">
        <w:t>, ugyanakkor ez csak adatmennyiség kérdése elviekben. A fentebbi fejezetekben tárgyalt eredmények a dolgozat írásakor rendelkezésre álló feltételek mellett érvényesek, ilyen feltétel az adathalmaz minősége és mérete is.</w:t>
      </w:r>
    </w:p>
    <w:p w14:paraId="148831EA" w14:textId="6B63BC30" w:rsidR="00590BED" w:rsidRPr="008D1934" w:rsidRDefault="00590BED" w:rsidP="00233EA2">
      <w:r w:rsidRPr="008D1934">
        <w:t>A dolgozat írása és a modellválasztás közben számos továbbfejlesztési és kiegészítési ötletem támadt</w:t>
      </w:r>
      <w:r w:rsidR="005D6957">
        <w:t>, ezek közül</w:t>
      </w:r>
      <w:r w:rsidR="00503FD6">
        <w:t xml:space="preserve"> alább található pár.</w:t>
      </w:r>
    </w:p>
    <w:p w14:paraId="7DF8F9CB" w14:textId="77290FAE" w:rsidR="00590BED" w:rsidRPr="008D1934" w:rsidRDefault="00590BED" w:rsidP="00F758CC">
      <w:r w:rsidRPr="008D1934">
        <w:t xml:space="preserve">Az adatmennyiség </w:t>
      </w:r>
      <w:r w:rsidR="005D6957">
        <w:t xml:space="preserve">volt az egyik legnagyobb ellenfél. Erre lehetne a </w:t>
      </w:r>
      <w:r w:rsidR="005D6957" w:rsidRPr="005D6957">
        <w:rPr>
          <w:i/>
          <w:iCs/>
        </w:rPr>
        <w:t>process_data.py</w:t>
      </w:r>
      <w:r w:rsidR="005D6957">
        <w:t xml:space="preserve"> alapján</w:t>
      </w:r>
      <w:r w:rsidR="00792789" w:rsidRPr="008D1934">
        <w:t xml:space="preserve"> egy kliensalkalmazás</w:t>
      </w:r>
      <w:r w:rsidR="005D6957">
        <w:t>t írni</w:t>
      </w:r>
      <w:r w:rsidR="00792789" w:rsidRPr="008D1934">
        <w:t>,</w:t>
      </w:r>
      <w:r w:rsidR="005D6957">
        <w:t xml:space="preserve"> ami az adatgyűjtéssel</w:t>
      </w:r>
      <w:r w:rsidRPr="008D1934">
        <w:t xml:space="preserve"> </w:t>
      </w:r>
      <w:r w:rsidR="005D6957">
        <w:t xml:space="preserve">foglalkozik a felhasználók beleegyezésével és hozzájárulásával. Ez egy </w:t>
      </w:r>
      <w:r w:rsidRPr="008D1934">
        <w:t xml:space="preserve">központi </w:t>
      </w:r>
      <w:proofErr w:type="spellStart"/>
      <w:r w:rsidR="00792789" w:rsidRPr="008D1934">
        <w:t>repository-ba</w:t>
      </w:r>
      <w:proofErr w:type="spellEnd"/>
      <w:r w:rsidRPr="008D1934">
        <w:t xml:space="preserve"> tölt</w:t>
      </w:r>
      <w:r w:rsidR="005D6957">
        <w:t xml:space="preserve">ené </w:t>
      </w:r>
      <w:r w:rsidRPr="008D1934">
        <w:t>fel a már feldolgozott adatokat.</w:t>
      </w:r>
      <w:r w:rsidR="00F758CC" w:rsidRPr="008D1934">
        <w:t xml:space="preserve"> A folyton frissülő adatok alapján ütemezetten és folyamatosan lehetne DevOps környezet beállításával a modelleket</w:t>
      </w:r>
      <w:r w:rsidR="00792789" w:rsidRPr="008D1934">
        <w:t xml:space="preserve"> tanítani és </w:t>
      </w:r>
      <w:r w:rsidR="00F758CC" w:rsidRPr="008D1934">
        <w:t>frissíteni</w:t>
      </w:r>
      <w:r w:rsidR="00792789" w:rsidRPr="008D1934">
        <w:t xml:space="preserve"> a klienseknél.</w:t>
      </w:r>
    </w:p>
    <w:p w14:paraId="14416F46" w14:textId="171B616F" w:rsidR="00792789" w:rsidRPr="00503FD6" w:rsidRDefault="005D6957" w:rsidP="00F758CC">
      <w:r>
        <w:t xml:space="preserve">Ha már jóval nagyobb adathalmaz áll rendelkezésre, akkor érdemes lehet a </w:t>
      </w:r>
      <w:r w:rsidR="00792789" w:rsidRPr="008D1934">
        <w:t xml:space="preserve">transfer learning lehetőségét </w:t>
      </w:r>
      <w:r>
        <w:t>újra elővenni</w:t>
      </w:r>
      <w:r w:rsidR="00503FD6">
        <w:t>, illetve a tárgyalt modelleket újraértékelni. Mivel ez rengeteg idő manuálisan végrehajtva, ezért egy DevOps környezettel és automatikus hiperparaméter (</w:t>
      </w:r>
      <w:r w:rsidR="00503FD6" w:rsidRPr="00503FD6">
        <w:t>~</w:t>
      </w:r>
      <w:r w:rsidR="00503FD6">
        <w:t>modellparaméter) optimalizálással ismét gyorsítani lehetne a folyamaton. Ehhez azonban nagyobb és viszonylag korlátlan számítási kapacitás szükséges.</w:t>
      </w:r>
    </w:p>
    <w:p w14:paraId="7EAFC1D6" w14:textId="005B75EE" w:rsidR="00F758CC" w:rsidRPr="008D1934" w:rsidRDefault="004C2919" w:rsidP="00F758CC">
      <w:r>
        <w:t>É</w:t>
      </w:r>
      <w:r w:rsidR="00F758CC" w:rsidRPr="008D1934">
        <w:t xml:space="preserve">rdemes lehet a hálókat nem külön-külön minden egyes képtulajdonságra tanítani, hanem akár egy </w:t>
      </w:r>
      <w:r w:rsidR="00A57044" w:rsidRPr="008D1934">
        <w:t xml:space="preserve">alap konvolúciós </w:t>
      </w:r>
      <w:r w:rsidR="00F758CC" w:rsidRPr="008D1934">
        <w:t>hálóból leágazva több</w:t>
      </w:r>
      <w:r w:rsidR="002A1AC5" w:rsidRPr="008D1934">
        <w:t xml:space="preserve"> teljesen kapcsolt (fully connected) réteget létrehozni, amik az egyes tulajdonságokat prediktálják</w:t>
      </w:r>
      <w:r w:rsidR="00A57044" w:rsidRPr="008D1934">
        <w:t xml:space="preserve">. </w:t>
      </w:r>
      <w:r w:rsidR="00503FD6">
        <w:t xml:space="preserve">Illetve a </w:t>
      </w:r>
      <w:r w:rsidR="00A57044" w:rsidRPr="008D1934">
        <w:t xml:space="preserve">hasonló fontosságú és értéktartományú paramétereket akár egy </w:t>
      </w:r>
      <w:r w:rsidR="002A1AC5" w:rsidRPr="008D1934">
        <w:t xml:space="preserve">háló </w:t>
      </w:r>
      <w:r w:rsidR="00A57044" w:rsidRPr="008D1934">
        <w:t>is prediktálhatná, ezzel tárterületet megspórolva</w:t>
      </w:r>
      <w:r w:rsidR="00503FD6">
        <w:t xml:space="preserve">. Ez jelenleg azért nem lett így megoldva, mert a </w:t>
      </w:r>
      <w:r>
        <w:t xml:space="preserve">fejlesztés korai szakaszában kiderült, hogy a </w:t>
      </w:r>
      <w:r w:rsidR="00503FD6">
        <w:t>fehéregyensúly értéktartománya nagyon eltér</w:t>
      </w:r>
      <w:r>
        <w:t xml:space="preserve"> és </w:t>
      </w:r>
      <w:r>
        <w:lastRenderedPageBreak/>
        <w:t xml:space="preserve">ezáltal elhúzza a hálót egy irányba. Emiatt a többi tulajdonság prediktálása rossz eredményeket ad, ezért </w:t>
      </w:r>
      <w:r w:rsidR="00503FD6">
        <w:t>minden tulajdonság külön hálót kapott.</w:t>
      </w:r>
    </w:p>
    <w:p w14:paraId="792B6F06" w14:textId="549D6E82" w:rsidR="00A57044" w:rsidRPr="008D1934" w:rsidRDefault="00A57044" w:rsidP="00F758CC">
      <w:r w:rsidRPr="008D1934">
        <w:t>Az</w:t>
      </w:r>
      <w:r w:rsidR="00792789" w:rsidRPr="008D1934">
        <w:t xml:space="preserve"> jelenleg parancssoros</w:t>
      </w:r>
      <w:r w:rsidR="004C2919">
        <w:t xml:space="preserve"> </w:t>
      </w:r>
      <w:r w:rsidR="004C2919" w:rsidRPr="004C2919">
        <w:rPr>
          <w:i/>
          <w:iCs/>
        </w:rPr>
        <w:t>predictor.py</w:t>
      </w:r>
      <w:r w:rsidRPr="008D1934">
        <w:t xml:space="preserve"> alkalmazás felé lehetne írni egy grafikus </w:t>
      </w:r>
      <w:r w:rsidR="00120EAE" w:rsidRPr="008D1934">
        <w:t>alkalmazás</w:t>
      </w:r>
      <w:r w:rsidRPr="008D1934">
        <w:t>t, amivel a kevésbé jártas felhasználók számára egyszerűbb lenne az alkalmazás használata.</w:t>
      </w:r>
    </w:p>
    <w:p w14:paraId="676B2AC9" w14:textId="44903313" w:rsidR="004C2919" w:rsidRDefault="00120EAE" w:rsidP="004C2919">
      <w:r w:rsidRPr="008D1934">
        <w:t>Összefoglalva a kitűzött célok megvalósultak, de rengeteg finomítási, pontosítási és továbbfejlesztési lehetőség maradt nyitva, amik</w:t>
      </w:r>
      <w:r w:rsidR="00B5447C" w:rsidRPr="008D1934">
        <w:t>kel</w:t>
      </w:r>
      <w:r w:rsidRPr="008D1934">
        <w:t xml:space="preserve"> </w:t>
      </w:r>
      <w:r w:rsidR="004C2919">
        <w:t>jó lenne a későbbiekben még tovább foglalkozni.</w:t>
      </w:r>
    </w:p>
    <w:p w14:paraId="03D6838B" w14:textId="77777777" w:rsidR="004C2919" w:rsidRDefault="004C2919" w:rsidP="004C2919"/>
    <w:p w14:paraId="1ADEA8B5" w14:textId="155548CC" w:rsidR="00590BED" w:rsidRPr="008D1934" w:rsidRDefault="00792789" w:rsidP="004C2919">
      <w:pPr>
        <w:pStyle w:val="berschrift1"/>
      </w:pPr>
      <w:bookmarkStart w:id="65" w:name="_Toc121176694"/>
      <w:r w:rsidRPr="008D1934">
        <w:lastRenderedPageBreak/>
        <w:t>Köszönetnyilvánítás</w:t>
      </w:r>
      <w:bookmarkEnd w:id="65"/>
    </w:p>
    <w:p w14:paraId="34780217" w14:textId="69C49B19" w:rsidR="00792789" w:rsidRPr="008D1934" w:rsidRDefault="00792789" w:rsidP="00792789">
      <w:r w:rsidRPr="008D1934">
        <w:t xml:space="preserve">Szeretném megköszönni konzulensemnek, Dr. Ekler Péternek a </w:t>
      </w:r>
      <w:r w:rsidR="00120EAE" w:rsidRPr="008D1934">
        <w:t xml:space="preserve">félévben nyújtott </w:t>
      </w:r>
      <w:r w:rsidRPr="008D1934">
        <w:t>segítséget.</w:t>
      </w:r>
    </w:p>
    <w:p w14:paraId="3446D206" w14:textId="6B03ACEB" w:rsidR="00792789" w:rsidRPr="008D1934" w:rsidRDefault="00120EAE" w:rsidP="00792789">
      <w:r w:rsidRPr="008D1934">
        <w:t>Kö</w:t>
      </w:r>
      <w:r w:rsidR="00792789" w:rsidRPr="008D1934">
        <w:t>szönettel tartozom szüleimnek, akik a</w:t>
      </w:r>
      <w:r w:rsidR="008D1934">
        <w:t xml:space="preserve"> kilátástalannak tűnő</w:t>
      </w:r>
      <w:r w:rsidR="00792789" w:rsidRPr="008D1934">
        <w:t xml:space="preserve"> helyzetekben is támogattak, érdeklődve és türelmesen végighallgatták az éppen felmerülő problémákat,</w:t>
      </w:r>
      <w:r w:rsidR="004C2919">
        <w:t xml:space="preserve"> </w:t>
      </w:r>
      <w:r w:rsidRPr="008D1934">
        <w:t>megoldási</w:t>
      </w:r>
      <w:r w:rsidR="004C2919">
        <w:t xml:space="preserve"> ötleteim</w:t>
      </w:r>
      <w:r w:rsidRPr="008D1934">
        <w:t xml:space="preserve">, </w:t>
      </w:r>
      <w:r w:rsidR="00792789" w:rsidRPr="008D1934">
        <w:t>amiken dolgoztam</w:t>
      </w:r>
      <w:r w:rsidRPr="008D1934">
        <w:t xml:space="preserve"> a szakdolgozat alatt.</w:t>
      </w:r>
    </w:p>
    <w:p w14:paraId="5C36F20F" w14:textId="753FBD75" w:rsidR="00120EAE" w:rsidRPr="008D1934" w:rsidRDefault="00120EAE" w:rsidP="00792789">
      <w:r w:rsidRPr="008D1934">
        <w:t>Szeretném megköszönni két Simonyis ismerősömnek, Bogár Richárdnak és Kurgyis Pálnak a hasznos és tartalmas beszélgetéseket a neurális hálókkal kapcsolatban, ezek igen sokat segítettek.</w:t>
      </w:r>
    </w:p>
    <w:p w14:paraId="707E091C" w14:textId="3E01132A" w:rsidR="00120EAE" w:rsidRPr="008D1934" w:rsidRDefault="00120EAE" w:rsidP="00120EAE">
      <w:r w:rsidRPr="008D1934">
        <w:t xml:space="preserve">Végül szeretném megköszönni mindazoknak, akiknek szerepe volt abban, hogy </w:t>
      </w:r>
      <w:r w:rsidR="004C2919">
        <w:t xml:space="preserve">a </w:t>
      </w:r>
      <w:r w:rsidR="00145C93" w:rsidRPr="008D1934">
        <w:t>német</w:t>
      </w:r>
      <w:r w:rsidR="005B6C41" w:rsidRPr="008D1934">
        <w:t xml:space="preserve"> nyelvű </w:t>
      </w:r>
      <w:r w:rsidR="00145C93" w:rsidRPr="008D1934">
        <w:t>képzés vég</w:t>
      </w:r>
      <w:r w:rsidR="005B6C41" w:rsidRPr="008D1934">
        <w:t>én</w:t>
      </w:r>
      <w:r w:rsidR="00145C93" w:rsidRPr="008D1934">
        <w:t xml:space="preserve"> </w:t>
      </w:r>
      <w:r w:rsidRPr="008D1934">
        <w:t>egy évet tölthettem a Karlsruher Institute für Technologie-n (KIT), ahol megismerkedtem a gépi tanulással</w:t>
      </w:r>
      <w:r w:rsidR="004C2919">
        <w:t xml:space="preserve"> és</w:t>
      </w:r>
      <w:r w:rsidR="005B6C41" w:rsidRPr="008D1934">
        <w:t xml:space="preserve"> a</w:t>
      </w:r>
      <w:r w:rsidRPr="008D1934">
        <w:t xml:space="preserve"> neurális hálókkal és megszerettem ezt a témát.</w:t>
      </w:r>
    </w:p>
    <w:bookmarkStart w:id="66" w:name="_Toc121176695" w:displacedByCustomXml="next"/>
    <w:sdt>
      <w:sdtPr>
        <w:rPr>
          <w:rFonts w:cs="Times New Roman"/>
        </w:rPr>
        <w:id w:val="-2020154476"/>
        <w:docPartObj>
          <w:docPartGallery w:val="Bibliographies"/>
          <w:docPartUnique/>
        </w:docPartObj>
      </w:sdtPr>
      <w:sdtEndPr>
        <w:rPr>
          <w:b w:val="0"/>
          <w:bCs w:val="0"/>
          <w:noProof/>
          <w:kern w:val="0"/>
          <w:sz w:val="24"/>
          <w:szCs w:val="24"/>
        </w:rPr>
      </w:sdtEndPr>
      <w:sdtContent>
        <w:p w14:paraId="7287058D" w14:textId="7609C957" w:rsidR="00465262" w:rsidRPr="008D1934" w:rsidRDefault="00465262" w:rsidP="00120EAE">
          <w:pPr>
            <w:pStyle w:val="berschrift1"/>
            <w:rPr>
              <w:rFonts w:cs="Times New Roman"/>
            </w:rPr>
          </w:pPr>
          <w:r w:rsidRPr="008D1934">
            <w:rPr>
              <w:rFonts w:cs="Times New Roman"/>
            </w:rPr>
            <w:t>Irodalomjegyzék</w:t>
          </w:r>
          <w:bookmarkEnd w:id="66"/>
        </w:p>
        <w:sdt>
          <w:sdtPr>
            <w:id w:val="111145805"/>
            <w:bibliography/>
          </w:sdtPr>
          <w:sdtContent>
            <w:p w14:paraId="19D605CF" w14:textId="77777777" w:rsidR="00E46F7F" w:rsidRPr="008D1934" w:rsidRDefault="00465262" w:rsidP="0066012A">
              <w:pPr>
                <w:pStyle w:val="Irodalomjegyzksor"/>
              </w:pPr>
              <w:r w:rsidRPr="008D1934">
                <w:fldChar w:fldCharType="begin"/>
              </w:r>
              <w:r w:rsidRPr="008D1934">
                <w:instrText>BIBLIOGRAPHY</w:instrText>
              </w:r>
              <w:r w:rsidRPr="008D1934">
                <w:fldChar w:fldCharType="separate"/>
              </w:r>
              <w:r w:rsidR="00E46F7F" w:rsidRPr="008D1934">
                <w:t xml:space="preserve">Google. (2022. November Scholar). </w:t>
              </w:r>
              <w:r w:rsidR="00E46F7F" w:rsidRPr="008D1934">
                <w:rPr>
                  <w:i/>
                  <w:iCs/>
                </w:rPr>
                <w:t>Google Scholar</w:t>
              </w:r>
              <w:r w:rsidR="00E46F7F" w:rsidRPr="008D1934">
                <w:t xml:space="preserve">. Forrás: Google Scholar: https://scholar.google.com/citations?view_op=top_venues&amp;hl=en&amp;vq=eng </w:t>
              </w:r>
            </w:p>
            <w:p w14:paraId="42A99D15" w14:textId="77777777" w:rsidR="00E46F7F" w:rsidRPr="008D1934" w:rsidRDefault="00E46F7F" w:rsidP="0066012A">
              <w:pPr>
                <w:pStyle w:val="Irodalomjegyzksor"/>
              </w:pPr>
              <w:r w:rsidRPr="008D1934">
                <w:rPr>
                  <w:i/>
                  <w:iCs/>
                </w:rPr>
                <w:t>Wikipedia - Claude Shannon.</w:t>
              </w:r>
              <w:r w:rsidRPr="008D1934">
                <w:t xml:space="preserve"> (2022). Forrás: https://en.wikipedia.org/wiki/Claude_Shannon</w:t>
              </w:r>
            </w:p>
            <w:p w14:paraId="7FFC0205" w14:textId="77777777" w:rsidR="00E46F7F" w:rsidRPr="008D1934" w:rsidRDefault="00E46F7F" w:rsidP="0066012A">
              <w:pPr>
                <w:pStyle w:val="Irodalomjegyzksor"/>
              </w:pPr>
              <w:r w:rsidRPr="008D1934">
                <w:rPr>
                  <w:i/>
                  <w:iCs/>
                </w:rPr>
                <w:t>Wikipedia - John McCarthy</w:t>
              </w:r>
              <w:r w:rsidRPr="008D1934">
                <w:t>. (2022). Forrás: https://en.wikipedia.org/wiki/John_McCarthy_(computer_scientist)</w:t>
              </w:r>
            </w:p>
            <w:p w14:paraId="01E68064" w14:textId="77777777" w:rsidR="00E46F7F" w:rsidRPr="008D1934" w:rsidRDefault="00E46F7F" w:rsidP="0066012A">
              <w:pPr>
                <w:pStyle w:val="Irodalomjegyzksor"/>
              </w:pPr>
              <w:r w:rsidRPr="008D1934">
                <w:rPr>
                  <w:i/>
                  <w:iCs/>
                </w:rPr>
                <w:t>Wikipedia - Marvin Minsky</w:t>
              </w:r>
              <w:r w:rsidRPr="008D1934">
                <w:t>. (2022). Forrás: https://en.wikipedia.org/wiki/Marvin_Minsky</w:t>
              </w:r>
            </w:p>
            <w:p w14:paraId="40ECF8F2" w14:textId="56745F00" w:rsidR="00465262" w:rsidRPr="008D1934" w:rsidRDefault="00465262" w:rsidP="0066012A">
              <w:pPr>
                <w:pStyle w:val="Irodalomjegyzksor"/>
              </w:pPr>
              <w:r w:rsidRPr="008D1934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046DB98" w14:textId="77777777" w:rsidR="00465262" w:rsidRPr="008D1934" w:rsidRDefault="00465262" w:rsidP="00465262">
      <w:pPr>
        <w:pStyle w:val="Irodalomjegyzksor"/>
        <w:numPr>
          <w:ilvl w:val="0"/>
          <w:numId w:val="0"/>
        </w:numPr>
        <w:rPr>
          <w:noProof w:val="0"/>
        </w:rPr>
      </w:pPr>
    </w:p>
    <w:p w14:paraId="4C89A339" w14:textId="6D6427E3" w:rsidR="00B50CAA" w:rsidRPr="008D1934" w:rsidRDefault="00B50CAA" w:rsidP="004C2919">
      <w:pPr>
        <w:pStyle w:val="berschrift1"/>
      </w:pPr>
      <w:bookmarkStart w:id="67" w:name="_Toc59896140"/>
      <w:bookmarkStart w:id="68" w:name="_Toc121176696"/>
      <w:r w:rsidRPr="008D1934">
        <w:lastRenderedPageBreak/>
        <w:t>Függelék</w:t>
      </w:r>
      <w:bookmarkEnd w:id="67"/>
      <w:bookmarkEnd w:id="68"/>
    </w:p>
    <w:p w14:paraId="5A6CB53F" w14:textId="77777777" w:rsidR="000B5724" w:rsidRDefault="000B5724" w:rsidP="004C2919">
      <w:pPr>
        <w:pStyle w:val="Kp"/>
      </w:pPr>
      <w:r w:rsidRPr="004C2919">
        <w:drawing>
          <wp:inline distT="0" distB="0" distL="0" distR="0" wp14:anchorId="15372357" wp14:editId="72D1F4A7">
            <wp:extent cx="4543200" cy="2088000"/>
            <wp:effectExtent l="0" t="0" r="0" b="0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432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60FB" w14:textId="05618D57" w:rsidR="000B5724" w:rsidRDefault="000B5724" w:rsidP="000B5724">
      <w:pPr>
        <w:pStyle w:val="Beschriftung"/>
      </w:pPr>
      <w:fldSimple w:instr=" SEQ ábra \* ARABIC ">
        <w:r w:rsidR="00947F1F">
          <w:rPr>
            <w:noProof/>
          </w:rPr>
          <w:t>53</w:t>
        </w:r>
      </w:fldSimple>
      <w:r>
        <w:t xml:space="preserve">. ábra: </w:t>
      </w:r>
      <w:r w:rsidR="004C2919">
        <w:t xml:space="preserve">A </w:t>
      </w:r>
      <w:r w:rsidR="004C2919" w:rsidRPr="004C2919">
        <w:rPr>
          <w:i/>
          <w:iCs/>
        </w:rPr>
        <w:t>modelNN_init</w:t>
      </w:r>
      <w:r w:rsidR="004C2919">
        <w:t xml:space="preserve"> háló Adadelta optimalizálóval, nagyított hibagörbe</w:t>
      </w:r>
    </w:p>
    <w:p w14:paraId="79401B43" w14:textId="77777777" w:rsidR="000B1B9F" w:rsidRDefault="000B1B9F" w:rsidP="000B1B9F">
      <w:pPr>
        <w:pStyle w:val="Kp"/>
      </w:pPr>
      <w:r w:rsidRPr="000B1B9F">
        <w:drawing>
          <wp:inline distT="0" distB="0" distL="0" distR="0" wp14:anchorId="38A2BEA9" wp14:editId="7BA39ECE">
            <wp:extent cx="4586400" cy="2088000"/>
            <wp:effectExtent l="0" t="0" r="0" b="0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CCE4" w14:textId="00E02739" w:rsidR="000B5724" w:rsidRDefault="000B1B9F" w:rsidP="000B1B9F">
      <w:pPr>
        <w:pStyle w:val="Beschriftung"/>
      </w:pPr>
      <w:fldSimple w:instr=" SEQ ábra \* ARABIC ">
        <w:r w:rsidR="00947F1F">
          <w:rPr>
            <w:noProof/>
          </w:rPr>
          <w:t>54</w:t>
        </w:r>
      </w:fldSimple>
      <w:r>
        <w:t xml:space="preserve">. ábra: </w:t>
      </w:r>
      <w:r w:rsidR="004C2919">
        <w:t xml:space="preserve">A </w:t>
      </w:r>
      <w:r w:rsidR="004C2919" w:rsidRPr="004C2919">
        <w:rPr>
          <w:i/>
          <w:iCs/>
        </w:rPr>
        <w:t>modelNN_i</w:t>
      </w:r>
      <w:r w:rsidR="004C2919" w:rsidRPr="004C2919">
        <w:rPr>
          <w:i/>
          <w:iCs/>
        </w:rPr>
        <w:t>rv2</w:t>
      </w:r>
      <w:r w:rsidR="004C2919">
        <w:t xml:space="preserve"> háló Adadelta optimalizálóval, nagyított hibagörbe</w:t>
      </w:r>
      <w:r w:rsidR="004C2919">
        <w:t xml:space="preserve"> </w:t>
      </w:r>
    </w:p>
    <w:p w14:paraId="0CCBBC8B" w14:textId="77777777" w:rsidR="00B235E9" w:rsidRDefault="00B235E9" w:rsidP="00B235E9">
      <w:pPr>
        <w:pStyle w:val="Kp"/>
      </w:pPr>
      <w:r w:rsidRPr="00B235E9">
        <w:drawing>
          <wp:inline distT="0" distB="0" distL="0" distR="0" wp14:anchorId="670E70DB" wp14:editId="4F1033A7">
            <wp:extent cx="4453200" cy="2088000"/>
            <wp:effectExtent l="0" t="0" r="0" b="0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5161" w14:textId="443DE832" w:rsidR="00B235E9" w:rsidRDefault="00B235E9" w:rsidP="00B235E9">
      <w:pPr>
        <w:pStyle w:val="Beschriftung"/>
      </w:pPr>
      <w:fldSimple w:instr=" SEQ ábra \* ARABIC ">
        <w:r w:rsidR="00947F1F">
          <w:rPr>
            <w:noProof/>
          </w:rPr>
          <w:t>55</w:t>
        </w:r>
      </w:fldSimple>
      <w:r>
        <w:t xml:space="preserve">. ábra: </w:t>
      </w:r>
      <w:r w:rsidR="004C2919">
        <w:t xml:space="preserve">A </w:t>
      </w:r>
      <w:r w:rsidR="004C2919" w:rsidRPr="004C2919">
        <w:rPr>
          <w:i/>
          <w:iCs/>
        </w:rPr>
        <w:t>modelNN_init</w:t>
      </w:r>
      <w:r w:rsidR="004C2919">
        <w:t xml:space="preserve"> háló tanulási görbéje, egyes </w:t>
      </w:r>
      <w:r>
        <w:t xml:space="preserve">batch </w:t>
      </w:r>
      <w:r w:rsidR="004C2919">
        <w:t>mérettel. Láthatóan óriási kilengések vannak a validációs halmaz hibagörbéjében.</w:t>
      </w:r>
    </w:p>
    <w:p w14:paraId="41FFCAD4" w14:textId="77777777" w:rsidR="00B235E9" w:rsidRDefault="00B235E9" w:rsidP="00B235E9">
      <w:pPr>
        <w:pStyle w:val="Kp"/>
      </w:pPr>
      <w:r w:rsidRPr="00B235E9">
        <w:lastRenderedPageBreak/>
        <w:drawing>
          <wp:inline distT="0" distB="0" distL="0" distR="0" wp14:anchorId="0F1B1762" wp14:editId="3B9A8062">
            <wp:extent cx="4618800" cy="208800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ABA2" w14:textId="21828D84" w:rsidR="00B235E9" w:rsidRDefault="00B235E9" w:rsidP="00B235E9">
      <w:pPr>
        <w:pStyle w:val="Beschriftung"/>
      </w:pPr>
      <w:fldSimple w:instr=" SEQ ábra \* ARABIC ">
        <w:r w:rsidR="00947F1F">
          <w:rPr>
            <w:noProof/>
          </w:rPr>
          <w:t>56</w:t>
        </w:r>
      </w:fldSimple>
      <w:r>
        <w:t xml:space="preserve">. ábra: </w:t>
      </w:r>
      <w:r w:rsidR="004C2919">
        <w:t xml:space="preserve">A </w:t>
      </w:r>
      <w:r w:rsidR="004C2919" w:rsidRPr="004C2919">
        <w:rPr>
          <w:i/>
          <w:iCs/>
        </w:rPr>
        <w:t>modelNN_i</w:t>
      </w:r>
      <w:r w:rsidR="004C2919">
        <w:rPr>
          <w:i/>
          <w:iCs/>
        </w:rPr>
        <w:t>rv2</w:t>
      </w:r>
      <w:r w:rsidR="004C2919">
        <w:t xml:space="preserve"> háló tanulási görbéje, egyes batch mérettel. Láthatóan óriási kilengések vannak a validációs halmaz hibagörbéjében.</w:t>
      </w:r>
    </w:p>
    <w:p w14:paraId="2CFB20CF" w14:textId="3926693C" w:rsidR="004C2919" w:rsidRDefault="004C2919" w:rsidP="004C2919"/>
    <w:p w14:paraId="2DDB1527" w14:textId="77777777" w:rsidR="004C2919" w:rsidRDefault="004C2919" w:rsidP="004C2919"/>
    <w:p w14:paraId="227BED51" w14:textId="074C0DA7" w:rsidR="004C2919" w:rsidRDefault="004C2919">
      <w:pPr>
        <w:spacing w:after="0" w:line="240" w:lineRule="auto"/>
        <w:ind w:firstLine="0"/>
        <w:jc w:val="left"/>
      </w:pPr>
      <w:r>
        <w:br w:type="page"/>
      </w:r>
    </w:p>
    <w:p w14:paraId="0BB46F40" w14:textId="77777777" w:rsidR="004C2919" w:rsidRDefault="004C2919" w:rsidP="004C2919"/>
    <w:p w14:paraId="41444F8B" w14:textId="48C757B1" w:rsidR="004C2919" w:rsidRPr="008D1934" w:rsidRDefault="004C2919" w:rsidP="004C2919">
      <w:r w:rsidRPr="008D1934">
        <w:t xml:space="preserve">TODO </w:t>
      </w:r>
      <w:proofErr w:type="spellStart"/>
      <w:r w:rsidRPr="008D1934">
        <w:t>place</w:t>
      </w:r>
      <w:proofErr w:type="spellEnd"/>
      <w:r w:rsidRPr="008D1934">
        <w:t xml:space="preserve"> </w:t>
      </w:r>
      <w:proofErr w:type="spellStart"/>
      <w:r w:rsidRPr="008D1934">
        <w:t>other</w:t>
      </w:r>
      <w:proofErr w:type="spellEnd"/>
      <w:r w:rsidRPr="008D1934">
        <w:t xml:space="preserve"> </w:t>
      </w:r>
      <w:proofErr w:type="spellStart"/>
      <w:r w:rsidRPr="008D1934">
        <w:t>graphics</w:t>
      </w:r>
      <w:proofErr w:type="spellEnd"/>
      <w:r w:rsidRPr="008D1934">
        <w:t xml:space="preserve"> and </w:t>
      </w:r>
      <w:proofErr w:type="spellStart"/>
      <w:r w:rsidRPr="008D1934">
        <w:t>stats</w:t>
      </w:r>
      <w:proofErr w:type="spellEnd"/>
      <w:r w:rsidRPr="008D1934">
        <w:t xml:space="preserve"> here?</w:t>
      </w:r>
    </w:p>
    <w:p w14:paraId="74AC5BCA" w14:textId="77777777" w:rsidR="004C2919" w:rsidRDefault="004C2919" w:rsidP="004C2919"/>
    <w:p w14:paraId="134A3B7D" w14:textId="77777777" w:rsidR="004C2919" w:rsidRDefault="004C2919" w:rsidP="004C2919"/>
    <w:p w14:paraId="21D8DB7E" w14:textId="77777777" w:rsidR="004C2919" w:rsidRPr="008D1934" w:rsidRDefault="004C2919" w:rsidP="004C2919">
      <w:pPr>
        <w:ind w:firstLine="0"/>
      </w:pPr>
      <w:r w:rsidRPr="008D1934">
        <w:t>Itt érdemes megvizsgálni a 160. tanítási ciklus környékét:</w:t>
      </w:r>
    </w:p>
    <w:p w14:paraId="17692347" w14:textId="77777777" w:rsidR="004C2919" w:rsidRPr="008D1934" w:rsidRDefault="004C2919" w:rsidP="004C2919">
      <w:pPr>
        <w:pStyle w:val="Kp"/>
      </w:pPr>
      <w:r w:rsidRPr="008D1934">
        <w:rPr>
          <w:noProof/>
        </w:rPr>
        <w:drawing>
          <wp:inline distT="0" distB="0" distL="0" distR="0" wp14:anchorId="54D76F96" wp14:editId="67E0A635">
            <wp:extent cx="5400040" cy="246062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E9B" w14:textId="77777777" w:rsidR="004C2919" w:rsidRPr="008D1934" w:rsidRDefault="004C2919" w:rsidP="004C2919">
      <w:pPr>
        <w:pStyle w:val="Beschriftung"/>
      </w:pPr>
      <w:r w:rsidRPr="008D1934">
        <w:fldChar w:fldCharType="begin"/>
      </w:r>
      <w:r w:rsidRPr="008D1934">
        <w:instrText xml:space="preserve"> SEQ ábra \* ARABIC </w:instrText>
      </w:r>
      <w:r w:rsidRPr="008D1934">
        <w:fldChar w:fldCharType="separate"/>
      </w:r>
      <w:r>
        <w:rPr>
          <w:noProof/>
        </w:rPr>
        <w:t>46</w:t>
      </w:r>
      <w:r w:rsidRPr="008D1934">
        <w:rPr>
          <w:noProof/>
        </w:rPr>
        <w:fldChar w:fldCharType="end"/>
      </w:r>
      <w:r w:rsidRPr="008D1934">
        <w:t xml:space="preserve">. ábra: A 160. epoch és környezete a </w:t>
      </w:r>
      <w:r w:rsidRPr="008D1934">
        <w:rPr>
          <w:i/>
          <w:iCs/>
        </w:rPr>
        <w:t>buildNN_xs</w:t>
      </w:r>
      <w:r w:rsidRPr="008D1934">
        <w:t xml:space="preserve"> háló tanulási görbéjén</w:t>
      </w:r>
    </w:p>
    <w:p w14:paraId="0951E28D" w14:textId="77777777" w:rsidR="004C2919" w:rsidRDefault="004C2919" w:rsidP="004C2919">
      <w:r w:rsidRPr="008D1934">
        <w:t>A grafikonon az látható, hogy nagyjából a 160. tanítási ciklus után jobb eredményt ér el a háló a validációs adatokon, mint a tanulási adatokon és stabilan 180.000 körül mozog a hiba egy batchre nézve. Ez jobb, mint az előző két háló eredménye. Problémát ilyenkor a validációs adatok jósága jelenthet, ha a validációs adatokra kezdettől fogva jobb értékeket prediktál a háló, mint a tanulási adatokra. Ha ez lenne a helyzet, akkor a validációs adathalmaz nem elég reprezentatív, azaz nem hordozzák a validációs adatok ugyan azt a komplexitást, mint a tanulási adatok. Jelen esetben nem ez a helyzet, mivel a validációs halmaz a tanulás kezdetén magasabb hibát produkált, mint a tanulási halmaz.</w:t>
      </w:r>
    </w:p>
    <w:p w14:paraId="256CDE37" w14:textId="77777777" w:rsidR="004C2919" w:rsidRDefault="004C2919" w:rsidP="004C2919"/>
    <w:p w14:paraId="5C95B726" w14:textId="77777777" w:rsidR="004C2919" w:rsidRPr="008D1934" w:rsidRDefault="004C2919" w:rsidP="004C2919">
      <w:r w:rsidRPr="008D1934">
        <w:t xml:space="preserve">A két háló tanulási görbéje is igen hasonló, mivel a két háló is csak 2 réteg konfigurációjában tér el egymástól. A tanulási görbék elején figyelhető meg egy nagyon kis eltérés a tanulási sebességben. A komplexebb háló (első grafikon – </w:t>
      </w:r>
      <w:r w:rsidRPr="002E5E3F">
        <w:rPr>
          <w:i/>
          <w:iCs/>
        </w:rPr>
        <w:t>model_idx_2</w:t>
      </w:r>
      <w:r w:rsidRPr="008D1934">
        <w:t xml:space="preserve">) gyorsabban tanul a kezdeti fázisokban, mint az egyszerűbb (második grafikon – </w:t>
      </w:r>
      <w:r w:rsidRPr="002E5E3F">
        <w:rPr>
          <w:i/>
          <w:iCs/>
        </w:rPr>
        <w:t>model_idx_3</w:t>
      </w:r>
      <w:r w:rsidRPr="008D1934">
        <w:t>)</w:t>
      </w:r>
    </w:p>
    <w:p w14:paraId="76A01E78" w14:textId="77777777" w:rsidR="004C2919" w:rsidRPr="008D1934" w:rsidRDefault="004C2919" w:rsidP="004C2919">
      <w:pPr>
        <w:pStyle w:val="Kp"/>
      </w:pPr>
      <w:r w:rsidRPr="008D1934">
        <w:rPr>
          <w:noProof/>
        </w:rPr>
        <w:lastRenderedPageBreak/>
        <w:drawing>
          <wp:inline distT="0" distB="0" distL="0" distR="0" wp14:anchorId="30551B7E" wp14:editId="4C0C7B40">
            <wp:extent cx="4424400" cy="2232000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DD07C" w14:textId="77777777" w:rsidR="004C2919" w:rsidRPr="008D1934" w:rsidRDefault="004C2919" w:rsidP="004C2919">
      <w:pPr>
        <w:pStyle w:val="Kp"/>
      </w:pPr>
      <w:r w:rsidRPr="008D1934">
        <w:rPr>
          <w:noProof/>
        </w:rPr>
        <w:drawing>
          <wp:inline distT="0" distB="0" distL="0" distR="0" wp14:anchorId="15E13539" wp14:editId="7BC37F8E">
            <wp:extent cx="4428000" cy="223200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22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1EA8" w14:textId="77777777" w:rsidR="004C2919" w:rsidRPr="008D1934" w:rsidRDefault="004C2919" w:rsidP="004C2919">
      <w:pPr>
        <w:pStyle w:val="Beschriftung"/>
      </w:pPr>
      <w:r w:rsidRPr="008D1934">
        <w:fldChar w:fldCharType="begin"/>
      </w:r>
      <w:r w:rsidRPr="008D1934">
        <w:instrText xml:space="preserve"> SEQ ábra \* ARABIC </w:instrText>
      </w:r>
      <w:r w:rsidRPr="008D1934">
        <w:fldChar w:fldCharType="separate"/>
      </w:r>
      <w:r>
        <w:rPr>
          <w:noProof/>
        </w:rPr>
        <w:t>47</w:t>
      </w:r>
      <w:r w:rsidRPr="008D1934">
        <w:rPr>
          <w:noProof/>
        </w:rPr>
        <w:fldChar w:fldCharType="end"/>
      </w:r>
      <w:r w:rsidRPr="008D1934">
        <w:t xml:space="preserve">. ábra: A </w:t>
      </w:r>
      <w:r w:rsidRPr="00CD3808">
        <w:rPr>
          <w:i/>
          <w:iCs/>
        </w:rPr>
        <w:t xml:space="preserve">buildNN_xs </w:t>
      </w:r>
      <w:r w:rsidRPr="008D1934">
        <w:t xml:space="preserve">és </w:t>
      </w:r>
      <w:r w:rsidRPr="00CD3808">
        <w:rPr>
          <w:i/>
          <w:iCs/>
        </w:rPr>
        <w:t>buildNN_xxs</w:t>
      </w:r>
      <w:r w:rsidRPr="008D1934">
        <w:t xml:space="preserve"> hálók tanulási görbéi. A </w:t>
      </w:r>
      <w:r w:rsidRPr="00CD3808">
        <w:rPr>
          <w:i/>
          <w:iCs/>
        </w:rPr>
        <w:t>buildNN_xs</w:t>
      </w:r>
      <w:r w:rsidRPr="008D1934">
        <w:t xml:space="preserve"> kezdeti tanulása gyorsabb.</w:t>
      </w:r>
    </w:p>
    <w:p w14:paraId="7B48E560" w14:textId="77777777" w:rsidR="004C2919" w:rsidRDefault="004C2919" w:rsidP="004C2919"/>
    <w:p w14:paraId="3694859E" w14:textId="77777777" w:rsidR="004C2919" w:rsidRDefault="004C2919" w:rsidP="004C2919"/>
    <w:p w14:paraId="7AD6CE0B" w14:textId="77777777" w:rsidR="004C2919" w:rsidRPr="008D1934" w:rsidRDefault="004C2919" w:rsidP="004C2919">
      <w:r w:rsidRPr="008D1934">
        <w:t>A tanulási ciklusok 20 ciklusonkénti mintavételezéséban a hibák összehasonlítása a két hálón:</w:t>
      </w:r>
    </w:p>
    <w:p w14:paraId="1DAB7F6C" w14:textId="77777777" w:rsidR="004C2919" w:rsidRPr="008D1934" w:rsidRDefault="004C2919" w:rsidP="004C2919">
      <w:pPr>
        <w:pStyle w:val="Kp"/>
      </w:pPr>
      <w:r w:rsidRPr="008D1934">
        <w:rPr>
          <w:noProof/>
          <w:lang w:val="en-US"/>
        </w:rPr>
        <w:lastRenderedPageBreak/>
        <w:drawing>
          <wp:inline distT="0" distB="0" distL="0" distR="0" wp14:anchorId="16015F1A" wp14:editId="4DAA2D4E">
            <wp:extent cx="3048595" cy="2563200"/>
            <wp:effectExtent l="0" t="0" r="0" b="0"/>
            <wp:docPr id="49" name="Grafik 4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isch enthält.&#10;&#10;Automatisch generierte Beschreibu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1912" cy="25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1CC9" w14:textId="77777777" w:rsidR="004C2919" w:rsidRPr="008D1934" w:rsidRDefault="004C2919" w:rsidP="004C2919">
      <w:pPr>
        <w:pStyle w:val="Beschriftung"/>
      </w:pPr>
      <w:r w:rsidRPr="008D1934">
        <w:fldChar w:fldCharType="begin"/>
      </w:r>
      <w:r w:rsidRPr="008D1934">
        <w:instrText xml:space="preserve"> SEQ ábra \* ARABIC </w:instrText>
      </w:r>
      <w:r w:rsidRPr="008D1934">
        <w:fldChar w:fldCharType="separate"/>
      </w:r>
      <w:r>
        <w:rPr>
          <w:noProof/>
        </w:rPr>
        <w:t>48</w:t>
      </w:r>
      <w:r w:rsidRPr="008D1934">
        <w:rPr>
          <w:noProof/>
        </w:rPr>
        <w:fldChar w:fldCharType="end"/>
      </w:r>
      <w:r w:rsidRPr="008D1934">
        <w:t xml:space="preserve">. ábra: a </w:t>
      </w:r>
      <w:r w:rsidRPr="008D1934">
        <w:rPr>
          <w:i/>
          <w:iCs/>
        </w:rPr>
        <w:t>buildNN_xs</w:t>
      </w:r>
      <w:r w:rsidRPr="008D1934">
        <w:t xml:space="preserve"> és a </w:t>
      </w:r>
      <w:r w:rsidRPr="008D1934">
        <w:rPr>
          <w:i/>
          <w:iCs/>
        </w:rPr>
        <w:t>buildNN_xxs</w:t>
      </w:r>
      <w:r w:rsidRPr="008D1934">
        <w:t xml:space="preserve"> által létrehozott hálók hibaértékeinek összehasonlítása</w:t>
      </w:r>
    </w:p>
    <w:p w14:paraId="6B1140F4" w14:textId="77777777" w:rsidR="004C2919" w:rsidRPr="008D1934" w:rsidRDefault="004C2919" w:rsidP="004C2919">
      <w:r w:rsidRPr="008D1934">
        <w:t>Jelen esetben a nagyobb háló jobbnak látszik, hiszen a validation loss alacsonyabb. Ugyanakkor ez nem egy jelentős a különbség, így mindkét hálót érdemes a későbbiekben tovább vizsgálni, illetve fejleszteni.</w:t>
      </w:r>
    </w:p>
    <w:p w14:paraId="0FF5CD1A" w14:textId="77777777" w:rsidR="004C2919" w:rsidRPr="008D1934" w:rsidRDefault="004C2919" w:rsidP="004C2919">
      <w:r w:rsidRPr="008D1934">
        <w:t xml:space="preserve">Az alábbi táblázatban a két háló validációs halmazon mért hibái láthatók elemenként. Ezen kívül a hibák </w:t>
      </w:r>
      <w:r>
        <w:t xml:space="preserve">abszolút értékének </w:t>
      </w:r>
      <w:r w:rsidRPr="008D1934">
        <w:t>számtani közepét (mean), illetve szórását (std: standard deviation) is feltüntettem. Egy modell akkor működik jól, ha a hibák számtani közepe és a szórása együttesen kicsi.</w:t>
      </w:r>
    </w:p>
    <w:p w14:paraId="63CA06AE" w14:textId="77777777" w:rsidR="004C2919" w:rsidRPr="008D1934" w:rsidRDefault="004C2919" w:rsidP="004C2919">
      <w:pPr>
        <w:pStyle w:val="Kp"/>
      </w:pPr>
      <w:r w:rsidRPr="008D1934">
        <w:rPr>
          <w:noProof/>
        </w:rPr>
        <w:t xml:space="preserve"> </w:t>
      </w:r>
      <w:r w:rsidRPr="008D1934">
        <w:rPr>
          <w:noProof/>
        </w:rPr>
        <w:drawing>
          <wp:inline distT="0" distB="0" distL="0" distR="0" wp14:anchorId="1498E068" wp14:editId="47E5ABCE">
            <wp:extent cx="2297021" cy="2827866"/>
            <wp:effectExtent l="0" t="0" r="0" b="0"/>
            <wp:docPr id="51" name="Grafik 5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fik 51" descr="Ein Bild, das Tisch enthält.&#10;&#10;Automatisch generierte Beschreibu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307087" cy="28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2FCE" w14:textId="77777777" w:rsidR="004C2919" w:rsidRPr="008D1934" w:rsidRDefault="004C2919" w:rsidP="004C2919">
      <w:pPr>
        <w:pStyle w:val="Beschriftung"/>
      </w:pPr>
      <w:r w:rsidRPr="008D1934">
        <w:fldChar w:fldCharType="begin"/>
      </w:r>
      <w:r w:rsidRPr="008D1934">
        <w:instrText xml:space="preserve"> SEQ ábra \* ARABIC </w:instrText>
      </w:r>
      <w:r w:rsidRPr="008D1934">
        <w:fldChar w:fldCharType="separate"/>
      </w:r>
      <w:r>
        <w:rPr>
          <w:noProof/>
        </w:rPr>
        <w:t>49</w:t>
      </w:r>
      <w:r w:rsidRPr="008D1934">
        <w:rPr>
          <w:noProof/>
        </w:rPr>
        <w:fldChar w:fldCharType="end"/>
      </w:r>
      <w:r w:rsidRPr="008D1934">
        <w:t xml:space="preserve">. ábra: A </w:t>
      </w:r>
      <w:proofErr w:type="spellStart"/>
      <w:r w:rsidRPr="008D1934">
        <w:rPr>
          <w:i/>
          <w:iCs/>
        </w:rPr>
        <w:t>modelNN_xs</w:t>
      </w:r>
      <w:proofErr w:type="spellEnd"/>
      <w:r w:rsidRPr="008D1934">
        <w:t xml:space="preserve"> és </w:t>
      </w:r>
      <w:proofErr w:type="spellStart"/>
      <w:r w:rsidRPr="008D1934">
        <w:rPr>
          <w:i/>
          <w:iCs/>
        </w:rPr>
        <w:t>modelNN_xxs</w:t>
      </w:r>
      <w:proofErr w:type="spellEnd"/>
      <w:r w:rsidRPr="008D1934">
        <w:t xml:space="preserve"> hálók hibáinak összehasonlítása a validációs </w:t>
      </w:r>
      <w:proofErr w:type="spellStart"/>
      <w:r w:rsidRPr="008D1934">
        <w:t>hamazon</w:t>
      </w:r>
      <w:proofErr w:type="spellEnd"/>
    </w:p>
    <w:p w14:paraId="3C89CF92" w14:textId="77777777" w:rsidR="004C2919" w:rsidRPr="008D1934" w:rsidRDefault="004C2919" w:rsidP="004C2919"/>
    <w:p w14:paraId="0DECF6CC" w14:textId="77777777" w:rsidR="004C2919" w:rsidRPr="008D1934" w:rsidRDefault="004C2919" w:rsidP="004C2919">
      <w:r w:rsidRPr="008D1934">
        <w:t>Az 50. epoch környékén a validációs hiba egy kis időre a tanulási hiba alá esett a modell, majd elkezd egyre változóbb és magasabb értékeket adni, míg végül a 150. epochtól teljesen elszakad a tanulási hibától. Ebből arra következtethetünk, hogy a modell túltanul, azaz overfitel. Ennek megoldása lehet a rövidebb tanulási idő vagy a kevésbé komplex modell.</w:t>
      </w:r>
    </w:p>
    <w:p w14:paraId="56C4B305" w14:textId="77777777" w:rsidR="004C2919" w:rsidRPr="008D1934" w:rsidRDefault="004C2919" w:rsidP="004C2919">
      <w:pPr>
        <w:pStyle w:val="Kp"/>
      </w:pPr>
      <w:r w:rsidRPr="008D1934">
        <w:rPr>
          <w:noProof/>
        </w:rPr>
        <w:drawing>
          <wp:inline distT="0" distB="0" distL="0" distR="0" wp14:anchorId="50FCD640" wp14:editId="0EB43BFB">
            <wp:extent cx="4809066" cy="2396616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852568" cy="241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A886" w14:textId="77777777" w:rsidR="004C2919" w:rsidRPr="008D1934" w:rsidRDefault="004C2919" w:rsidP="004C2919">
      <w:pPr>
        <w:pStyle w:val="Beschriftung"/>
      </w:pPr>
      <w:r w:rsidRPr="008D1934">
        <w:fldChar w:fldCharType="begin"/>
      </w:r>
      <w:r w:rsidRPr="008D1934">
        <w:instrText xml:space="preserve"> SEQ ábra \* ARABIC </w:instrText>
      </w:r>
      <w:r w:rsidRPr="008D1934">
        <w:fldChar w:fldCharType="separate"/>
      </w:r>
      <w:r>
        <w:rPr>
          <w:noProof/>
        </w:rPr>
        <w:t>50</w:t>
      </w:r>
      <w:r w:rsidRPr="008D1934">
        <w:rPr>
          <w:noProof/>
        </w:rPr>
        <w:fldChar w:fldCharType="end"/>
      </w:r>
      <w:r w:rsidRPr="008D1934">
        <w:t>. ábra: Az 50. epoch környékén a validációs hiba alacsonyabb, mint a tanulási hiba</w:t>
      </w:r>
    </w:p>
    <w:p w14:paraId="5A91F11F" w14:textId="77777777" w:rsidR="004C2919" w:rsidRPr="008D1934" w:rsidRDefault="004C2919" w:rsidP="004C2919">
      <w:pPr>
        <w:pStyle w:val="Kp"/>
      </w:pPr>
      <w:r w:rsidRPr="008D1934">
        <w:rPr>
          <w:noProof/>
        </w:rPr>
        <w:drawing>
          <wp:inline distT="0" distB="0" distL="0" distR="0" wp14:anchorId="336DC0C9" wp14:editId="1489A621">
            <wp:extent cx="5147734" cy="2593238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56923" cy="259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74D" w14:textId="77777777" w:rsidR="004C2919" w:rsidRPr="008D1934" w:rsidRDefault="004C2919" w:rsidP="004C2919">
      <w:pPr>
        <w:pStyle w:val="Beschriftung"/>
      </w:pPr>
      <w:r w:rsidRPr="008D1934">
        <w:fldChar w:fldCharType="begin"/>
      </w:r>
      <w:r w:rsidRPr="008D1934">
        <w:instrText xml:space="preserve"> SEQ ábra \* ARABIC </w:instrText>
      </w:r>
      <w:r w:rsidRPr="008D1934">
        <w:fldChar w:fldCharType="separate"/>
      </w:r>
      <w:r>
        <w:rPr>
          <w:noProof/>
        </w:rPr>
        <w:t>51</w:t>
      </w:r>
      <w:r w:rsidRPr="008D1934">
        <w:rPr>
          <w:noProof/>
        </w:rPr>
        <w:fldChar w:fldCharType="end"/>
      </w:r>
      <w:r w:rsidRPr="008D1934">
        <w:t>. ábra: A validációs hiba értéke egyre emelkedik, a tanulási hiba tovább javul: tipikus overfitting</w:t>
      </w:r>
    </w:p>
    <w:p w14:paraId="37DC842C" w14:textId="77777777" w:rsidR="004C2919" w:rsidRDefault="004C2919" w:rsidP="004C2919"/>
    <w:p w14:paraId="21C7659A" w14:textId="77777777" w:rsidR="004C2919" w:rsidRDefault="004C2919" w:rsidP="004C2919"/>
    <w:p w14:paraId="799181B5" w14:textId="77777777" w:rsidR="004C2919" w:rsidRPr="008D1934" w:rsidRDefault="004C2919" w:rsidP="004C2919">
      <w:pPr>
        <w:rPr>
          <w:lang w:eastAsia="hu-HU"/>
        </w:rPr>
      </w:pPr>
      <w:r w:rsidRPr="008D1934">
        <w:rPr>
          <w:i/>
          <w:iCs/>
          <w:lang w:eastAsia="hu-HU"/>
        </w:rPr>
        <w:lastRenderedPageBreak/>
        <w:t>buildNN_xxs</w:t>
      </w:r>
      <w:r w:rsidRPr="008D1934">
        <w:rPr>
          <w:lang w:eastAsia="hu-HU"/>
        </w:rPr>
        <w:t xml:space="preserve">: A </w:t>
      </w:r>
      <w:r w:rsidRPr="008D1934">
        <w:rPr>
          <w:i/>
          <w:iCs/>
          <w:lang w:eastAsia="hu-HU"/>
        </w:rPr>
        <w:t>buildNN_xs</w:t>
      </w:r>
      <w:r w:rsidRPr="008D1934">
        <w:rPr>
          <w:lang w:eastAsia="hu-HU"/>
        </w:rPr>
        <w:t>-hez képest a változás, hogy kevesebb neuron alkot egy réteget.</w:t>
      </w:r>
    </w:p>
    <w:p w14:paraId="5E2A08DE" w14:textId="77777777" w:rsidR="004C2919" w:rsidRPr="008D1934" w:rsidRDefault="004C2919" w:rsidP="004C2919">
      <w:pPr>
        <w:pStyle w:val="Kp"/>
      </w:pPr>
      <w:r>
        <w:rPr>
          <w:noProof/>
          <w:lang w:eastAsia="hu-HU"/>
        </w:rPr>
        <w:drawing>
          <wp:inline distT="0" distB="0" distL="0" distR="0" wp14:anchorId="7FB701EC" wp14:editId="2AD1B4F2">
            <wp:extent cx="2966400" cy="2826773"/>
            <wp:effectExtent l="0" t="0" r="0" b="0"/>
            <wp:docPr id="68" name="Grafik 68" descr="Ein Bild, das Text, ClipArt, Vektor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rafik 68" descr="Ein Bild, das Text, ClipArt, Vektorgrafike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323" cy="284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2044" w14:textId="77777777" w:rsidR="004C2919" w:rsidRPr="008D1934" w:rsidRDefault="004C2919" w:rsidP="004C2919">
      <w:pPr>
        <w:pStyle w:val="Beschriftung"/>
        <w:rPr>
          <w:lang w:eastAsia="hu-HU"/>
        </w:rPr>
      </w:pPr>
      <w:r w:rsidRPr="008D1934">
        <w:rPr>
          <w:lang w:eastAsia="hu-HU"/>
        </w:rPr>
        <w:fldChar w:fldCharType="begin"/>
      </w:r>
      <w:r w:rsidRPr="008D1934">
        <w:rPr>
          <w:lang w:eastAsia="hu-HU"/>
        </w:rPr>
        <w:instrText xml:space="preserve"> SEQ ábra \* ARABIC </w:instrText>
      </w:r>
      <w:r w:rsidRPr="008D1934">
        <w:rPr>
          <w:lang w:eastAsia="hu-HU"/>
        </w:rPr>
        <w:fldChar w:fldCharType="separate"/>
      </w:r>
      <w:r>
        <w:rPr>
          <w:noProof/>
          <w:lang w:eastAsia="hu-HU"/>
        </w:rPr>
        <w:t>52</w:t>
      </w:r>
      <w:r w:rsidRPr="008D1934">
        <w:rPr>
          <w:lang w:eastAsia="hu-HU"/>
        </w:rPr>
        <w:fldChar w:fldCharType="end"/>
      </w:r>
      <w:r w:rsidRPr="008D1934">
        <w:t xml:space="preserve">. ábra: A </w:t>
      </w:r>
      <w:r w:rsidRPr="003C50A1">
        <w:rPr>
          <w:i/>
          <w:iCs/>
          <w:lang w:eastAsia="hu-HU"/>
        </w:rPr>
        <w:t>buildNN_xxs</w:t>
      </w:r>
      <w:r w:rsidRPr="008D1934">
        <w:rPr>
          <w:lang w:eastAsia="hu-HU"/>
        </w:rPr>
        <w:t xml:space="preserve"> modell felépítése</w:t>
      </w:r>
    </w:p>
    <w:p w14:paraId="46198E98" w14:textId="77777777" w:rsidR="004C2919" w:rsidRDefault="004C2919" w:rsidP="004C2919"/>
    <w:p w14:paraId="5D803868" w14:textId="77777777" w:rsidR="004C2919" w:rsidRDefault="004C2919" w:rsidP="004C2919"/>
    <w:p w14:paraId="1B00C9CC" w14:textId="77777777" w:rsidR="004C2919" w:rsidRDefault="004C2919" w:rsidP="004C2919">
      <w:r w:rsidRPr="008D1934">
        <w:t xml:space="preserve">A negyedik hálóvariáns a </w:t>
      </w:r>
      <w:r w:rsidRPr="008D1934">
        <w:rPr>
          <w:i/>
          <w:iCs/>
        </w:rPr>
        <w:t>buildNN_xxs</w:t>
      </w:r>
      <w:r w:rsidRPr="008D1934">
        <w:t xml:space="preserve"> függvény eredménye, ez a háló kisebb konvolúciós filterekkel rendelkezik, mint a buildNN_xs hálója, minden másban megegyezik a kettő.</w:t>
      </w:r>
    </w:p>
    <w:p w14:paraId="084A4CB0" w14:textId="77777777" w:rsidR="004C2919" w:rsidRPr="008D1934" w:rsidRDefault="004C2919" w:rsidP="004C2919">
      <w:pPr>
        <w:pStyle w:val="Kp"/>
      </w:pPr>
      <w:r w:rsidRPr="00C45BB9">
        <w:drawing>
          <wp:inline distT="0" distB="0" distL="0" distR="0" wp14:anchorId="4A176548" wp14:editId="7E954BED">
            <wp:extent cx="5400040" cy="2442845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AA8B" w14:textId="77777777" w:rsidR="004C2919" w:rsidRDefault="004C2919" w:rsidP="004C2919">
      <w:r>
        <w:t xml:space="preserve">Ez a háló nem tűnik alkalmasnak a célra, az alultanulás figyelhető meg rajta. Nem sikerül az adatok komplexitását jól reprezentálni, a validációs hiba ugyan </w:t>
      </w:r>
      <w:r>
        <w:lastRenderedPageBreak/>
        <w:t>megközelíti, de nem süllyed a tanulási hiba szintjéig, vagy alá. A modell nem elég komplex.</w:t>
      </w:r>
    </w:p>
    <w:p w14:paraId="119FF9F1" w14:textId="77777777" w:rsidR="004C2919" w:rsidRPr="004C2919" w:rsidRDefault="004C2919" w:rsidP="004C2919"/>
    <w:sectPr w:rsidR="004C2919" w:rsidRPr="004C2919" w:rsidSect="00D23BFC">
      <w:headerReference w:type="even" r:id="rId139"/>
      <w:footerReference w:type="default" r:id="rId140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Pongrácz Vince Balázs" w:date="2022-11-30T09:40:00Z" w:initials="PVB">
    <w:p w14:paraId="5F693D62" w14:textId="77777777" w:rsidR="00D35DD4" w:rsidRDefault="00D35DD4" w:rsidP="00F63EB4">
      <w:pPr>
        <w:pStyle w:val="Kommentartext"/>
        <w:jc w:val="left"/>
      </w:pPr>
      <w:r>
        <w:rPr>
          <w:rStyle w:val="Kommentarzeichen"/>
        </w:rPr>
        <w:annotationRef/>
      </w:r>
      <w:hyperlink r:id="rId1" w:history="1">
        <w:r w:rsidRPr="00F63EB4">
          <w:rPr>
            <w:rStyle w:val="Hyperlink"/>
          </w:rPr>
          <w:t>https://scholar.google.com/citations?view_op=top_venues&amp;hl=en&amp;vq=eng</w:t>
        </w:r>
      </w:hyperlink>
      <w:r>
        <w:t xml:space="preserve"> </w:t>
      </w:r>
    </w:p>
  </w:comment>
  <w:comment w:id="11" w:author="Pongrácz Vince Balázs" w:date="2022-11-30T14:34:00Z" w:initials="PVB">
    <w:p w14:paraId="66FD0F51" w14:textId="77777777" w:rsidR="00B5447C" w:rsidRDefault="00B5447C" w:rsidP="00326111">
      <w:pPr>
        <w:pStyle w:val="Kommentartext"/>
        <w:jc w:val="left"/>
      </w:pPr>
      <w:r>
        <w:rPr>
          <w:rStyle w:val="Kommentarzeichen"/>
        </w:rPr>
        <w:annotationRef/>
      </w:r>
      <w:r>
        <w:t>Ez a bevezetésben van, kell ez ebbe a felsorolásba?</w:t>
      </w:r>
    </w:p>
  </w:comment>
  <w:comment w:id="13" w:author="Pongrácz Vince Balázs" w:date="2022-11-30T09:41:00Z" w:initials="PVB">
    <w:p w14:paraId="7F832EAA" w14:textId="5E67D3CD" w:rsidR="00671002" w:rsidRDefault="00671002" w:rsidP="00983413">
      <w:pPr>
        <w:pStyle w:val="Kommentartext"/>
        <w:jc w:val="left"/>
      </w:pPr>
      <w:r>
        <w:rPr>
          <w:rStyle w:val="Kommentarzeichen"/>
        </w:rPr>
        <w:annotationRef/>
      </w:r>
      <w:hyperlink r:id="rId2" w:history="1">
        <w:r w:rsidRPr="00983413">
          <w:rPr>
            <w:rStyle w:val="Hyperlink"/>
          </w:rPr>
          <w:t>https://en.wikipedia.org/wiki/Marvin_Minsky</w:t>
        </w:r>
      </w:hyperlink>
    </w:p>
  </w:comment>
  <w:comment w:id="14" w:author="Pongrácz Vince Balázs" w:date="2022-11-30T14:39:00Z" w:initials="PVB">
    <w:p w14:paraId="3F7EDE4D" w14:textId="77777777" w:rsidR="00815141" w:rsidRDefault="00815141">
      <w:pPr>
        <w:pStyle w:val="Kommentartext"/>
        <w:jc w:val="left"/>
      </w:pPr>
      <w:r>
        <w:rPr>
          <w:rStyle w:val="Kommentarzeichen"/>
        </w:rPr>
        <w:annotationRef/>
      </w:r>
      <w:r>
        <w:t xml:space="preserve">Jelenleg így raktam be ezt a pár külső linket, a többi maradt még plain textként. </w:t>
      </w:r>
    </w:p>
    <w:p w14:paraId="33E2B842" w14:textId="77777777" w:rsidR="00815141" w:rsidRDefault="00815141" w:rsidP="00534978">
      <w:pPr>
        <w:pStyle w:val="Kommentartext"/>
        <w:jc w:val="left"/>
      </w:pPr>
      <w:r>
        <w:t>Jó így, vagy máshogy kellene ezt megoldani?</w:t>
      </w:r>
    </w:p>
  </w:comment>
  <w:comment w:id="15" w:author="Pongrácz Vince Balázs" w:date="2022-11-30T09:41:00Z" w:initials="PVB">
    <w:p w14:paraId="1252C3B3" w14:textId="3A1F2C82" w:rsidR="00671002" w:rsidRDefault="00671002" w:rsidP="0026620E">
      <w:pPr>
        <w:pStyle w:val="Kommentartext"/>
        <w:jc w:val="left"/>
      </w:pPr>
      <w:r>
        <w:rPr>
          <w:rStyle w:val="Kommentarzeichen"/>
        </w:rPr>
        <w:annotationRef/>
      </w:r>
      <w:hyperlink r:id="rId3" w:history="1">
        <w:r w:rsidRPr="0026620E">
          <w:rPr>
            <w:rStyle w:val="Hyperlink"/>
          </w:rPr>
          <w:t>https://en.wikipedia.org/wiki/John_McCarthy_(computer_scientist)</w:t>
        </w:r>
      </w:hyperlink>
    </w:p>
  </w:comment>
  <w:comment w:id="16" w:author="Pongrácz Vince Balázs" w:date="2022-11-30T09:42:00Z" w:initials="PVB">
    <w:p w14:paraId="6E0490A9" w14:textId="77777777" w:rsidR="00671002" w:rsidRDefault="00671002" w:rsidP="00F31A9E">
      <w:pPr>
        <w:pStyle w:val="Kommentartext"/>
        <w:jc w:val="left"/>
      </w:pPr>
      <w:r>
        <w:rPr>
          <w:rStyle w:val="Kommentarzeichen"/>
        </w:rPr>
        <w:annotationRef/>
      </w:r>
      <w:hyperlink r:id="rId4" w:history="1">
        <w:r w:rsidRPr="00F31A9E">
          <w:rPr>
            <w:rStyle w:val="Hyperlink"/>
          </w:rPr>
          <w:t>https://en.wikipedia.org/wiki/Claude_Shannon</w:t>
        </w:r>
      </w:hyperlink>
      <w:r>
        <w:t xml:space="preserve"> </w:t>
      </w:r>
    </w:p>
  </w:comment>
  <w:comment w:id="39" w:author="Pongrácz Vince Balázs" w:date="2022-12-03T16:02:00Z" w:initials="PVB">
    <w:p w14:paraId="64ABEA97" w14:textId="77777777" w:rsidR="00ED39C2" w:rsidRDefault="00ED39C2">
      <w:pPr>
        <w:pStyle w:val="Kommentartext"/>
        <w:jc w:val="left"/>
      </w:pPr>
      <w:r>
        <w:rPr>
          <w:rStyle w:val="Kommentarzeichen"/>
        </w:rPr>
        <w:annotationRef/>
      </w:r>
      <w:r>
        <w:rPr>
          <w:lang w:val="en-US"/>
        </w:rPr>
        <w:t>TODO: Fit models, Plot results, learning curves, predictions</w:t>
      </w:r>
    </w:p>
    <w:p w14:paraId="52CBEEBA" w14:textId="77777777" w:rsidR="00ED39C2" w:rsidRDefault="00ED39C2" w:rsidP="00715869">
      <w:pPr>
        <w:pStyle w:val="Kommentartext"/>
        <w:jc w:val="left"/>
      </w:pPr>
      <w:r>
        <w:t>TODO: Ide a modellek tanulási grafikonjai, részletes leírásuk jön (Felépítésük, azonos modell más paraméterezéssel futtatása)</w:t>
      </w:r>
    </w:p>
  </w:comment>
  <w:comment w:id="44" w:author="Pongrácz Vince Balázs" w:date="2022-12-03T16:10:00Z" w:initials="PVB">
    <w:p w14:paraId="7A043D82" w14:textId="77777777" w:rsidR="009423CA" w:rsidRDefault="009423CA" w:rsidP="00FC0C6C">
      <w:pPr>
        <w:pStyle w:val="Kommentartext"/>
        <w:jc w:val="left"/>
      </w:pPr>
      <w:r>
        <w:rPr>
          <w:rStyle w:val="Kommentarzeichen"/>
        </w:rPr>
        <w:annotationRef/>
      </w:r>
      <w:r>
        <w:t>csere…</w:t>
      </w:r>
    </w:p>
  </w:comment>
  <w:comment w:id="55" w:author="Pongrácz Vince Balázs" w:date="2022-12-03T23:40:00Z" w:initials="PVB">
    <w:p w14:paraId="58D9E35C" w14:textId="77777777" w:rsidR="00344C03" w:rsidRDefault="00344C03" w:rsidP="00066F24">
      <w:pPr>
        <w:pStyle w:val="Kommentartext"/>
        <w:jc w:val="left"/>
      </w:pPr>
      <w:r>
        <w:rPr>
          <w:rStyle w:val="Kommentarzeichen"/>
        </w:rPr>
        <w:annotationRef/>
      </w:r>
      <w:r>
        <w:t>Link a függelék ábrákra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93D62" w15:done="0"/>
  <w15:commentEx w15:paraId="66FD0F51" w15:done="0"/>
  <w15:commentEx w15:paraId="7F832EAA" w15:done="0"/>
  <w15:commentEx w15:paraId="33E2B842" w15:paraIdParent="7F832EAA" w15:done="0"/>
  <w15:commentEx w15:paraId="1252C3B3" w15:done="0"/>
  <w15:commentEx w15:paraId="6E0490A9" w15:done="0"/>
  <w15:commentEx w15:paraId="52CBEEBA" w15:done="0"/>
  <w15:commentEx w15:paraId="7A043D82" w15:done="0"/>
  <w15:commentEx w15:paraId="58D9E35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1A3A3" w16cex:dateUtc="2022-11-30T08:40:00Z"/>
  <w16cex:commentExtensible w16cex:durableId="2731E865" w16cex:dateUtc="2022-11-30T13:34:00Z"/>
  <w16cex:commentExtensible w16cex:durableId="2731A3C9" w16cex:dateUtc="2022-11-30T08:41:00Z"/>
  <w16cex:commentExtensible w16cex:durableId="2731E9BA" w16cex:dateUtc="2022-11-30T13:39:00Z"/>
  <w16cex:commentExtensible w16cex:durableId="2731A3DD" w16cex:dateUtc="2022-11-30T08:41:00Z"/>
  <w16cex:commentExtensible w16cex:durableId="2731A3EC" w16cex:dateUtc="2022-11-30T08:42:00Z"/>
  <w16cex:commentExtensible w16cex:durableId="2735F1A4" w16cex:dateUtc="2022-12-03T15:02:00Z"/>
  <w16cex:commentExtensible w16cex:durableId="2735F383" w16cex:dateUtc="2022-12-03T15:10:00Z"/>
  <w16cex:commentExtensible w16cex:durableId="27365CD7" w16cex:dateUtc="2022-12-03T2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93D62" w16cid:durableId="2731A3A3"/>
  <w16cid:commentId w16cid:paraId="66FD0F51" w16cid:durableId="2731E865"/>
  <w16cid:commentId w16cid:paraId="7F832EAA" w16cid:durableId="2731A3C9"/>
  <w16cid:commentId w16cid:paraId="33E2B842" w16cid:durableId="2731E9BA"/>
  <w16cid:commentId w16cid:paraId="1252C3B3" w16cid:durableId="2731A3DD"/>
  <w16cid:commentId w16cid:paraId="6E0490A9" w16cid:durableId="2731A3EC"/>
  <w16cid:commentId w16cid:paraId="52CBEEBA" w16cid:durableId="2735F1A4"/>
  <w16cid:commentId w16cid:paraId="7A043D82" w16cid:durableId="2735F383"/>
  <w16cid:commentId w16cid:paraId="58D9E35C" w16cid:durableId="27365CD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EA19C" w14:textId="77777777" w:rsidR="00C244F4" w:rsidRDefault="00C244F4">
      <w:r>
        <w:separator/>
      </w:r>
    </w:p>
  </w:endnote>
  <w:endnote w:type="continuationSeparator" w:id="0">
    <w:p w14:paraId="5F57B962" w14:textId="77777777" w:rsidR="00C244F4" w:rsidRDefault="00C24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Fuzeile"/>
    </w:pPr>
    <w:r>
      <w:rPr>
        <w:rStyle w:val="Seitenzahl"/>
      </w:rPr>
      <w:tab/>
    </w:r>
    <w:r w:rsidR="0063585C">
      <w:rPr>
        <w:rStyle w:val="Seitenzahl"/>
      </w:rPr>
      <w:fldChar w:fldCharType="begin"/>
    </w:r>
    <w:r w:rsidR="0063585C">
      <w:rPr>
        <w:rStyle w:val="Seitenzahl"/>
      </w:rPr>
      <w:instrText xml:space="preserve"> PAGE </w:instrText>
    </w:r>
    <w:r w:rsidR="0063585C">
      <w:rPr>
        <w:rStyle w:val="Seitenzahl"/>
      </w:rPr>
      <w:fldChar w:fldCharType="separate"/>
    </w:r>
    <w:r w:rsidR="00BF4292">
      <w:rPr>
        <w:rStyle w:val="Seitenzahl"/>
        <w:noProof/>
      </w:rPr>
      <w:t>12</w:t>
    </w:r>
    <w:r w:rsidR="0063585C"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2BBCC" w14:textId="77777777" w:rsidR="00C244F4" w:rsidRDefault="00C244F4">
      <w:r>
        <w:separator/>
      </w:r>
    </w:p>
  </w:footnote>
  <w:footnote w:type="continuationSeparator" w:id="0">
    <w:p w14:paraId="268E3DBB" w14:textId="77777777" w:rsidR="00C244F4" w:rsidRDefault="00C244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3741EE5"/>
    <w:multiLevelType w:val="hybridMultilevel"/>
    <w:tmpl w:val="FCA2748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045525F"/>
    <w:multiLevelType w:val="hybridMultilevel"/>
    <w:tmpl w:val="B5E241BC"/>
    <w:lvl w:ilvl="0" w:tplc="8940EF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9F91595"/>
    <w:multiLevelType w:val="hybridMultilevel"/>
    <w:tmpl w:val="B824E734"/>
    <w:lvl w:ilvl="0" w:tplc="3662C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BAB3309"/>
    <w:multiLevelType w:val="multilevel"/>
    <w:tmpl w:val="3B86E6C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238616AD"/>
    <w:multiLevelType w:val="multilevel"/>
    <w:tmpl w:val="429262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60D70E6"/>
    <w:multiLevelType w:val="hybridMultilevel"/>
    <w:tmpl w:val="D07A6D5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D067A4"/>
    <w:multiLevelType w:val="hybridMultilevel"/>
    <w:tmpl w:val="97F888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9060DC"/>
    <w:multiLevelType w:val="multilevel"/>
    <w:tmpl w:val="920EA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35318E1"/>
    <w:multiLevelType w:val="hybridMultilevel"/>
    <w:tmpl w:val="4CBE70C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77523E3"/>
    <w:multiLevelType w:val="hybridMultilevel"/>
    <w:tmpl w:val="0E16DE52"/>
    <w:lvl w:ilvl="0" w:tplc="8940EF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8D54B9D"/>
    <w:multiLevelType w:val="hybridMultilevel"/>
    <w:tmpl w:val="918899F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C8363B5"/>
    <w:multiLevelType w:val="hybridMultilevel"/>
    <w:tmpl w:val="B6207E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1A6BB0"/>
    <w:multiLevelType w:val="hybridMultilevel"/>
    <w:tmpl w:val="FAECF6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126FEF"/>
    <w:multiLevelType w:val="hybridMultilevel"/>
    <w:tmpl w:val="D7AA5726"/>
    <w:lvl w:ilvl="0" w:tplc="8940EF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3F73DFB"/>
    <w:multiLevelType w:val="hybridMultilevel"/>
    <w:tmpl w:val="1BFCD65C"/>
    <w:lvl w:ilvl="0" w:tplc="8940EF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5E115DF"/>
    <w:multiLevelType w:val="multilevel"/>
    <w:tmpl w:val="170A4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6E92B5B"/>
    <w:multiLevelType w:val="hybridMultilevel"/>
    <w:tmpl w:val="1906467C"/>
    <w:lvl w:ilvl="0" w:tplc="8940EF24">
      <w:start w:val="1"/>
      <w:numFmt w:val="bullet"/>
      <w:pStyle w:val="BoldList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9C3B84"/>
    <w:multiLevelType w:val="multilevel"/>
    <w:tmpl w:val="A274CF00"/>
    <w:lvl w:ilvl="0">
      <w:start w:val="1"/>
      <w:numFmt w:val="decimal"/>
      <w:pStyle w:val="berschrift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berschrift3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berschrift4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berschrift5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berschrift50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8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EB956E3"/>
    <w:multiLevelType w:val="hybridMultilevel"/>
    <w:tmpl w:val="161A678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DF5F7E"/>
    <w:multiLevelType w:val="hybridMultilevel"/>
    <w:tmpl w:val="0174F5F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363440">
    <w:abstractNumId w:val="10"/>
  </w:num>
  <w:num w:numId="2" w16cid:durableId="17977080">
    <w:abstractNumId w:val="37"/>
  </w:num>
  <w:num w:numId="3" w16cid:durableId="1620650622">
    <w:abstractNumId w:val="15"/>
  </w:num>
  <w:num w:numId="4" w16cid:durableId="1983343287">
    <w:abstractNumId w:val="23"/>
  </w:num>
  <w:num w:numId="5" w16cid:durableId="1509130129">
    <w:abstractNumId w:val="26"/>
  </w:num>
  <w:num w:numId="6" w16cid:durableId="664554075">
    <w:abstractNumId w:val="29"/>
  </w:num>
  <w:num w:numId="7" w16cid:durableId="1972981448">
    <w:abstractNumId w:val="20"/>
  </w:num>
  <w:num w:numId="8" w16cid:durableId="1345352869">
    <w:abstractNumId w:val="13"/>
  </w:num>
  <w:num w:numId="9" w16cid:durableId="1195802402">
    <w:abstractNumId w:val="21"/>
  </w:num>
  <w:num w:numId="10" w16cid:durableId="142165293">
    <w:abstractNumId w:val="38"/>
  </w:num>
  <w:num w:numId="11" w16cid:durableId="602762134">
    <w:abstractNumId w:val="22"/>
  </w:num>
  <w:num w:numId="12" w16cid:durableId="397746576">
    <w:abstractNumId w:val="34"/>
  </w:num>
  <w:num w:numId="13" w16cid:durableId="1513034741">
    <w:abstractNumId w:val="9"/>
  </w:num>
  <w:num w:numId="14" w16cid:durableId="1119907832">
    <w:abstractNumId w:val="7"/>
  </w:num>
  <w:num w:numId="15" w16cid:durableId="1927838914">
    <w:abstractNumId w:val="6"/>
  </w:num>
  <w:num w:numId="16" w16cid:durableId="449931980">
    <w:abstractNumId w:val="5"/>
  </w:num>
  <w:num w:numId="17" w16cid:durableId="732847895">
    <w:abstractNumId w:val="4"/>
  </w:num>
  <w:num w:numId="18" w16cid:durableId="1548761014">
    <w:abstractNumId w:val="8"/>
  </w:num>
  <w:num w:numId="19" w16cid:durableId="1923488861">
    <w:abstractNumId w:val="3"/>
  </w:num>
  <w:num w:numId="20" w16cid:durableId="4677177">
    <w:abstractNumId w:val="2"/>
  </w:num>
  <w:num w:numId="21" w16cid:durableId="1211459014">
    <w:abstractNumId w:val="1"/>
  </w:num>
  <w:num w:numId="22" w16cid:durableId="265699722">
    <w:abstractNumId w:val="0"/>
  </w:num>
  <w:num w:numId="23" w16cid:durableId="2139058839">
    <w:abstractNumId w:val="37"/>
  </w:num>
  <w:num w:numId="24" w16cid:durableId="110167910">
    <w:abstractNumId w:val="40"/>
  </w:num>
  <w:num w:numId="25" w16cid:durableId="397217799">
    <w:abstractNumId w:val="37"/>
  </w:num>
  <w:num w:numId="26" w16cid:durableId="1568564086">
    <w:abstractNumId w:val="39"/>
  </w:num>
  <w:num w:numId="27" w16cid:durableId="489712753">
    <w:abstractNumId w:val="11"/>
  </w:num>
  <w:num w:numId="28" w16cid:durableId="29380772">
    <w:abstractNumId w:val="31"/>
  </w:num>
  <w:num w:numId="29" w16cid:durableId="512575021">
    <w:abstractNumId w:val="30"/>
  </w:num>
  <w:num w:numId="30" w16cid:durableId="828785971">
    <w:abstractNumId w:val="36"/>
  </w:num>
  <w:num w:numId="31" w16cid:durableId="136387138">
    <w:abstractNumId w:val="12"/>
  </w:num>
  <w:num w:numId="32" w16cid:durableId="887455160">
    <w:abstractNumId w:val="27"/>
  </w:num>
  <w:num w:numId="33" w16cid:durableId="1496190565">
    <w:abstractNumId w:val="33"/>
  </w:num>
  <w:num w:numId="34" w16cid:durableId="2122605446">
    <w:abstractNumId w:val="32"/>
  </w:num>
  <w:num w:numId="35" w16cid:durableId="1128011702">
    <w:abstractNumId w:val="28"/>
  </w:num>
  <w:num w:numId="36" w16cid:durableId="1072314061">
    <w:abstractNumId w:val="16"/>
  </w:num>
  <w:num w:numId="37" w16cid:durableId="919481077">
    <w:abstractNumId w:val="24"/>
  </w:num>
  <w:num w:numId="38" w16cid:durableId="361830939">
    <w:abstractNumId w:val="19"/>
  </w:num>
  <w:num w:numId="39" w16cid:durableId="62027124">
    <w:abstractNumId w:val="18"/>
  </w:num>
  <w:num w:numId="40" w16cid:durableId="1432508111">
    <w:abstractNumId w:val="14"/>
  </w:num>
  <w:num w:numId="41" w16cid:durableId="1059286022">
    <w:abstractNumId w:val="35"/>
  </w:num>
  <w:num w:numId="42" w16cid:durableId="2080592458">
    <w:abstractNumId w:val="17"/>
  </w:num>
  <w:num w:numId="43" w16cid:durableId="1955355919">
    <w:abstractNumId w:val="2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ngrácz Vince Balázs">
    <w15:presenceInfo w15:providerId="None" w15:userId="Pongrácz Vince Baláz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1395"/>
    <w:rsid w:val="0000523A"/>
    <w:rsid w:val="000062F4"/>
    <w:rsid w:val="000065B6"/>
    <w:rsid w:val="000076C5"/>
    <w:rsid w:val="0001192F"/>
    <w:rsid w:val="000214DA"/>
    <w:rsid w:val="00026352"/>
    <w:rsid w:val="00031EB8"/>
    <w:rsid w:val="00032F94"/>
    <w:rsid w:val="00034E9D"/>
    <w:rsid w:val="00035D09"/>
    <w:rsid w:val="0004439E"/>
    <w:rsid w:val="0004618C"/>
    <w:rsid w:val="00047E87"/>
    <w:rsid w:val="00052444"/>
    <w:rsid w:val="00057E9B"/>
    <w:rsid w:val="00061838"/>
    <w:rsid w:val="00063579"/>
    <w:rsid w:val="00080CB6"/>
    <w:rsid w:val="00083738"/>
    <w:rsid w:val="00085099"/>
    <w:rsid w:val="000870BF"/>
    <w:rsid w:val="000922E5"/>
    <w:rsid w:val="00093E2A"/>
    <w:rsid w:val="000949FA"/>
    <w:rsid w:val="00097065"/>
    <w:rsid w:val="000A0A26"/>
    <w:rsid w:val="000A4D51"/>
    <w:rsid w:val="000A7483"/>
    <w:rsid w:val="000B1B9F"/>
    <w:rsid w:val="000B53E0"/>
    <w:rsid w:val="000B5724"/>
    <w:rsid w:val="000C0EED"/>
    <w:rsid w:val="000C494D"/>
    <w:rsid w:val="000F2B55"/>
    <w:rsid w:val="0010242C"/>
    <w:rsid w:val="00105DE9"/>
    <w:rsid w:val="00105E90"/>
    <w:rsid w:val="001158DA"/>
    <w:rsid w:val="00120EAE"/>
    <w:rsid w:val="00122258"/>
    <w:rsid w:val="0012461F"/>
    <w:rsid w:val="001341A7"/>
    <w:rsid w:val="001375AD"/>
    <w:rsid w:val="00145C93"/>
    <w:rsid w:val="00147F26"/>
    <w:rsid w:val="00150313"/>
    <w:rsid w:val="00160B57"/>
    <w:rsid w:val="00161C11"/>
    <w:rsid w:val="00162232"/>
    <w:rsid w:val="00167FD5"/>
    <w:rsid w:val="001704BD"/>
    <w:rsid w:val="00171054"/>
    <w:rsid w:val="00177B59"/>
    <w:rsid w:val="0018160E"/>
    <w:rsid w:val="00185726"/>
    <w:rsid w:val="00194F9F"/>
    <w:rsid w:val="00197A8A"/>
    <w:rsid w:val="001A05BD"/>
    <w:rsid w:val="001A165B"/>
    <w:rsid w:val="001A5025"/>
    <w:rsid w:val="001A57BC"/>
    <w:rsid w:val="001C57FF"/>
    <w:rsid w:val="001C6E29"/>
    <w:rsid w:val="001D3BB5"/>
    <w:rsid w:val="001E3938"/>
    <w:rsid w:val="001E3EF1"/>
    <w:rsid w:val="001E6D32"/>
    <w:rsid w:val="001E6E8F"/>
    <w:rsid w:val="00200362"/>
    <w:rsid w:val="002102C3"/>
    <w:rsid w:val="00224B7C"/>
    <w:rsid w:val="00225F65"/>
    <w:rsid w:val="0022651A"/>
    <w:rsid w:val="00227347"/>
    <w:rsid w:val="0023063C"/>
    <w:rsid w:val="00233EA2"/>
    <w:rsid w:val="002346D5"/>
    <w:rsid w:val="00234B32"/>
    <w:rsid w:val="0024116F"/>
    <w:rsid w:val="002526BF"/>
    <w:rsid w:val="00253E38"/>
    <w:rsid w:val="0025678B"/>
    <w:rsid w:val="002632F3"/>
    <w:rsid w:val="00267677"/>
    <w:rsid w:val="00267B51"/>
    <w:rsid w:val="002726E4"/>
    <w:rsid w:val="0027769E"/>
    <w:rsid w:val="002841F9"/>
    <w:rsid w:val="0028503E"/>
    <w:rsid w:val="002917A6"/>
    <w:rsid w:val="00291D45"/>
    <w:rsid w:val="002A1AC5"/>
    <w:rsid w:val="002B0D15"/>
    <w:rsid w:val="002B77B2"/>
    <w:rsid w:val="002C22A3"/>
    <w:rsid w:val="002C3C54"/>
    <w:rsid w:val="002D0621"/>
    <w:rsid w:val="002D307B"/>
    <w:rsid w:val="002D42BB"/>
    <w:rsid w:val="002D78BC"/>
    <w:rsid w:val="002D7DA9"/>
    <w:rsid w:val="002E1D2A"/>
    <w:rsid w:val="002E478E"/>
    <w:rsid w:val="002E5E3F"/>
    <w:rsid w:val="00301169"/>
    <w:rsid w:val="003013A0"/>
    <w:rsid w:val="00302BB3"/>
    <w:rsid w:val="00303E8F"/>
    <w:rsid w:val="00305879"/>
    <w:rsid w:val="00313013"/>
    <w:rsid w:val="0031369E"/>
    <w:rsid w:val="00320852"/>
    <w:rsid w:val="00323AED"/>
    <w:rsid w:val="00325B2A"/>
    <w:rsid w:val="00333795"/>
    <w:rsid w:val="00344A5E"/>
    <w:rsid w:val="00344C03"/>
    <w:rsid w:val="0034763D"/>
    <w:rsid w:val="00350AEC"/>
    <w:rsid w:val="0035329F"/>
    <w:rsid w:val="00357686"/>
    <w:rsid w:val="003614A8"/>
    <w:rsid w:val="003634FB"/>
    <w:rsid w:val="003654E2"/>
    <w:rsid w:val="0036692E"/>
    <w:rsid w:val="00366AAD"/>
    <w:rsid w:val="003675D3"/>
    <w:rsid w:val="0037381F"/>
    <w:rsid w:val="0038129E"/>
    <w:rsid w:val="00383C4D"/>
    <w:rsid w:val="00395407"/>
    <w:rsid w:val="003A4001"/>
    <w:rsid w:val="003A4CDB"/>
    <w:rsid w:val="003A66C7"/>
    <w:rsid w:val="003A6EFD"/>
    <w:rsid w:val="003C50A1"/>
    <w:rsid w:val="003C52FD"/>
    <w:rsid w:val="003C5D65"/>
    <w:rsid w:val="003C619D"/>
    <w:rsid w:val="003D0CB6"/>
    <w:rsid w:val="003D18C5"/>
    <w:rsid w:val="003D2F30"/>
    <w:rsid w:val="003E0B66"/>
    <w:rsid w:val="003E0D59"/>
    <w:rsid w:val="003E70B1"/>
    <w:rsid w:val="003F3632"/>
    <w:rsid w:val="003F5425"/>
    <w:rsid w:val="00401776"/>
    <w:rsid w:val="00404200"/>
    <w:rsid w:val="00406A0C"/>
    <w:rsid w:val="00407003"/>
    <w:rsid w:val="00410924"/>
    <w:rsid w:val="0041172B"/>
    <w:rsid w:val="0041615F"/>
    <w:rsid w:val="004228B2"/>
    <w:rsid w:val="00430AEC"/>
    <w:rsid w:val="00434B03"/>
    <w:rsid w:val="0043643B"/>
    <w:rsid w:val="00440F51"/>
    <w:rsid w:val="00447B4D"/>
    <w:rsid w:val="004519E9"/>
    <w:rsid w:val="004564F5"/>
    <w:rsid w:val="00465262"/>
    <w:rsid w:val="004652B2"/>
    <w:rsid w:val="00465D96"/>
    <w:rsid w:val="004706DC"/>
    <w:rsid w:val="00471D3B"/>
    <w:rsid w:val="00471DFD"/>
    <w:rsid w:val="00474EE3"/>
    <w:rsid w:val="00477ADB"/>
    <w:rsid w:val="00477E28"/>
    <w:rsid w:val="0048395A"/>
    <w:rsid w:val="004851C7"/>
    <w:rsid w:val="004852ED"/>
    <w:rsid w:val="004861B2"/>
    <w:rsid w:val="00486C1A"/>
    <w:rsid w:val="004A0D94"/>
    <w:rsid w:val="004A4749"/>
    <w:rsid w:val="004A4B8D"/>
    <w:rsid w:val="004A56C0"/>
    <w:rsid w:val="004A7235"/>
    <w:rsid w:val="004B0EF8"/>
    <w:rsid w:val="004B12DD"/>
    <w:rsid w:val="004B1EFB"/>
    <w:rsid w:val="004B4CA2"/>
    <w:rsid w:val="004B4CFB"/>
    <w:rsid w:val="004B61B7"/>
    <w:rsid w:val="004C2919"/>
    <w:rsid w:val="004C60D1"/>
    <w:rsid w:val="004E6345"/>
    <w:rsid w:val="004E7DDC"/>
    <w:rsid w:val="004F5AFD"/>
    <w:rsid w:val="004F6EBF"/>
    <w:rsid w:val="00502A30"/>
    <w:rsid w:val="00503FD6"/>
    <w:rsid w:val="0051501F"/>
    <w:rsid w:val="005202C0"/>
    <w:rsid w:val="005235AC"/>
    <w:rsid w:val="00523790"/>
    <w:rsid w:val="005237A4"/>
    <w:rsid w:val="0053433E"/>
    <w:rsid w:val="00535A8B"/>
    <w:rsid w:val="0054017D"/>
    <w:rsid w:val="005524FC"/>
    <w:rsid w:val="00552725"/>
    <w:rsid w:val="00560FB3"/>
    <w:rsid w:val="00561E23"/>
    <w:rsid w:val="005653EB"/>
    <w:rsid w:val="00567FA3"/>
    <w:rsid w:val="00576495"/>
    <w:rsid w:val="00582106"/>
    <w:rsid w:val="00582E63"/>
    <w:rsid w:val="00583C7B"/>
    <w:rsid w:val="0058602C"/>
    <w:rsid w:val="00590BED"/>
    <w:rsid w:val="005A3710"/>
    <w:rsid w:val="005A571D"/>
    <w:rsid w:val="005A7201"/>
    <w:rsid w:val="005A7685"/>
    <w:rsid w:val="005B2F46"/>
    <w:rsid w:val="005B6C41"/>
    <w:rsid w:val="005C0D47"/>
    <w:rsid w:val="005C46A6"/>
    <w:rsid w:val="005D3443"/>
    <w:rsid w:val="005D42B4"/>
    <w:rsid w:val="005D4CDD"/>
    <w:rsid w:val="005D67D7"/>
    <w:rsid w:val="005D6957"/>
    <w:rsid w:val="005E01E0"/>
    <w:rsid w:val="005E0AAE"/>
    <w:rsid w:val="005E13E8"/>
    <w:rsid w:val="005E2739"/>
    <w:rsid w:val="005E4DD0"/>
    <w:rsid w:val="005E52E5"/>
    <w:rsid w:val="005E58C2"/>
    <w:rsid w:val="005F1D3B"/>
    <w:rsid w:val="005F3404"/>
    <w:rsid w:val="0060529B"/>
    <w:rsid w:val="00612BF0"/>
    <w:rsid w:val="00614298"/>
    <w:rsid w:val="00620D03"/>
    <w:rsid w:val="0062185B"/>
    <w:rsid w:val="00624B83"/>
    <w:rsid w:val="00626C0C"/>
    <w:rsid w:val="0062711F"/>
    <w:rsid w:val="00627173"/>
    <w:rsid w:val="00633448"/>
    <w:rsid w:val="0063460A"/>
    <w:rsid w:val="0063585C"/>
    <w:rsid w:val="006377BC"/>
    <w:rsid w:val="00641018"/>
    <w:rsid w:val="00644E3A"/>
    <w:rsid w:val="00645FEC"/>
    <w:rsid w:val="00650C7C"/>
    <w:rsid w:val="00650C82"/>
    <w:rsid w:val="00656B2D"/>
    <w:rsid w:val="0066012A"/>
    <w:rsid w:val="00661695"/>
    <w:rsid w:val="006646B3"/>
    <w:rsid w:val="00664CE3"/>
    <w:rsid w:val="00671002"/>
    <w:rsid w:val="00675281"/>
    <w:rsid w:val="00681E99"/>
    <w:rsid w:val="00682CA5"/>
    <w:rsid w:val="0068407B"/>
    <w:rsid w:val="00684E2A"/>
    <w:rsid w:val="00692605"/>
    <w:rsid w:val="00697BD1"/>
    <w:rsid w:val="00697FD6"/>
    <w:rsid w:val="006A07DC"/>
    <w:rsid w:val="006A1B7F"/>
    <w:rsid w:val="006A3190"/>
    <w:rsid w:val="006A31E0"/>
    <w:rsid w:val="006B00FC"/>
    <w:rsid w:val="006B04E8"/>
    <w:rsid w:val="006B1E0E"/>
    <w:rsid w:val="006B3A86"/>
    <w:rsid w:val="006B4A5D"/>
    <w:rsid w:val="006C3516"/>
    <w:rsid w:val="006C5AD6"/>
    <w:rsid w:val="006D281F"/>
    <w:rsid w:val="006D338C"/>
    <w:rsid w:val="006E0305"/>
    <w:rsid w:val="006E1604"/>
    <w:rsid w:val="006E5E57"/>
    <w:rsid w:val="006F2358"/>
    <w:rsid w:val="006F512E"/>
    <w:rsid w:val="006F6494"/>
    <w:rsid w:val="006F6C53"/>
    <w:rsid w:val="00700E3A"/>
    <w:rsid w:val="0070305F"/>
    <w:rsid w:val="007040EB"/>
    <w:rsid w:val="007071E5"/>
    <w:rsid w:val="0070727A"/>
    <w:rsid w:val="00715868"/>
    <w:rsid w:val="00730B3C"/>
    <w:rsid w:val="00742229"/>
    <w:rsid w:val="00742949"/>
    <w:rsid w:val="00745B0B"/>
    <w:rsid w:val="00747B98"/>
    <w:rsid w:val="00753287"/>
    <w:rsid w:val="00756481"/>
    <w:rsid w:val="00760739"/>
    <w:rsid w:val="00764E0B"/>
    <w:rsid w:val="00767054"/>
    <w:rsid w:val="0076720E"/>
    <w:rsid w:val="007746F8"/>
    <w:rsid w:val="007779BE"/>
    <w:rsid w:val="00785423"/>
    <w:rsid w:val="007871EA"/>
    <w:rsid w:val="00792789"/>
    <w:rsid w:val="007A136F"/>
    <w:rsid w:val="007A7248"/>
    <w:rsid w:val="007B0CB8"/>
    <w:rsid w:val="007C0F5D"/>
    <w:rsid w:val="007C3EDD"/>
    <w:rsid w:val="007D1C7D"/>
    <w:rsid w:val="007D4BDB"/>
    <w:rsid w:val="007D6A1A"/>
    <w:rsid w:val="007E0078"/>
    <w:rsid w:val="007F4D84"/>
    <w:rsid w:val="007F648C"/>
    <w:rsid w:val="00801291"/>
    <w:rsid w:val="00804A58"/>
    <w:rsid w:val="00811000"/>
    <w:rsid w:val="00811C35"/>
    <w:rsid w:val="00814482"/>
    <w:rsid w:val="00815141"/>
    <w:rsid w:val="00816BCB"/>
    <w:rsid w:val="008209F1"/>
    <w:rsid w:val="00821152"/>
    <w:rsid w:val="008235B9"/>
    <w:rsid w:val="00823D10"/>
    <w:rsid w:val="00827D03"/>
    <w:rsid w:val="008319FE"/>
    <w:rsid w:val="00831BFA"/>
    <w:rsid w:val="00847C92"/>
    <w:rsid w:val="00850949"/>
    <w:rsid w:val="00854BDC"/>
    <w:rsid w:val="00865428"/>
    <w:rsid w:val="0088063E"/>
    <w:rsid w:val="00883F0F"/>
    <w:rsid w:val="008910FA"/>
    <w:rsid w:val="00896737"/>
    <w:rsid w:val="00896A5C"/>
    <w:rsid w:val="008A0D05"/>
    <w:rsid w:val="008A5B87"/>
    <w:rsid w:val="008A6EFE"/>
    <w:rsid w:val="008B1589"/>
    <w:rsid w:val="008B42E0"/>
    <w:rsid w:val="008C04BC"/>
    <w:rsid w:val="008C1A42"/>
    <w:rsid w:val="008C242B"/>
    <w:rsid w:val="008C5303"/>
    <w:rsid w:val="008C727E"/>
    <w:rsid w:val="008D010F"/>
    <w:rsid w:val="008D1934"/>
    <w:rsid w:val="008E1806"/>
    <w:rsid w:val="008E31D4"/>
    <w:rsid w:val="008E4565"/>
    <w:rsid w:val="008E7228"/>
    <w:rsid w:val="008E7D9E"/>
    <w:rsid w:val="008F0132"/>
    <w:rsid w:val="008F6F54"/>
    <w:rsid w:val="00904434"/>
    <w:rsid w:val="0090541F"/>
    <w:rsid w:val="00913116"/>
    <w:rsid w:val="00925269"/>
    <w:rsid w:val="00935D4D"/>
    <w:rsid w:val="00936593"/>
    <w:rsid w:val="00936A67"/>
    <w:rsid w:val="00936FD0"/>
    <w:rsid w:val="0093756D"/>
    <w:rsid w:val="0094081F"/>
    <w:rsid w:val="00940CB1"/>
    <w:rsid w:val="009423CA"/>
    <w:rsid w:val="0094437B"/>
    <w:rsid w:val="00947F1F"/>
    <w:rsid w:val="00955917"/>
    <w:rsid w:val="00961B63"/>
    <w:rsid w:val="00967901"/>
    <w:rsid w:val="009703F8"/>
    <w:rsid w:val="0097245F"/>
    <w:rsid w:val="0098088D"/>
    <w:rsid w:val="009811F7"/>
    <w:rsid w:val="0098532E"/>
    <w:rsid w:val="009964E9"/>
    <w:rsid w:val="00996F49"/>
    <w:rsid w:val="009A2238"/>
    <w:rsid w:val="009A32B9"/>
    <w:rsid w:val="009B1AB8"/>
    <w:rsid w:val="009B4275"/>
    <w:rsid w:val="009B7363"/>
    <w:rsid w:val="009C0993"/>
    <w:rsid w:val="009C1C93"/>
    <w:rsid w:val="009C4A45"/>
    <w:rsid w:val="009C57A8"/>
    <w:rsid w:val="009C7413"/>
    <w:rsid w:val="009E4359"/>
    <w:rsid w:val="009E67D2"/>
    <w:rsid w:val="009E6C1B"/>
    <w:rsid w:val="009F0FCC"/>
    <w:rsid w:val="009F2AC2"/>
    <w:rsid w:val="009F4291"/>
    <w:rsid w:val="009F77A5"/>
    <w:rsid w:val="00A16F9E"/>
    <w:rsid w:val="00A1741E"/>
    <w:rsid w:val="00A26CD3"/>
    <w:rsid w:val="00A311D2"/>
    <w:rsid w:val="00A322B4"/>
    <w:rsid w:val="00A33883"/>
    <w:rsid w:val="00A34DC4"/>
    <w:rsid w:val="00A3516C"/>
    <w:rsid w:val="00A36FC0"/>
    <w:rsid w:val="00A40D4B"/>
    <w:rsid w:val="00A53945"/>
    <w:rsid w:val="00A562FE"/>
    <w:rsid w:val="00A57044"/>
    <w:rsid w:val="00A67D3A"/>
    <w:rsid w:val="00A7369D"/>
    <w:rsid w:val="00A80BB5"/>
    <w:rsid w:val="00A94FEE"/>
    <w:rsid w:val="00AA26DB"/>
    <w:rsid w:val="00AA4545"/>
    <w:rsid w:val="00AB439D"/>
    <w:rsid w:val="00AB511F"/>
    <w:rsid w:val="00AB6C47"/>
    <w:rsid w:val="00AC6889"/>
    <w:rsid w:val="00AD23BF"/>
    <w:rsid w:val="00AE05C4"/>
    <w:rsid w:val="00AE0670"/>
    <w:rsid w:val="00AE3234"/>
    <w:rsid w:val="00AE4E52"/>
    <w:rsid w:val="00AE5C6E"/>
    <w:rsid w:val="00AF273A"/>
    <w:rsid w:val="00AF5151"/>
    <w:rsid w:val="00B0299D"/>
    <w:rsid w:val="00B07B4D"/>
    <w:rsid w:val="00B11EB8"/>
    <w:rsid w:val="00B13FD0"/>
    <w:rsid w:val="00B21E24"/>
    <w:rsid w:val="00B22494"/>
    <w:rsid w:val="00B2335E"/>
    <w:rsid w:val="00B235E9"/>
    <w:rsid w:val="00B23F40"/>
    <w:rsid w:val="00B2632C"/>
    <w:rsid w:val="00B3055B"/>
    <w:rsid w:val="00B30D88"/>
    <w:rsid w:val="00B31A19"/>
    <w:rsid w:val="00B4104A"/>
    <w:rsid w:val="00B50CAA"/>
    <w:rsid w:val="00B531E5"/>
    <w:rsid w:val="00B5447C"/>
    <w:rsid w:val="00B66372"/>
    <w:rsid w:val="00B66D50"/>
    <w:rsid w:val="00B66F74"/>
    <w:rsid w:val="00B70629"/>
    <w:rsid w:val="00B72E6B"/>
    <w:rsid w:val="00B8158E"/>
    <w:rsid w:val="00B81922"/>
    <w:rsid w:val="00B82EC7"/>
    <w:rsid w:val="00B83827"/>
    <w:rsid w:val="00B96880"/>
    <w:rsid w:val="00BA1193"/>
    <w:rsid w:val="00BA16BB"/>
    <w:rsid w:val="00BA4E84"/>
    <w:rsid w:val="00BB119A"/>
    <w:rsid w:val="00BB1864"/>
    <w:rsid w:val="00BC0B34"/>
    <w:rsid w:val="00BC23FD"/>
    <w:rsid w:val="00BC5D9A"/>
    <w:rsid w:val="00BC7CF0"/>
    <w:rsid w:val="00BC7D55"/>
    <w:rsid w:val="00BD7345"/>
    <w:rsid w:val="00BD7AB8"/>
    <w:rsid w:val="00BE0D71"/>
    <w:rsid w:val="00BF4292"/>
    <w:rsid w:val="00BF6B8F"/>
    <w:rsid w:val="00C00B3C"/>
    <w:rsid w:val="00C04AE8"/>
    <w:rsid w:val="00C04FE8"/>
    <w:rsid w:val="00C06CD5"/>
    <w:rsid w:val="00C07618"/>
    <w:rsid w:val="00C223F6"/>
    <w:rsid w:val="00C244F4"/>
    <w:rsid w:val="00C2686E"/>
    <w:rsid w:val="00C26FFF"/>
    <w:rsid w:val="00C272E3"/>
    <w:rsid w:val="00C27CA6"/>
    <w:rsid w:val="00C31260"/>
    <w:rsid w:val="00C32D92"/>
    <w:rsid w:val="00C35AD5"/>
    <w:rsid w:val="00C3798A"/>
    <w:rsid w:val="00C44B4F"/>
    <w:rsid w:val="00C45BB9"/>
    <w:rsid w:val="00C46859"/>
    <w:rsid w:val="00C52F78"/>
    <w:rsid w:val="00C53F92"/>
    <w:rsid w:val="00C552FB"/>
    <w:rsid w:val="00C64366"/>
    <w:rsid w:val="00C65E7F"/>
    <w:rsid w:val="00C70880"/>
    <w:rsid w:val="00C70C5C"/>
    <w:rsid w:val="00C73DEE"/>
    <w:rsid w:val="00C758B3"/>
    <w:rsid w:val="00C76650"/>
    <w:rsid w:val="00C84464"/>
    <w:rsid w:val="00C87F69"/>
    <w:rsid w:val="00C915D7"/>
    <w:rsid w:val="00C94815"/>
    <w:rsid w:val="00CA5ED8"/>
    <w:rsid w:val="00CB5A1D"/>
    <w:rsid w:val="00CB659D"/>
    <w:rsid w:val="00CC014D"/>
    <w:rsid w:val="00CC6EEF"/>
    <w:rsid w:val="00CD3808"/>
    <w:rsid w:val="00CD43EE"/>
    <w:rsid w:val="00CD537E"/>
    <w:rsid w:val="00CD7A97"/>
    <w:rsid w:val="00CF5811"/>
    <w:rsid w:val="00D04024"/>
    <w:rsid w:val="00D05C6F"/>
    <w:rsid w:val="00D07335"/>
    <w:rsid w:val="00D11CD5"/>
    <w:rsid w:val="00D13D38"/>
    <w:rsid w:val="00D1632F"/>
    <w:rsid w:val="00D23BFC"/>
    <w:rsid w:val="00D25FAF"/>
    <w:rsid w:val="00D35DD4"/>
    <w:rsid w:val="00D429F2"/>
    <w:rsid w:val="00D44D94"/>
    <w:rsid w:val="00D466FC"/>
    <w:rsid w:val="00D53F5A"/>
    <w:rsid w:val="00D56A27"/>
    <w:rsid w:val="00D6228D"/>
    <w:rsid w:val="00D6490E"/>
    <w:rsid w:val="00D67656"/>
    <w:rsid w:val="00D70ADA"/>
    <w:rsid w:val="00D74975"/>
    <w:rsid w:val="00D76FBD"/>
    <w:rsid w:val="00D811E8"/>
    <w:rsid w:val="00D81927"/>
    <w:rsid w:val="00D83FAD"/>
    <w:rsid w:val="00D87BFF"/>
    <w:rsid w:val="00D90C29"/>
    <w:rsid w:val="00D959D8"/>
    <w:rsid w:val="00D95E2C"/>
    <w:rsid w:val="00DA20BD"/>
    <w:rsid w:val="00DA386B"/>
    <w:rsid w:val="00DA55BC"/>
    <w:rsid w:val="00DB2B29"/>
    <w:rsid w:val="00DB3DC0"/>
    <w:rsid w:val="00DB6028"/>
    <w:rsid w:val="00DC1E63"/>
    <w:rsid w:val="00DC3825"/>
    <w:rsid w:val="00DC43CD"/>
    <w:rsid w:val="00DC7299"/>
    <w:rsid w:val="00DD6A58"/>
    <w:rsid w:val="00DE0D8D"/>
    <w:rsid w:val="00DE1143"/>
    <w:rsid w:val="00DE1CC8"/>
    <w:rsid w:val="00DF136E"/>
    <w:rsid w:val="00E02B47"/>
    <w:rsid w:val="00E0367E"/>
    <w:rsid w:val="00E06497"/>
    <w:rsid w:val="00E07EE4"/>
    <w:rsid w:val="00E11C50"/>
    <w:rsid w:val="00E129CC"/>
    <w:rsid w:val="00E12DB1"/>
    <w:rsid w:val="00E23779"/>
    <w:rsid w:val="00E2621D"/>
    <w:rsid w:val="00E327B6"/>
    <w:rsid w:val="00E33F27"/>
    <w:rsid w:val="00E37869"/>
    <w:rsid w:val="00E42D69"/>
    <w:rsid w:val="00E42F0D"/>
    <w:rsid w:val="00E43200"/>
    <w:rsid w:val="00E46F7F"/>
    <w:rsid w:val="00E525F4"/>
    <w:rsid w:val="00E53EF5"/>
    <w:rsid w:val="00E64ABB"/>
    <w:rsid w:val="00E706C7"/>
    <w:rsid w:val="00E70B1D"/>
    <w:rsid w:val="00E75843"/>
    <w:rsid w:val="00E813F8"/>
    <w:rsid w:val="00E81874"/>
    <w:rsid w:val="00E8385C"/>
    <w:rsid w:val="00E86A0C"/>
    <w:rsid w:val="00E943CF"/>
    <w:rsid w:val="00E95647"/>
    <w:rsid w:val="00EA2B4F"/>
    <w:rsid w:val="00EA449A"/>
    <w:rsid w:val="00EB0A42"/>
    <w:rsid w:val="00EC4269"/>
    <w:rsid w:val="00EC4413"/>
    <w:rsid w:val="00EC50DA"/>
    <w:rsid w:val="00EC7ECA"/>
    <w:rsid w:val="00ED2235"/>
    <w:rsid w:val="00ED24FC"/>
    <w:rsid w:val="00ED39C2"/>
    <w:rsid w:val="00EE1A1F"/>
    <w:rsid w:val="00EE1E03"/>
    <w:rsid w:val="00EE2264"/>
    <w:rsid w:val="00EF6631"/>
    <w:rsid w:val="00F050F9"/>
    <w:rsid w:val="00F07862"/>
    <w:rsid w:val="00F21942"/>
    <w:rsid w:val="00F220DD"/>
    <w:rsid w:val="00F2521D"/>
    <w:rsid w:val="00F31437"/>
    <w:rsid w:val="00F3537C"/>
    <w:rsid w:val="00F369A9"/>
    <w:rsid w:val="00F507A2"/>
    <w:rsid w:val="00F53635"/>
    <w:rsid w:val="00F758CC"/>
    <w:rsid w:val="00F8086C"/>
    <w:rsid w:val="00F8308B"/>
    <w:rsid w:val="00F8395F"/>
    <w:rsid w:val="00F97752"/>
    <w:rsid w:val="00FA0956"/>
    <w:rsid w:val="00FA3AE9"/>
    <w:rsid w:val="00FB2B40"/>
    <w:rsid w:val="00FB3A00"/>
    <w:rsid w:val="00FB6150"/>
    <w:rsid w:val="00FC18E2"/>
    <w:rsid w:val="00FC1CFA"/>
    <w:rsid w:val="00FD6098"/>
    <w:rsid w:val="00FE3362"/>
    <w:rsid w:val="00FE4087"/>
    <w:rsid w:val="00FF68F2"/>
    <w:rsid w:val="00FF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B46FCF3"/>
  <w15:docId w15:val="{38E0E237-9621-4715-BBE3-AE46CEDDB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827D03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6"/>
    </w:rPr>
  </w:style>
  <w:style w:type="paragraph" w:styleId="berschrift2">
    <w:name w:val="heading 2"/>
    <w:basedOn w:val="Standard"/>
    <w:next w:val="Standard"/>
    <w:autoRedefine/>
    <w:qFormat/>
    <w:rsid w:val="003A6EFD"/>
    <w:pPr>
      <w:keepNext/>
      <w:spacing w:before="240" w:after="60"/>
      <w:ind w:firstLine="0"/>
      <w:outlineLvl w:val="1"/>
    </w:pPr>
    <w:rPr>
      <w:rFonts w:cs="Arial"/>
      <w:b/>
      <w:bCs/>
      <w:iCs/>
      <w:sz w:val="32"/>
      <w:szCs w:val="28"/>
    </w:rPr>
  </w:style>
  <w:style w:type="paragraph" w:styleId="berschrift3">
    <w:name w:val="heading 3"/>
    <w:basedOn w:val="Standard"/>
    <w:next w:val="Standard"/>
    <w:autoRedefine/>
    <w:qFormat/>
    <w:rsid w:val="00827D03"/>
    <w:pPr>
      <w:keepNext/>
      <w:numPr>
        <w:ilvl w:val="1"/>
        <w:numId w:val="2"/>
      </w:numPr>
      <w:spacing w:before="240" w:after="60"/>
      <w:outlineLvl w:val="2"/>
    </w:pPr>
    <w:rPr>
      <w:rFonts w:cs="Arial"/>
      <w:b/>
      <w:bCs/>
      <w:sz w:val="32"/>
      <w:szCs w:val="32"/>
    </w:rPr>
  </w:style>
  <w:style w:type="paragraph" w:styleId="berschrift4">
    <w:name w:val="heading 4"/>
    <w:basedOn w:val="Standard"/>
    <w:next w:val="Standard"/>
    <w:link w:val="berschrift4Zchn"/>
    <w:autoRedefine/>
    <w:qFormat/>
    <w:rsid w:val="008D010F"/>
    <w:pPr>
      <w:keepNext/>
      <w:numPr>
        <w:ilvl w:val="2"/>
        <w:numId w:val="2"/>
      </w:numPr>
      <w:spacing w:before="240" w:after="60"/>
      <w:outlineLvl w:val="3"/>
    </w:pPr>
    <w:rPr>
      <w:b/>
      <w:bCs/>
      <w:szCs w:val="28"/>
    </w:rPr>
  </w:style>
  <w:style w:type="paragraph" w:styleId="berschrift50">
    <w:name w:val="heading 5"/>
    <w:basedOn w:val="Standard"/>
    <w:next w:val="Standard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berschrift7">
    <w:name w:val="heading 7"/>
    <w:basedOn w:val="Standard"/>
    <w:next w:val="Standard"/>
    <w:pPr>
      <w:numPr>
        <w:ilvl w:val="6"/>
        <w:numId w:val="2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C00B3C"/>
    <w:pPr>
      <w:tabs>
        <w:tab w:val="center" w:pos="4320"/>
        <w:tab w:val="right" w:pos="8640"/>
      </w:tabs>
      <w:ind w:firstLine="0"/>
    </w:pPr>
  </w:style>
  <w:style w:type="paragraph" w:styleId="Titel">
    <w:name w:val="Title"/>
    <w:basedOn w:val="Standard"/>
    <w:next w:val="Untertitel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Standard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Untertitel">
    <w:name w:val="Subtitle"/>
    <w:basedOn w:val="Standard"/>
    <w:autoRedefine/>
    <w:rsid w:val="000214DA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Fuzeile">
    <w:name w:val="footer"/>
    <w:basedOn w:val="Standard"/>
    <w:rsid w:val="00C00B3C"/>
    <w:pPr>
      <w:tabs>
        <w:tab w:val="center" w:pos="4320"/>
        <w:tab w:val="right" w:pos="8640"/>
      </w:tabs>
      <w:ind w:firstLine="0"/>
    </w:pPr>
  </w:style>
  <w:style w:type="paragraph" w:styleId="Verzeichnis2">
    <w:name w:val="toc 2"/>
    <w:basedOn w:val="Standard"/>
    <w:next w:val="Standard"/>
    <w:autoRedefine/>
    <w:uiPriority w:val="39"/>
    <w:rsid w:val="009C1C93"/>
    <w:pPr>
      <w:spacing w:after="0"/>
      <w:ind w:left="238" w:firstLine="0"/>
    </w:pPr>
  </w:style>
  <w:style w:type="paragraph" w:styleId="Textkrper">
    <w:name w:val="Body Text"/>
    <w:basedOn w:val="Standard"/>
    <w:link w:val="TextkrperZchn"/>
    <w:pPr>
      <w:spacing w:before="360"/>
      <w:ind w:firstLine="0"/>
    </w:pPr>
  </w:style>
  <w:style w:type="paragraph" w:customStyle="1" w:styleId="Nyilatkozatcm">
    <w:name w:val="Nyilatkozat cím"/>
    <w:basedOn w:val="Standard"/>
    <w:next w:val="Standard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Verzeichnis1">
    <w:name w:val="toc 1"/>
    <w:basedOn w:val="Standard"/>
    <w:next w:val="Standard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Verzeichnis3">
    <w:name w:val="toc 3"/>
    <w:basedOn w:val="Standard"/>
    <w:next w:val="Standard"/>
    <w:autoRedefine/>
    <w:uiPriority w:val="39"/>
    <w:rsid w:val="009C1C93"/>
    <w:pPr>
      <w:spacing w:after="0"/>
      <w:ind w:left="482" w:firstLine="0"/>
    </w:pPr>
  </w:style>
  <w:style w:type="paragraph" w:styleId="Verzeichnis4">
    <w:name w:val="toc 4"/>
    <w:basedOn w:val="Standard"/>
    <w:next w:val="Standard"/>
    <w:autoRedefine/>
    <w:uiPriority w:val="39"/>
    <w:rsid w:val="00A311D2"/>
    <w:pPr>
      <w:tabs>
        <w:tab w:val="right" w:leader="dot" w:pos="8494"/>
      </w:tabs>
      <w:spacing w:after="0"/>
      <w:ind w:left="720" w:firstLine="0"/>
    </w:pPr>
  </w:style>
  <w:style w:type="paragraph" w:styleId="Verzeichnis5">
    <w:name w:val="toc 5"/>
    <w:basedOn w:val="Standard"/>
    <w:next w:val="Standard"/>
    <w:autoRedefine/>
    <w:semiHidden/>
    <w:rsid w:val="009C1C93"/>
    <w:pPr>
      <w:spacing w:after="0"/>
      <w:ind w:left="958" w:firstLine="0"/>
    </w:pPr>
  </w:style>
  <w:style w:type="paragraph" w:styleId="Verzeichnis6">
    <w:name w:val="toc 6"/>
    <w:basedOn w:val="Standard"/>
    <w:next w:val="Standard"/>
    <w:autoRedefine/>
    <w:semiHidden/>
    <w:rsid w:val="009C1C93"/>
    <w:pPr>
      <w:spacing w:after="0"/>
      <w:ind w:left="1202"/>
    </w:pPr>
  </w:style>
  <w:style w:type="paragraph" w:styleId="Verzeichnis7">
    <w:name w:val="toc 7"/>
    <w:basedOn w:val="Standard"/>
    <w:next w:val="Standard"/>
    <w:autoRedefine/>
    <w:semiHidden/>
    <w:pPr>
      <w:ind w:left="1440"/>
    </w:pPr>
  </w:style>
  <w:style w:type="paragraph" w:styleId="Verzeichnis8">
    <w:name w:val="toc 8"/>
    <w:basedOn w:val="Standard"/>
    <w:next w:val="Standard"/>
    <w:autoRedefine/>
    <w:semiHidden/>
    <w:pPr>
      <w:ind w:left="1680"/>
    </w:pPr>
  </w:style>
  <w:style w:type="paragraph" w:styleId="Verzeichnis9">
    <w:name w:val="toc 9"/>
    <w:basedOn w:val="Standard"/>
    <w:next w:val="Standard"/>
    <w:autoRedefine/>
    <w:semiHidden/>
    <w:pPr>
      <w:ind w:left="19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Seitenzahl">
    <w:name w:val="page number"/>
    <w:basedOn w:val="Absatz-Standardschriftart"/>
  </w:style>
  <w:style w:type="paragraph" w:customStyle="1" w:styleId="Irodalomjegyzksor">
    <w:name w:val="Irodalomjegyzék sor"/>
    <w:basedOn w:val="Standard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Funotentext">
    <w:name w:val="footnote text"/>
    <w:basedOn w:val="Standard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berschrift1"/>
    <w:next w:val="Standard"/>
    <w:rsid w:val="00D1632F"/>
    <w:pPr>
      <w:numPr>
        <w:numId w:val="0"/>
      </w:numPr>
      <w:spacing w:before="240"/>
    </w:pPr>
  </w:style>
  <w:style w:type="paragraph" w:styleId="Beschriftung">
    <w:name w:val="caption"/>
    <w:basedOn w:val="Standard"/>
    <w:next w:val="Standard"/>
    <w:link w:val="BeschriftungZchn"/>
    <w:autoRedefine/>
    <w:qFormat/>
    <w:rsid w:val="000B5724"/>
    <w:pPr>
      <w:ind w:firstLine="0"/>
      <w:jc w:val="center"/>
    </w:pPr>
  </w:style>
  <w:style w:type="paragraph" w:customStyle="1" w:styleId="Source">
    <w:name w:val="Source"/>
    <w:basedOn w:val="Standard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Funotenzeichen">
    <w:name w:val="footnote reference"/>
    <w:semiHidden/>
    <w:rsid w:val="00B50CAA"/>
    <w:rPr>
      <w:vertAlign w:val="superscript"/>
    </w:rPr>
  </w:style>
  <w:style w:type="paragraph" w:styleId="Sprechblasentext">
    <w:name w:val="Balloon Text"/>
    <w:basedOn w:val="Standard"/>
    <w:link w:val="SprechblasentextZchn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KeineListe"/>
    <w:rsid w:val="000062F4"/>
    <w:pPr>
      <w:numPr>
        <w:numId w:val="3"/>
      </w:numPr>
    </w:pPr>
  </w:style>
  <w:style w:type="paragraph" w:customStyle="1" w:styleId="tmutat">
    <w:name w:val="Útmutató"/>
    <w:basedOn w:val="Standard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TextkrperZchn">
    <w:name w:val="Textkörper Zchn"/>
    <w:link w:val="Textkrper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KeineListe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KeineListe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KeineListe"/>
    <w:rsid w:val="003A4CDB"/>
    <w:pPr>
      <w:numPr>
        <w:numId w:val="6"/>
      </w:numPr>
    </w:pPr>
  </w:style>
  <w:style w:type="paragraph" w:customStyle="1" w:styleId="Nyilatkozatszveg">
    <w:name w:val="Nyilatkozat szöveg"/>
    <w:basedOn w:val="Standard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Standard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Standard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Standard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KeineListe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KeineListe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KeineListe"/>
    <w:rsid w:val="00267677"/>
    <w:pPr>
      <w:numPr>
        <w:numId w:val="11"/>
      </w:numPr>
    </w:pPr>
  </w:style>
  <w:style w:type="character" w:styleId="Buchtitel">
    <w:name w:val="Book Title"/>
    <w:uiPriority w:val="33"/>
    <w:rsid w:val="003F5425"/>
    <w:rPr>
      <w:b/>
      <w:bCs/>
      <w:smallCaps/>
      <w:spacing w:val="5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ivesZitatZchn">
    <w:name w:val="Intensives Zitat Zchn"/>
    <w:link w:val="IntensivesZita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IntensiverVerwei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SchwacherVerweis">
    <w:name w:val="Subtle Reference"/>
    <w:uiPriority w:val="31"/>
    <w:rsid w:val="003F5425"/>
    <w:rPr>
      <w:smallCaps/>
      <w:color w:val="C0504D"/>
      <w:u w:val="single"/>
    </w:rPr>
  </w:style>
  <w:style w:type="paragraph" w:styleId="Listenabsatz">
    <w:name w:val="List Paragraph"/>
    <w:basedOn w:val="Standard"/>
    <w:uiPriority w:val="34"/>
    <w:rsid w:val="003F5425"/>
    <w:pPr>
      <w:ind w:left="708"/>
    </w:pPr>
  </w:style>
  <w:style w:type="character" w:styleId="Hervorhebung">
    <w:name w:val="Emphasis"/>
    <w:qFormat/>
    <w:rsid w:val="003F5425"/>
    <w:rPr>
      <w:i/>
      <w:iCs/>
    </w:rPr>
  </w:style>
  <w:style w:type="character" w:styleId="SchwacheHervorhebung">
    <w:name w:val="Subtle Emphasis"/>
    <w:uiPriority w:val="19"/>
    <w:rsid w:val="003F5425"/>
    <w:rPr>
      <w:i/>
      <w:iCs/>
      <w:color w:val="808080"/>
    </w:rPr>
  </w:style>
  <w:style w:type="character" w:styleId="IntensiveHervorhebung">
    <w:name w:val="Intense Emphasis"/>
    <w:uiPriority w:val="21"/>
    <w:rsid w:val="003F5425"/>
    <w:rPr>
      <w:b/>
      <w:bCs/>
      <w:i/>
      <w:iCs/>
      <w:color w:val="4F81BD"/>
    </w:rPr>
  </w:style>
  <w:style w:type="paragraph" w:styleId="Zitat">
    <w:name w:val="Quote"/>
    <w:basedOn w:val="Standard"/>
    <w:next w:val="Standard"/>
    <w:link w:val="ZitatZchn"/>
    <w:uiPriority w:val="29"/>
    <w:rsid w:val="003F5425"/>
    <w:rPr>
      <w:i/>
      <w:iCs/>
      <w:color w:val="000000"/>
    </w:rPr>
  </w:style>
  <w:style w:type="character" w:customStyle="1" w:styleId="ZitatZchn">
    <w:name w:val="Zitat Zchn"/>
    <w:link w:val="Zita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KeinLeerraum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Fett">
    <w:name w:val="Strong"/>
    <w:qFormat/>
    <w:rsid w:val="003F5425"/>
    <w:rPr>
      <w:b/>
      <w:bCs/>
    </w:rPr>
  </w:style>
  <w:style w:type="paragraph" w:customStyle="1" w:styleId="Kp">
    <w:name w:val="Kép"/>
    <w:basedOn w:val="Standard"/>
    <w:next w:val="Beschriftung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Standard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Standard"/>
    <w:qFormat/>
    <w:rsid w:val="00B96880"/>
    <w:pPr>
      <w:outlineLvl w:val="9"/>
    </w:pPr>
    <w:rPr>
      <w:noProof/>
    </w:rPr>
  </w:style>
  <w:style w:type="character" w:styleId="Platzhaltertext">
    <w:name w:val="Placeholder Text"/>
    <w:basedOn w:val="Absatz-Standardschriftart"/>
    <w:uiPriority w:val="99"/>
    <w:semiHidden/>
    <w:rsid w:val="006B00FC"/>
    <w:rPr>
      <w:color w:val="80808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922E5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rsid w:val="00E813F8"/>
    <w:rPr>
      <w:color w:val="954F72" w:themeColor="followedHyperlink"/>
      <w:u w:val="single"/>
    </w:rPr>
  </w:style>
  <w:style w:type="paragraph" w:customStyle="1" w:styleId="BoldListing">
    <w:name w:val="BoldListing"/>
    <w:basedOn w:val="Beschriftung"/>
    <w:link w:val="BoldListingZchn"/>
    <w:qFormat/>
    <w:rsid w:val="00B531E5"/>
    <w:pPr>
      <w:numPr>
        <w:numId w:val="30"/>
      </w:numPr>
    </w:pPr>
    <w:rPr>
      <w:b/>
      <w:bCs/>
    </w:rPr>
  </w:style>
  <w:style w:type="character" w:customStyle="1" w:styleId="BeschriftungZchn">
    <w:name w:val="Beschriftung Zchn"/>
    <w:basedOn w:val="Absatz-Standardschriftart"/>
    <w:link w:val="Beschriftung"/>
    <w:rsid w:val="000B5724"/>
    <w:rPr>
      <w:sz w:val="24"/>
      <w:szCs w:val="24"/>
      <w:lang w:eastAsia="en-US"/>
    </w:rPr>
  </w:style>
  <w:style w:type="character" w:customStyle="1" w:styleId="BoldListingZchn">
    <w:name w:val="BoldListing Zchn"/>
    <w:basedOn w:val="BeschriftungZchn"/>
    <w:link w:val="BoldListing"/>
    <w:rsid w:val="00B531E5"/>
    <w:rPr>
      <w:b/>
      <w:bCs/>
      <w:sz w:val="24"/>
      <w:szCs w:val="24"/>
      <w:lang w:eastAsia="en-US"/>
    </w:rPr>
  </w:style>
  <w:style w:type="paragraph" w:styleId="HTMLVorformatiert">
    <w:name w:val="HTML Preformatted"/>
    <w:basedOn w:val="Standard"/>
    <w:link w:val="HTMLVorformatiertZchn"/>
    <w:rsid w:val="001C57F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rsid w:val="001C57FF"/>
    <w:rPr>
      <w:rFonts w:ascii="Consolas" w:hAnsi="Consolas"/>
      <w:lang w:eastAsia="en-US"/>
    </w:rPr>
  </w:style>
  <w:style w:type="table" w:styleId="Tabellenraster">
    <w:name w:val="Table Grid"/>
    <w:basedOn w:val="NormaleTabelle"/>
    <w:rsid w:val="00804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465262"/>
    <w:rPr>
      <w:rFonts w:cs="Arial"/>
      <w:b/>
      <w:bCs/>
      <w:kern w:val="32"/>
      <w:sz w:val="36"/>
      <w:szCs w:val="36"/>
      <w:lang w:eastAsia="en-US"/>
    </w:rPr>
  </w:style>
  <w:style w:type="paragraph" w:styleId="Literaturverzeichnis">
    <w:name w:val="Bibliography"/>
    <w:basedOn w:val="Standard"/>
    <w:next w:val="Standard"/>
    <w:uiPriority w:val="37"/>
    <w:unhideWhenUsed/>
    <w:rsid w:val="00465262"/>
  </w:style>
  <w:style w:type="character" w:styleId="Kommentarzeichen">
    <w:name w:val="annotation reference"/>
    <w:basedOn w:val="Absatz-Standardschriftart"/>
    <w:rsid w:val="00D35DD4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D35DD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D35DD4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D35DD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semiHidden/>
    <w:rsid w:val="00D35DD4"/>
    <w:rPr>
      <w:b/>
      <w:bCs/>
      <w:lang w:eastAsia="en-US"/>
    </w:rPr>
  </w:style>
  <w:style w:type="paragraph" w:customStyle="1" w:styleId="berschrift5">
    <w:name w:val="Überschrift5"/>
    <w:basedOn w:val="berschrift4"/>
    <w:link w:val="berschrift5Zchn"/>
    <w:qFormat/>
    <w:rsid w:val="0023063C"/>
    <w:pPr>
      <w:numPr>
        <w:ilvl w:val="3"/>
      </w:numPr>
    </w:pPr>
  </w:style>
  <w:style w:type="character" w:customStyle="1" w:styleId="berschrift4Zchn">
    <w:name w:val="Überschrift 4 Zchn"/>
    <w:basedOn w:val="Absatz-Standardschriftart"/>
    <w:link w:val="berschrift4"/>
    <w:rsid w:val="0023063C"/>
    <w:rPr>
      <w:b/>
      <w:bCs/>
      <w:sz w:val="24"/>
      <w:szCs w:val="28"/>
      <w:lang w:eastAsia="en-US"/>
    </w:rPr>
  </w:style>
  <w:style w:type="character" w:customStyle="1" w:styleId="berschrift5Zchn">
    <w:name w:val="Überschrift5 Zchn"/>
    <w:basedOn w:val="berschrift4Zchn"/>
    <w:link w:val="berschrift5"/>
    <w:rsid w:val="0023063C"/>
    <w:rPr>
      <w:b/>
      <w:bCs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en.wikipedia.org/wiki/John_McCarthy_(computer_scientist)" TargetMode="External"/><Relationship Id="rId2" Type="http://schemas.openxmlformats.org/officeDocument/2006/relationships/hyperlink" Target="https://en.wikipedia.org/wiki/Marvin_Minsky" TargetMode="External"/><Relationship Id="rId1" Type="http://schemas.openxmlformats.org/officeDocument/2006/relationships/hyperlink" Target="https://scholar.google.com/citations?view_op=top_venues&amp;hl=en&amp;vq=eng" TargetMode="External"/><Relationship Id="rId4" Type="http://schemas.openxmlformats.org/officeDocument/2006/relationships/hyperlink" Target="https://en.wikipedia.org/wiki/Claude_Shannon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jpeg"/><Relationship Id="rId21" Type="http://schemas.openxmlformats.org/officeDocument/2006/relationships/image" Target="media/image5.png"/><Relationship Id="rId42" Type="http://schemas.openxmlformats.org/officeDocument/2006/relationships/hyperlink" Target="https://huggingface.co/docs/datasets/main/en/package_reference/main_classes" TargetMode="External"/><Relationship Id="rId63" Type="http://schemas.openxmlformats.org/officeDocument/2006/relationships/hyperlink" Target="https://ml-cheatsheet.readthedocs.io/en/latest/optimizers.html" TargetMode="External"/><Relationship Id="rId84" Type="http://schemas.openxmlformats.org/officeDocument/2006/relationships/hyperlink" Target="https://keras.io/api/applications/" TargetMode="External"/><Relationship Id="rId138" Type="http://schemas.openxmlformats.org/officeDocument/2006/relationships/image" Target="media/image78.png"/><Relationship Id="rId107" Type="http://schemas.openxmlformats.org/officeDocument/2006/relationships/hyperlink" Target="https://www.tensorflow.org/guide/keras/save_and_serialize" TargetMode="External"/><Relationship Id="rId11" Type="http://schemas.openxmlformats.org/officeDocument/2006/relationships/comments" Target="comments.xml"/><Relationship Id="rId32" Type="http://schemas.openxmlformats.org/officeDocument/2006/relationships/hyperlink" Target="https://www.kaggle.com/code/residentmario/notes-on-residual-connections" TargetMode="External"/><Relationship Id="rId37" Type="http://schemas.openxmlformats.org/officeDocument/2006/relationships/hyperlink" Target="https://fileinfo.com/extension/xmp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6.jpeg"/><Relationship Id="rId74" Type="http://schemas.openxmlformats.org/officeDocument/2006/relationships/hyperlink" Target="https://analyticsindiamag.com/what-is-the-plateau-problem-in-neural-networks-and-how-to-fix-it/" TargetMode="External"/><Relationship Id="rId79" Type="http://schemas.openxmlformats.org/officeDocument/2006/relationships/image" Target="media/image24.png"/><Relationship Id="rId102" Type="http://schemas.openxmlformats.org/officeDocument/2006/relationships/image" Target="media/image46.png"/><Relationship Id="rId123" Type="http://schemas.openxmlformats.org/officeDocument/2006/relationships/image" Target="media/image63.jpeg"/><Relationship Id="rId128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34.png"/><Relationship Id="rId95" Type="http://schemas.openxmlformats.org/officeDocument/2006/relationships/image" Target="media/image39.png"/><Relationship Id="rId22" Type="http://schemas.openxmlformats.org/officeDocument/2006/relationships/hyperlink" Target="https://www.researchgate.net/publication/339447623_Detecting_Respiratory_Pathologies_Using_Convolutional_Neural_Networks_and_Variational_Autoencoders_for_Unbalancing_Data" TargetMode="External"/><Relationship Id="rId27" Type="http://schemas.openxmlformats.org/officeDocument/2006/relationships/hyperlink" Target="http://home.mit.bme.hu/~hadhazi/Oktatas/NN19/Mely_CNN.pdf" TargetMode="External"/><Relationship Id="rId43" Type="http://schemas.openxmlformats.org/officeDocument/2006/relationships/hyperlink" Target="https://medium.com/analytics-vidhya/how-to-choose-the-size-of-the-convolution-filter-or-kernel-size-for-cnn-86a55a1e2d15" TargetMode="External"/><Relationship Id="rId48" Type="http://schemas.openxmlformats.org/officeDocument/2006/relationships/hyperlink" Target="https://keras.io/api/models/sequential/" TargetMode="External"/><Relationship Id="rId64" Type="http://schemas.openxmlformats.org/officeDocument/2006/relationships/hyperlink" Target="https://ml-cheatsheet.readthedocs.io/en/latest/optimizers.html" TargetMode="External"/><Relationship Id="rId69" Type="http://schemas.openxmlformats.org/officeDocument/2006/relationships/hyperlink" Target="https://machinelearningmastery.com/learning-curves-for-diagnosing-machine-learning-model-performance/" TargetMode="External"/><Relationship Id="rId113" Type="http://schemas.openxmlformats.org/officeDocument/2006/relationships/image" Target="media/image53.jpeg"/><Relationship Id="rId118" Type="http://schemas.openxmlformats.org/officeDocument/2006/relationships/image" Target="media/image58.jpeg"/><Relationship Id="rId134" Type="http://schemas.openxmlformats.org/officeDocument/2006/relationships/image" Target="media/image74.png"/><Relationship Id="rId139" Type="http://schemas.openxmlformats.org/officeDocument/2006/relationships/header" Target="header1.xml"/><Relationship Id="rId80" Type="http://schemas.openxmlformats.org/officeDocument/2006/relationships/image" Target="media/image25.png"/><Relationship Id="rId85" Type="http://schemas.openxmlformats.org/officeDocument/2006/relationships/image" Target="media/image29.png"/><Relationship Id="rId12" Type="http://schemas.microsoft.com/office/2011/relationships/commentsExtended" Target="commentsExtended.xml"/><Relationship Id="rId17" Type="http://schemas.openxmlformats.org/officeDocument/2006/relationships/image" Target="media/image4.png"/><Relationship Id="rId33" Type="http://schemas.openxmlformats.org/officeDocument/2006/relationships/hyperlink" Target="https://towardsdatascience.com/what-is-residual-connection-efb07cab0d55" TargetMode="External"/><Relationship Id="rId38" Type="http://schemas.openxmlformats.org/officeDocument/2006/relationships/hyperlink" Target="https://www.adobe.com/devnet/xmp.html" TargetMode="External"/><Relationship Id="rId59" Type="http://schemas.openxmlformats.org/officeDocument/2006/relationships/image" Target="media/image17.png"/><Relationship Id="rId103" Type="http://schemas.openxmlformats.org/officeDocument/2006/relationships/image" Target="media/image47.png"/><Relationship Id="rId108" Type="http://schemas.openxmlformats.org/officeDocument/2006/relationships/hyperlink" Target="https://stackoverflow.com/questions/60390707/how-to-choose-the-number-of-convolution-layers-and-filters-in-cnn" TargetMode="External"/><Relationship Id="rId124" Type="http://schemas.openxmlformats.org/officeDocument/2006/relationships/image" Target="media/image64.jpeg"/><Relationship Id="rId129" Type="http://schemas.openxmlformats.org/officeDocument/2006/relationships/image" Target="media/image69.png"/><Relationship Id="rId54" Type="http://schemas.openxmlformats.org/officeDocument/2006/relationships/hyperlink" Target="https://paperswithcode.com/method/inception-v3" TargetMode="External"/><Relationship Id="rId70" Type="http://schemas.openxmlformats.org/officeDocument/2006/relationships/image" Target="media/image18.png"/><Relationship Id="rId75" Type="http://schemas.openxmlformats.org/officeDocument/2006/relationships/hyperlink" Target="https://stats.stackexchange.com/questions/523281/is-it-normal-for-training-loss-to-plateau-before-decreasing" TargetMode="External"/><Relationship Id="rId91" Type="http://schemas.openxmlformats.org/officeDocument/2006/relationships/image" Target="media/image35.png"/><Relationship Id="rId96" Type="http://schemas.openxmlformats.org/officeDocument/2006/relationships/image" Target="media/image40.png"/><Relationship Id="rId14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6.png"/><Relationship Id="rId28" Type="http://schemas.openxmlformats.org/officeDocument/2006/relationships/hyperlink" Target="https://paperswithcode.com/method/average-pooling" TargetMode="External"/><Relationship Id="rId49" Type="http://schemas.openxmlformats.org/officeDocument/2006/relationships/image" Target="media/image9.png"/><Relationship Id="rId114" Type="http://schemas.openxmlformats.org/officeDocument/2006/relationships/image" Target="media/image54.jpeg"/><Relationship Id="rId119" Type="http://schemas.openxmlformats.org/officeDocument/2006/relationships/image" Target="media/image59.jpeg"/><Relationship Id="rId44" Type="http://schemas.openxmlformats.org/officeDocument/2006/relationships/hyperlink" Target="https://www.tensorflow.org/api_docs/python/tf/keras/layers/RandomFlip" TargetMode="External"/><Relationship Id="rId60" Type="http://schemas.openxmlformats.org/officeDocument/2006/relationships/hyperlink" Target="https://towardsdatascience.com/activation-functions-neural-networks-1cbd9f8d91d6" TargetMode="External"/><Relationship Id="rId65" Type="http://schemas.openxmlformats.org/officeDocument/2006/relationships/hyperlink" Target="https://ml-cheatsheet.readthedocs.io/en/latest/optimizers.html" TargetMode="External"/><Relationship Id="rId81" Type="http://schemas.openxmlformats.org/officeDocument/2006/relationships/image" Target="media/image26.png"/><Relationship Id="rId86" Type="http://schemas.openxmlformats.org/officeDocument/2006/relationships/image" Target="media/image30.png"/><Relationship Id="rId130" Type="http://schemas.openxmlformats.org/officeDocument/2006/relationships/image" Target="media/image70.png"/><Relationship Id="rId135" Type="http://schemas.openxmlformats.org/officeDocument/2006/relationships/image" Target="media/image75.png"/><Relationship Id="rId13" Type="http://schemas.microsoft.com/office/2016/09/relationships/commentsIds" Target="commentsIds.xml"/><Relationship Id="rId18" Type="http://schemas.openxmlformats.org/officeDocument/2006/relationships/hyperlink" Target="https://wiki.pathmind.com/neural-network" TargetMode="External"/><Relationship Id="rId39" Type="http://schemas.openxmlformats.org/officeDocument/2006/relationships/hyperlink" Target="https://keras.io/api/applications/inceptionresnetv2/" TargetMode="External"/><Relationship Id="rId109" Type="http://schemas.openxmlformats.org/officeDocument/2006/relationships/hyperlink" Target="https://machinelearningmastery.com/improve-deep-learning-performance/" TargetMode="External"/><Relationship Id="rId34" Type="http://schemas.openxmlformats.org/officeDocument/2006/relationships/hyperlink" Target="https://www.tensorflow.org/api_docs" TargetMode="External"/><Relationship Id="rId50" Type="http://schemas.openxmlformats.org/officeDocument/2006/relationships/image" Target="media/image10.png"/><Relationship Id="rId55" Type="http://schemas.openxmlformats.org/officeDocument/2006/relationships/image" Target="media/image14.png"/><Relationship Id="rId76" Type="http://schemas.openxmlformats.org/officeDocument/2006/relationships/hyperlink" Target="https://machinelearningmastery.com/learning-curves-for-diagnosing-machine-learning-model-performance/" TargetMode="External"/><Relationship Id="rId97" Type="http://schemas.openxmlformats.org/officeDocument/2006/relationships/image" Target="media/image41.png"/><Relationship Id="rId104" Type="http://schemas.openxmlformats.org/officeDocument/2006/relationships/image" Target="media/image48.png"/><Relationship Id="rId120" Type="http://schemas.openxmlformats.org/officeDocument/2006/relationships/image" Target="media/image60.jpeg"/><Relationship Id="rId125" Type="http://schemas.openxmlformats.org/officeDocument/2006/relationships/image" Target="media/image65.jpe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19.png"/><Relationship Id="rId92" Type="http://schemas.openxmlformats.org/officeDocument/2006/relationships/image" Target="media/image36.png"/><Relationship Id="rId2" Type="http://schemas.openxmlformats.org/officeDocument/2006/relationships/numbering" Target="numbering.xml"/><Relationship Id="rId29" Type="http://schemas.openxmlformats.org/officeDocument/2006/relationships/hyperlink" Target="https://paperswithcode.com/method/global-average-pooling" TargetMode="External"/><Relationship Id="rId24" Type="http://schemas.openxmlformats.org/officeDocument/2006/relationships/hyperlink" Target="https://www.projectpro.io/article/introduction-to-convolutional-neural-networks-algorithm-architecture/560" TargetMode="External"/><Relationship Id="rId40" Type="http://schemas.openxmlformats.org/officeDocument/2006/relationships/hyperlink" Target="https://letmaik.github.io/rawpy/api/index.html" TargetMode="External"/><Relationship Id="rId45" Type="http://schemas.openxmlformats.org/officeDocument/2006/relationships/hyperlink" Target="https://www.tensorflow.org/api_docs/python/tf/keras/layers/RandomRotation" TargetMode="External"/><Relationship Id="rId66" Type="http://schemas.openxmlformats.org/officeDocument/2006/relationships/hyperlink" Target="https://ml-cheatsheet.readthedocs.io/en/latest/optimizers.html" TargetMode="External"/><Relationship Id="rId87" Type="http://schemas.openxmlformats.org/officeDocument/2006/relationships/image" Target="media/image31.png"/><Relationship Id="rId110" Type="http://schemas.openxmlformats.org/officeDocument/2006/relationships/hyperlink" Target="https://www.cambridgeincolour.com/tutorials/white-balance.htm" TargetMode="External"/><Relationship Id="rId115" Type="http://schemas.openxmlformats.org/officeDocument/2006/relationships/image" Target="media/image55.jpeg"/><Relationship Id="rId131" Type="http://schemas.openxmlformats.org/officeDocument/2006/relationships/image" Target="media/image71.png"/><Relationship Id="rId136" Type="http://schemas.openxmlformats.org/officeDocument/2006/relationships/image" Target="media/image76.png"/><Relationship Id="rId61" Type="http://schemas.openxmlformats.org/officeDocument/2006/relationships/hyperlink" Target="https://insideaiml.com/blog/MeanSquared-Logarithmic-Error-Loss-1035" TargetMode="External"/><Relationship Id="rId82" Type="http://schemas.openxmlformats.org/officeDocument/2006/relationships/image" Target="media/image27.png"/><Relationship Id="rId19" Type="http://schemas.openxmlformats.org/officeDocument/2006/relationships/hyperlink" Target="https://arxiv.org/abs/2005.00817" TargetMode="External"/><Relationship Id="rId14" Type="http://schemas.microsoft.com/office/2018/08/relationships/commentsExtensible" Target="commentsExtensible.xml"/><Relationship Id="rId30" Type="http://schemas.openxmlformats.org/officeDocument/2006/relationships/image" Target="media/image8.png"/><Relationship Id="rId35" Type="http://schemas.openxmlformats.org/officeDocument/2006/relationships/hyperlink" Target="https://www.nikonusa.com/en/learn-and-explore/a/products-and-innovation/nikon-electronic-format-nef.html" TargetMode="External"/><Relationship Id="rId56" Type="http://schemas.openxmlformats.org/officeDocument/2006/relationships/image" Target="media/image15.png"/><Relationship Id="rId77" Type="http://schemas.openxmlformats.org/officeDocument/2006/relationships/image" Target="media/image22.png"/><Relationship Id="rId100" Type="http://schemas.openxmlformats.org/officeDocument/2006/relationships/image" Target="media/image44.png"/><Relationship Id="rId105" Type="http://schemas.openxmlformats.org/officeDocument/2006/relationships/image" Target="media/image49.png"/><Relationship Id="rId126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11.png"/><Relationship Id="rId72" Type="http://schemas.openxmlformats.org/officeDocument/2006/relationships/image" Target="media/image20.png"/><Relationship Id="rId93" Type="http://schemas.openxmlformats.org/officeDocument/2006/relationships/image" Target="media/image37.png"/><Relationship Id="rId98" Type="http://schemas.openxmlformats.org/officeDocument/2006/relationships/image" Target="media/image42.png"/><Relationship Id="rId121" Type="http://schemas.openxmlformats.org/officeDocument/2006/relationships/image" Target="media/image61.jpeg"/><Relationship Id="rId142" Type="http://schemas.microsoft.com/office/2011/relationships/people" Target="people.xml"/><Relationship Id="rId3" Type="http://schemas.openxmlformats.org/officeDocument/2006/relationships/styles" Target="styles.xml"/><Relationship Id="rId25" Type="http://schemas.openxmlformats.org/officeDocument/2006/relationships/image" Target="media/image7.png"/><Relationship Id="rId46" Type="http://schemas.openxmlformats.org/officeDocument/2006/relationships/hyperlink" Target="https://en.wikipedia.org/wiki/Batch_normalization" TargetMode="External"/><Relationship Id="rId67" Type="http://schemas.openxmlformats.org/officeDocument/2006/relationships/hyperlink" Target="https://medium.com/mlearning-ai/optimizers-in-deep-learning-7bf81fed78a0" TargetMode="External"/><Relationship Id="rId116" Type="http://schemas.openxmlformats.org/officeDocument/2006/relationships/image" Target="media/image56.jpeg"/><Relationship Id="rId137" Type="http://schemas.openxmlformats.org/officeDocument/2006/relationships/image" Target="media/image77.png"/><Relationship Id="rId20" Type="http://schemas.openxmlformats.org/officeDocument/2006/relationships/hyperlink" Target="https://www.sciencedirect.com/science/article/pii/S0893608021000344" TargetMode="External"/><Relationship Id="rId41" Type="http://schemas.openxmlformats.org/officeDocument/2006/relationships/hyperlink" Target="https://pypi.org/project/PyExifTool/" TargetMode="External"/><Relationship Id="rId62" Type="http://schemas.openxmlformats.org/officeDocument/2006/relationships/hyperlink" Target="https://ml-cheatsheet.readthedocs.io/en/latest/optimizers.html" TargetMode="External"/><Relationship Id="rId83" Type="http://schemas.openxmlformats.org/officeDocument/2006/relationships/image" Target="media/image28.png"/><Relationship Id="rId88" Type="http://schemas.openxmlformats.org/officeDocument/2006/relationships/image" Target="media/image32.png"/><Relationship Id="rId111" Type="http://schemas.openxmlformats.org/officeDocument/2006/relationships/image" Target="media/image51.jpeg"/><Relationship Id="rId132" Type="http://schemas.openxmlformats.org/officeDocument/2006/relationships/image" Target="media/image72.png"/><Relationship Id="rId15" Type="http://schemas.openxmlformats.org/officeDocument/2006/relationships/image" Target="media/image3.png"/><Relationship Id="rId36" Type="http://schemas.openxmlformats.org/officeDocument/2006/relationships/hyperlink" Target="https://fileinfo.com/extension/cr2" TargetMode="External"/><Relationship Id="rId57" Type="http://schemas.openxmlformats.org/officeDocument/2006/relationships/hyperlink" Target="https://paperswithcode.com/method/mobilenetv2" TargetMode="External"/><Relationship Id="rId106" Type="http://schemas.openxmlformats.org/officeDocument/2006/relationships/image" Target="media/image50.png"/><Relationship Id="rId127" Type="http://schemas.openxmlformats.org/officeDocument/2006/relationships/image" Target="media/image67.png"/><Relationship Id="rId10" Type="http://schemas.openxmlformats.org/officeDocument/2006/relationships/image" Target="media/image2.png"/><Relationship Id="rId31" Type="http://schemas.openxmlformats.org/officeDocument/2006/relationships/hyperlink" Target="https://paperswithcode.com/method/residual-connection" TargetMode="External"/><Relationship Id="rId52" Type="http://schemas.openxmlformats.org/officeDocument/2006/relationships/image" Target="media/image12.png"/><Relationship Id="rId73" Type="http://schemas.openxmlformats.org/officeDocument/2006/relationships/image" Target="media/image21.png"/><Relationship Id="rId78" Type="http://schemas.openxmlformats.org/officeDocument/2006/relationships/image" Target="media/image23.png"/><Relationship Id="rId94" Type="http://schemas.openxmlformats.org/officeDocument/2006/relationships/image" Target="media/image38.png"/><Relationship Id="rId99" Type="http://schemas.openxmlformats.org/officeDocument/2006/relationships/image" Target="media/image43.png"/><Relationship Id="rId101" Type="http://schemas.openxmlformats.org/officeDocument/2006/relationships/image" Target="media/image45.png"/><Relationship Id="rId122" Type="http://schemas.openxmlformats.org/officeDocument/2006/relationships/image" Target="media/image62.jpe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hyperlink" Target="https://tex.stackexchange.com/questions/654546/tables-side-by-side-with-big-curly-brackets" TargetMode="External"/><Relationship Id="rId47" Type="http://schemas.openxmlformats.org/officeDocument/2006/relationships/hyperlink" Target="https://towardsdatascience.com/batch-normalization-in-3-levels-of-understanding-14c2da90a338" TargetMode="External"/><Relationship Id="rId68" Type="http://schemas.openxmlformats.org/officeDocument/2006/relationships/hyperlink" Target="https://ml-cheatsheet.readthedocs.io/en/latest/optimizers.html" TargetMode="External"/><Relationship Id="rId89" Type="http://schemas.openxmlformats.org/officeDocument/2006/relationships/image" Target="media/image33.png"/><Relationship Id="rId112" Type="http://schemas.openxmlformats.org/officeDocument/2006/relationships/image" Target="media/image52.jpeg"/><Relationship Id="rId133" Type="http://schemas.openxmlformats.org/officeDocument/2006/relationships/image" Target="media/image73.png"/><Relationship Id="rId16" Type="http://schemas.openxmlformats.org/officeDocument/2006/relationships/hyperlink" Target="https://en.wikipedia.org/wiki/Artificial_neural_network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Goo22</b:Tag>
    <b:SourceType>InternetSite</b:SourceType>
    <b:Guid>{62AF0776-8861-423E-97E0-13388C8B0513}</b:Guid>
    <b:Author>
      <b:Author>
        <b:Corporate>Google</b:Corporate>
      </b:Author>
    </b:Author>
    <b:Title>Google Scholar</b:Title>
    <b:InternetSiteTitle>Google Scholar</b:InternetSiteTitle>
    <b:Year>2022</b:Year>
    <b:Month>November</b:Month>
    <b:Day>Scholar</b:Day>
    <b:URL>https://scholar.google.com/citations?view_op=top_venues&amp;hl=en&amp;vq=eng </b:URL>
    <b:RefOrder>1</b:RefOrder>
  </b:Source>
  <b:Source>
    <b:Tag>Wik</b:Tag>
    <b:SourceType>DocumentFromInternetSite</b:SourceType>
    <b:Guid>{5E1775EE-98AC-40BA-A687-C6E3BE4B43D7}</b:Guid>
    <b:Title>Wikipedia - Claude Shannon</b:Title>
    <b:URL>https://en.wikipedia.org/wiki/Claude_Shannon</b:URL>
    <b:Year>2022</b:Year>
    <b:RefOrder>4</b:RefOrder>
  </b:Source>
  <b:Source>
    <b:Tag>Wik22</b:Tag>
    <b:SourceType>InternetSite</b:SourceType>
    <b:Guid>{2E101CDB-3730-4B56-B8C0-BA46BC97C3EA}</b:Guid>
    <b:Title>Wikipedia - Marvin Minsky</b:Title>
    <b:Year>2022</b:Year>
    <b:URL>https://en.wikipedia.org/wiki/Marvin_Minsky</b:URL>
    <b:RefOrder>2</b:RefOrder>
  </b:Source>
  <b:Source>
    <b:Tag>Wik221</b:Tag>
    <b:SourceType>InternetSite</b:SourceType>
    <b:Guid>{CBFBEB48-5E64-4D43-BD70-3A3D71A8ACA1}</b:Guid>
    <b:Title>Wikipedia - John McCarthy</b:Title>
    <b:Year>2022</b:Year>
    <b:URL>https://en.wikipedia.org/wiki/John_McCarthy_(computer_scientist)</b:URL>
    <b:RefOrder>3</b:RefOrder>
  </b:Source>
</b:Sources>
</file>

<file path=customXml/itemProps1.xml><?xml version="1.0" encoding="utf-8"?>
<ds:datastoreItem xmlns:ds="http://schemas.openxmlformats.org/officeDocument/2006/customXml" ds:itemID="{74586B21-1C90-4EEE-BA5B-FF10287AB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25005</TotalTime>
  <Pages>73</Pages>
  <Words>12046</Words>
  <Characters>83119</Characters>
  <Application>Microsoft Office Word</Application>
  <DocSecurity>0</DocSecurity>
  <Lines>692</Lines>
  <Paragraphs>189</Paragraphs>
  <ScaleCrop>false</ScaleCrop>
  <HeadingPairs>
    <vt:vector size="8" baseType="variant">
      <vt:variant>
        <vt:lpstr>Titel</vt:lpstr>
      </vt:variant>
      <vt:variant>
        <vt:i4>1</vt:i4>
      </vt:variant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4" baseType="lpstr">
      <vt:lpstr>Elektronikus terelők</vt:lpstr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94976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Pongrácz Vince Balázs</cp:lastModifiedBy>
  <cp:revision>212</cp:revision>
  <cp:lastPrinted>2002-07-08T12:51:00Z</cp:lastPrinted>
  <dcterms:created xsi:type="dcterms:W3CDTF">2020-12-26T16:34:00Z</dcterms:created>
  <dcterms:modified xsi:type="dcterms:W3CDTF">2022-12-05T22:54:00Z</dcterms:modified>
</cp:coreProperties>
</file>